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4DA8A3EF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7F292F">
        <w:rPr>
          <w:sz w:val="32"/>
          <w:szCs w:val="32"/>
        </w:rPr>
        <w:t>22</w:t>
      </w:r>
      <w:r w:rsidR="00E722AE">
        <w:rPr>
          <w:sz w:val="32"/>
          <w:szCs w:val="32"/>
        </w:rPr>
        <w:t xml:space="preserve"> February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2431E4C5" w:rsidR="00E20398" w:rsidRDefault="007F292F" w:rsidP="00E20398">
      <w:r>
        <w:rPr>
          <w:noProof/>
        </w:rPr>
        <w:drawing>
          <wp:inline distT="0" distB="0" distL="0" distR="0" wp14:anchorId="29221429" wp14:editId="0CF04DBC">
            <wp:extent cx="6475730" cy="5319395"/>
            <wp:effectExtent l="0" t="0" r="1270" b="190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22E04B87" w:rsidR="00FC52CC" w:rsidRDefault="007F292F" w:rsidP="00E20398">
      <w:r>
        <w:rPr>
          <w:noProof/>
        </w:rPr>
        <w:lastRenderedPageBreak/>
        <w:drawing>
          <wp:inline distT="0" distB="0" distL="0" distR="0" wp14:anchorId="416FA3F4" wp14:editId="4B6954A0">
            <wp:extent cx="6475730" cy="4483100"/>
            <wp:effectExtent l="0" t="0" r="127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45E0" w14:textId="112D8BA9" w:rsidR="007F292F" w:rsidRDefault="007F292F" w:rsidP="00E20398"/>
    <w:p w14:paraId="1B538E91" w14:textId="77777777" w:rsidR="007F292F" w:rsidRDefault="007F292F" w:rsidP="00E20398"/>
    <w:p w14:paraId="7363FD81" w14:textId="7BDAF607" w:rsidR="007F292F" w:rsidRDefault="007F292F" w:rsidP="00E20398">
      <w:r>
        <w:rPr>
          <w:noProof/>
        </w:rPr>
        <w:drawing>
          <wp:inline distT="0" distB="0" distL="0" distR="0" wp14:anchorId="1A1D7264" wp14:editId="0F0D6D7A">
            <wp:extent cx="6475730" cy="448310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633" w14:textId="5E012D5B" w:rsidR="007F292F" w:rsidRPr="00E20398" w:rsidRDefault="007F292F" w:rsidP="00E20398"/>
    <w:p w14:paraId="5A48E73F" w14:textId="4096446A" w:rsidR="00726E95" w:rsidRDefault="00AB64E3" w:rsidP="00543323">
      <w:pPr>
        <w:pStyle w:val="Heading1"/>
      </w:pPr>
      <w:r>
        <w:lastRenderedPageBreak/>
        <w:t>Second doses</w:t>
      </w:r>
      <w:r w:rsidR="00442D44">
        <w:t xml:space="preserve"> for population groups</w:t>
      </w:r>
    </w:p>
    <w:p w14:paraId="1E522F68" w14:textId="01F80B74" w:rsidR="00726E95" w:rsidRDefault="007E31B6" w:rsidP="00726E95">
      <w:pPr>
        <w:jc w:val="center"/>
      </w:pPr>
      <w:r>
        <w:rPr>
          <w:noProof/>
        </w:rPr>
        <w:drawing>
          <wp:inline distT="0" distB="0" distL="0" distR="0" wp14:anchorId="23DC190A" wp14:editId="6B8F54E4">
            <wp:extent cx="6475730" cy="5319395"/>
            <wp:effectExtent l="0" t="0" r="1270" b="190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29C" w14:textId="76924C39" w:rsidR="00FC52CC" w:rsidRDefault="00FC52CC" w:rsidP="00726E95">
      <w:pPr>
        <w:jc w:val="center"/>
      </w:pPr>
    </w:p>
    <w:p w14:paraId="65832AA7" w14:textId="19D9FF1B" w:rsidR="00FC52CC" w:rsidRDefault="007E31B6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5B1C6AE6" wp14:editId="2DECAABB">
            <wp:extent cx="6475730" cy="4483100"/>
            <wp:effectExtent l="0" t="0" r="1270" b="0"/>
            <wp:docPr id="13" name="Picture 13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ox and whisker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1F584FE" w:rsidR="00A810FF" w:rsidRDefault="007E31B6" w:rsidP="00A810FF">
      <w:pPr>
        <w:jc w:val="center"/>
      </w:pPr>
      <w:r>
        <w:rPr>
          <w:noProof/>
        </w:rPr>
        <w:drawing>
          <wp:inline distT="0" distB="0" distL="0" distR="0" wp14:anchorId="52FBE17C" wp14:editId="6AB82AFA">
            <wp:extent cx="6475730" cy="3122295"/>
            <wp:effectExtent l="0" t="0" r="127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229CF23B" w:rsidR="00A810FF" w:rsidRDefault="007E31B6" w:rsidP="00A810FF">
      <w:pPr>
        <w:jc w:val="center"/>
      </w:pPr>
      <w:r>
        <w:rPr>
          <w:noProof/>
        </w:rPr>
        <w:drawing>
          <wp:inline distT="0" distB="0" distL="0" distR="0" wp14:anchorId="7A059101" wp14:editId="7E54652E">
            <wp:extent cx="6475730" cy="4483100"/>
            <wp:effectExtent l="0" t="0" r="127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08F4600E" w:rsidR="00726E95" w:rsidRDefault="007E31B6" w:rsidP="00A4755B">
      <w:r>
        <w:rPr>
          <w:noProof/>
        </w:rPr>
        <w:drawing>
          <wp:inline distT="0" distB="0" distL="0" distR="0" wp14:anchorId="2215A18D" wp14:editId="38187505">
            <wp:extent cx="6475730" cy="4317365"/>
            <wp:effectExtent l="0" t="0" r="1270" b="63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0022AD1B" w:rsidR="009E7713" w:rsidRPr="009E7713" w:rsidRDefault="007E31B6" w:rsidP="009E7713">
      <w:r>
        <w:rPr>
          <w:noProof/>
        </w:rPr>
        <w:drawing>
          <wp:inline distT="0" distB="0" distL="0" distR="0" wp14:anchorId="4D57A5FF" wp14:editId="7A8660D3">
            <wp:extent cx="6475730" cy="5550535"/>
            <wp:effectExtent l="0" t="0" r="127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77777777" w:rsidR="00A810FF" w:rsidRPr="00A810FF" w:rsidRDefault="00A810FF" w:rsidP="00A810FF"/>
    <w:p w14:paraId="4A44A509" w14:textId="6DD428A6" w:rsidR="00442D44" w:rsidRDefault="007E31B6" w:rsidP="00442D44">
      <w:r>
        <w:rPr>
          <w:noProof/>
        </w:rPr>
        <w:drawing>
          <wp:inline distT="0" distB="0" distL="0" distR="0" wp14:anchorId="2777DC9B" wp14:editId="179FF058">
            <wp:extent cx="6475730" cy="4625340"/>
            <wp:effectExtent l="0" t="0" r="1270" b="0"/>
            <wp:docPr id="20" name="Picture 2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CEA73" w14:textId="77777777" w:rsidR="00A74E49" w:rsidRDefault="00A74E49" w:rsidP="00E20868">
      <w:r>
        <w:separator/>
      </w:r>
    </w:p>
    <w:p w14:paraId="1A0B1A64" w14:textId="77777777" w:rsidR="00A74E49" w:rsidRDefault="00A74E49"/>
  </w:endnote>
  <w:endnote w:type="continuationSeparator" w:id="0">
    <w:p w14:paraId="1E090BE3" w14:textId="77777777" w:rsidR="00A74E49" w:rsidRDefault="00A74E49" w:rsidP="00E20868">
      <w:r>
        <w:continuationSeparator/>
      </w:r>
    </w:p>
    <w:p w14:paraId="5C19B930" w14:textId="77777777" w:rsidR="00A74E49" w:rsidRDefault="00A7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D1277" w14:textId="77777777" w:rsidR="00A74E49" w:rsidRDefault="00A74E49" w:rsidP="00E20868">
      <w:r>
        <w:separator/>
      </w:r>
    </w:p>
    <w:p w14:paraId="3F09FEA0" w14:textId="77777777" w:rsidR="00A74E49" w:rsidRDefault="00A74E49"/>
  </w:footnote>
  <w:footnote w:type="continuationSeparator" w:id="0">
    <w:p w14:paraId="50E10EC1" w14:textId="77777777" w:rsidR="00A74E49" w:rsidRDefault="00A74E49" w:rsidP="00E20868">
      <w:r>
        <w:continuationSeparator/>
      </w:r>
    </w:p>
    <w:p w14:paraId="64FFD728" w14:textId="77777777" w:rsidR="00A74E49" w:rsidRDefault="00A74E4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4</TotalTime>
  <Pages>8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10</cp:revision>
  <cp:lastPrinted>2022-01-26T21:49:00Z</cp:lastPrinted>
  <dcterms:created xsi:type="dcterms:W3CDTF">2022-01-26T21:49:00Z</dcterms:created>
  <dcterms:modified xsi:type="dcterms:W3CDTF">2022-02-23T09:10:00Z</dcterms:modified>
</cp:coreProperties>
</file>