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26D98" w14:textId="19306B79" w:rsidR="00C341AC" w:rsidRDefault="00C341AC" w:rsidP="00C341AC">
      <w:pPr>
        <w:pStyle w:val="Heading1"/>
        <w:ind w:firstLine="720"/>
      </w:pPr>
      <w:r>
        <w:t>First doses</w:t>
      </w:r>
    </w:p>
    <w:p w14:paraId="37A5A136" w14:textId="14C35FE4" w:rsidR="0038472D" w:rsidRDefault="00231EFA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E80FC26" wp14:editId="19636297">
            <wp:extent cx="5400000" cy="4499823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4E34" w14:textId="77777777" w:rsidR="00B864B7" w:rsidRDefault="00B864B7" w:rsidP="0038472D">
      <w:pPr>
        <w:spacing w:line="240" w:lineRule="auto"/>
        <w:jc w:val="center"/>
      </w:pPr>
    </w:p>
    <w:p w14:paraId="21A27BA2" w14:textId="2C8CFE8D" w:rsidR="0038472D" w:rsidRDefault="0038472D" w:rsidP="0038472D">
      <w:pPr>
        <w:spacing w:line="240" w:lineRule="auto"/>
        <w:jc w:val="center"/>
      </w:pPr>
    </w:p>
    <w:p w14:paraId="7DB46F5F" w14:textId="7197B6FA" w:rsidR="00C27141" w:rsidRDefault="00231EFA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1E55624" wp14:editId="1934D119">
            <wp:extent cx="5400000" cy="4499823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9399" w14:textId="1A81AE61" w:rsidR="00C341AC" w:rsidRDefault="00C341AC">
      <w:pPr>
        <w:spacing w:line="240" w:lineRule="auto"/>
      </w:pPr>
      <w:r>
        <w:br w:type="page"/>
      </w:r>
      <w:r>
        <w:rPr>
          <w:noProof/>
        </w:rPr>
        <w:lastRenderedPageBreak/>
        <w:drawing>
          <wp:inline distT="0" distB="0" distL="0" distR="0" wp14:anchorId="7C0B787B" wp14:editId="47DBC868">
            <wp:extent cx="6475730" cy="4483100"/>
            <wp:effectExtent l="0" t="0" r="127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20A9" w14:textId="5ACD2103" w:rsidR="00C341AC" w:rsidRDefault="00C341AC">
      <w:pPr>
        <w:spacing w:line="240" w:lineRule="auto"/>
      </w:pPr>
      <w:r>
        <w:br w:type="page"/>
      </w:r>
    </w:p>
    <w:p w14:paraId="3EB0BFF5" w14:textId="1DC0F545" w:rsidR="00C341AC" w:rsidRPr="00C341AC" w:rsidRDefault="00C341AC" w:rsidP="00C341AC">
      <w:pPr>
        <w:pStyle w:val="Heading1"/>
      </w:pPr>
      <w:r>
        <w:lastRenderedPageBreak/>
        <w:tab/>
        <w:t>Fully vaccinated</w:t>
      </w:r>
    </w:p>
    <w:p w14:paraId="04B39BC3" w14:textId="3BF3F89A" w:rsidR="00C27141" w:rsidRDefault="00231EFA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995015E" wp14:editId="3B0C5FC6">
            <wp:extent cx="5400000" cy="4499823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8806" w14:textId="77777777" w:rsidR="00C32BAF" w:rsidRDefault="00C32BAF" w:rsidP="00C32BAF">
      <w:pPr>
        <w:spacing w:line="240" w:lineRule="auto"/>
        <w:jc w:val="center"/>
      </w:pPr>
    </w:p>
    <w:p w14:paraId="20F6FF56" w14:textId="77777777" w:rsidR="00C32BAF" w:rsidRDefault="00C32BAF" w:rsidP="00C32BAF">
      <w:pPr>
        <w:spacing w:line="240" w:lineRule="auto"/>
        <w:jc w:val="center"/>
      </w:pPr>
    </w:p>
    <w:p w14:paraId="552B0953" w14:textId="0E8E14B0" w:rsidR="00C27141" w:rsidRDefault="00231EFA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1D24BD3" wp14:editId="0CDBC74B">
            <wp:extent cx="5400000" cy="4499823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5563" w14:textId="48FD73D8" w:rsidR="00C341AC" w:rsidRPr="00C27141" w:rsidRDefault="00C341AC" w:rsidP="0038472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E51F472" wp14:editId="37448AB1">
            <wp:extent cx="6475730" cy="4483100"/>
            <wp:effectExtent l="0" t="0" r="127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1AC" w:rsidRPr="00C27141" w:rsidSect="00C27141">
      <w:footerReference w:type="even" r:id="rId14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52E25" w14:textId="77777777" w:rsidR="00E51D6F" w:rsidRDefault="00E51D6F" w:rsidP="00E20868">
      <w:r>
        <w:separator/>
      </w:r>
    </w:p>
    <w:p w14:paraId="06780242" w14:textId="77777777" w:rsidR="00E51D6F" w:rsidRDefault="00E51D6F"/>
  </w:endnote>
  <w:endnote w:type="continuationSeparator" w:id="0">
    <w:p w14:paraId="791FF8EC" w14:textId="77777777" w:rsidR="00E51D6F" w:rsidRDefault="00E51D6F" w:rsidP="00E20868">
      <w:r>
        <w:continuationSeparator/>
      </w:r>
    </w:p>
    <w:p w14:paraId="5A9D6048" w14:textId="77777777" w:rsidR="00E51D6F" w:rsidRDefault="00E51D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Calibri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157C3" w14:textId="77777777" w:rsidR="00E51D6F" w:rsidRDefault="00E51D6F" w:rsidP="00E20868">
      <w:r>
        <w:separator/>
      </w:r>
    </w:p>
    <w:p w14:paraId="0050CB48" w14:textId="77777777" w:rsidR="00E51D6F" w:rsidRDefault="00E51D6F"/>
  </w:footnote>
  <w:footnote w:type="continuationSeparator" w:id="0">
    <w:p w14:paraId="46DDC34E" w14:textId="77777777" w:rsidR="00E51D6F" w:rsidRDefault="00E51D6F" w:rsidP="00E20868">
      <w:r>
        <w:continuationSeparator/>
      </w:r>
    </w:p>
    <w:p w14:paraId="449A5E7A" w14:textId="77777777" w:rsidR="00E51D6F" w:rsidRDefault="00E51D6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682A"/>
    <w:rsid w:val="002C7044"/>
    <w:rsid w:val="002C775C"/>
    <w:rsid w:val="002D0EC7"/>
    <w:rsid w:val="002D1B84"/>
    <w:rsid w:val="002D25AB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223"/>
    <w:rsid w:val="00EE655A"/>
    <w:rsid w:val="00EE6796"/>
    <w:rsid w:val="00EE6969"/>
    <w:rsid w:val="00EF2980"/>
    <w:rsid w:val="00EF372C"/>
    <w:rsid w:val="00EF3F69"/>
    <w:rsid w:val="00EF53A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5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3</cp:revision>
  <cp:lastPrinted>2021-10-20T00:22:00Z</cp:lastPrinted>
  <dcterms:created xsi:type="dcterms:W3CDTF">2021-10-20T00:22:00Z</dcterms:created>
  <dcterms:modified xsi:type="dcterms:W3CDTF">2021-10-20T00:35:00Z</dcterms:modified>
</cp:coreProperties>
</file>