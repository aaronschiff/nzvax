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5A136" w14:textId="6CB9944B" w:rsidR="0038472D" w:rsidRDefault="00C27A36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67AF23D" wp14:editId="3A0B218C">
            <wp:extent cx="5400000" cy="4499823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4E34" w14:textId="77777777" w:rsidR="00B864B7" w:rsidRDefault="00B864B7" w:rsidP="0038472D">
      <w:pPr>
        <w:spacing w:line="240" w:lineRule="auto"/>
        <w:jc w:val="center"/>
      </w:pPr>
    </w:p>
    <w:p w14:paraId="21A27BA2" w14:textId="2C8CFE8D" w:rsidR="0038472D" w:rsidRDefault="0038472D" w:rsidP="0038472D">
      <w:pPr>
        <w:spacing w:line="240" w:lineRule="auto"/>
        <w:jc w:val="center"/>
      </w:pPr>
    </w:p>
    <w:p w14:paraId="380E4303" w14:textId="188FA5D2" w:rsidR="00B864B7" w:rsidRDefault="00B864B7" w:rsidP="0038472D">
      <w:pPr>
        <w:spacing w:line="240" w:lineRule="auto"/>
        <w:jc w:val="center"/>
      </w:pPr>
    </w:p>
    <w:p w14:paraId="59D9180B" w14:textId="77777777" w:rsidR="00B864B7" w:rsidRDefault="00B864B7" w:rsidP="0038472D">
      <w:pPr>
        <w:spacing w:line="240" w:lineRule="auto"/>
        <w:jc w:val="center"/>
      </w:pPr>
    </w:p>
    <w:p w14:paraId="7DB46F5F" w14:textId="6B3020B9" w:rsidR="00C27141" w:rsidRDefault="00E531F1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064549D" wp14:editId="1BD8FF3B">
            <wp:extent cx="5400000" cy="449982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9BC3" w14:textId="3E03C03F" w:rsidR="00C27141" w:rsidRDefault="00746DF7" w:rsidP="0038472D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F2F66C" wp14:editId="353534F1">
            <wp:extent cx="5400000" cy="4499823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8806" w14:textId="77777777" w:rsidR="00C32BAF" w:rsidRDefault="00C32BAF" w:rsidP="00C32BAF">
      <w:pPr>
        <w:spacing w:line="240" w:lineRule="auto"/>
        <w:jc w:val="center"/>
      </w:pPr>
    </w:p>
    <w:p w14:paraId="20F6FF56" w14:textId="77777777" w:rsidR="00C32BAF" w:rsidRDefault="00C32BAF" w:rsidP="00C32BAF">
      <w:pPr>
        <w:spacing w:line="240" w:lineRule="auto"/>
        <w:jc w:val="center"/>
      </w:pPr>
    </w:p>
    <w:p w14:paraId="3EAE3FB6" w14:textId="77777777" w:rsidR="00C32BAF" w:rsidRDefault="00C32BAF" w:rsidP="00C32BAF">
      <w:pPr>
        <w:spacing w:line="240" w:lineRule="auto"/>
        <w:jc w:val="center"/>
      </w:pPr>
    </w:p>
    <w:p w14:paraId="3DCF0F2C" w14:textId="77777777" w:rsidR="00C32BAF" w:rsidRDefault="00C32BAF" w:rsidP="00C32BAF">
      <w:pPr>
        <w:spacing w:line="240" w:lineRule="auto"/>
        <w:jc w:val="center"/>
      </w:pPr>
    </w:p>
    <w:p w14:paraId="552B0953" w14:textId="72BEAED2" w:rsidR="00C27141" w:rsidRPr="00C27141" w:rsidRDefault="00746DF7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45A401" wp14:editId="383C6627">
            <wp:extent cx="5400000" cy="4499823"/>
            <wp:effectExtent l="0" t="0" r="0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9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141" w:rsidRPr="00C27141" w:rsidSect="00C27141">
      <w:footerReference w:type="even" r:id="rId12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F0678" w14:textId="77777777" w:rsidR="00CF0AF0" w:rsidRDefault="00CF0AF0" w:rsidP="00E20868">
      <w:r>
        <w:separator/>
      </w:r>
    </w:p>
    <w:p w14:paraId="6ED80EAB" w14:textId="77777777" w:rsidR="00CF0AF0" w:rsidRDefault="00CF0AF0"/>
  </w:endnote>
  <w:endnote w:type="continuationSeparator" w:id="0">
    <w:p w14:paraId="300E1D93" w14:textId="77777777" w:rsidR="00CF0AF0" w:rsidRDefault="00CF0AF0" w:rsidP="00E20868">
      <w:r>
        <w:continuationSeparator/>
      </w:r>
    </w:p>
    <w:p w14:paraId="28914D05" w14:textId="77777777" w:rsidR="00CF0AF0" w:rsidRDefault="00CF0A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Calibri"/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altName w:val="Calibri"/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altName w:val="Calibri"/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020F8" w14:textId="77777777" w:rsidR="00CF0AF0" w:rsidRDefault="00CF0AF0" w:rsidP="00E20868">
      <w:r>
        <w:separator/>
      </w:r>
    </w:p>
    <w:p w14:paraId="2D0DA98E" w14:textId="77777777" w:rsidR="00CF0AF0" w:rsidRDefault="00CF0AF0"/>
  </w:footnote>
  <w:footnote w:type="continuationSeparator" w:id="0">
    <w:p w14:paraId="1083BC54" w14:textId="77777777" w:rsidR="00CF0AF0" w:rsidRDefault="00CF0AF0" w:rsidP="00E20868">
      <w:r>
        <w:continuationSeparator/>
      </w:r>
    </w:p>
    <w:p w14:paraId="28DCA67B" w14:textId="77777777" w:rsidR="00CF0AF0" w:rsidRDefault="00CF0AF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682A"/>
    <w:rsid w:val="002C7044"/>
    <w:rsid w:val="002C775C"/>
    <w:rsid w:val="002D0EC7"/>
    <w:rsid w:val="002D1B84"/>
    <w:rsid w:val="002D25AB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13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8</cp:revision>
  <cp:lastPrinted>2019-02-21T23:42:00Z</cp:lastPrinted>
  <dcterms:created xsi:type="dcterms:W3CDTF">2021-10-05T20:45:00Z</dcterms:created>
  <dcterms:modified xsi:type="dcterms:W3CDTF">2021-10-13T00:49:00Z</dcterms:modified>
</cp:coreProperties>
</file>