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62ED0A86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3C68EE">
        <w:rPr>
          <w:sz w:val="32"/>
          <w:szCs w:val="32"/>
        </w:rPr>
        <w:t>16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1B6767E6" w14:textId="61A2DC5E" w:rsidR="00507FB9" w:rsidRDefault="00C341AC" w:rsidP="003C68EE">
      <w:pPr>
        <w:pStyle w:val="Heading1"/>
        <w:spacing w:after="0"/>
      </w:pPr>
      <w:r>
        <w:t>First dose</w:t>
      </w:r>
      <w:r w:rsidR="00507FB9">
        <w:t>s</w:t>
      </w:r>
    </w:p>
    <w:p w14:paraId="2A2B3D16" w14:textId="1609CFA2" w:rsidR="00676BB2" w:rsidRDefault="003C68EE" w:rsidP="003C68E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16F271D" wp14:editId="2FD38BB1">
            <wp:extent cx="5400000" cy="4146637"/>
            <wp:effectExtent l="0" t="0" r="0" b="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3A7" w14:textId="77777777" w:rsidR="002D3484" w:rsidRDefault="002D3484" w:rsidP="00507FB9">
      <w:pPr>
        <w:spacing w:line="240" w:lineRule="auto"/>
      </w:pPr>
    </w:p>
    <w:p w14:paraId="64E6BF73" w14:textId="02EB3448" w:rsidR="004C3389" w:rsidRDefault="004C3389" w:rsidP="00676BB2">
      <w:pPr>
        <w:spacing w:line="240" w:lineRule="auto"/>
        <w:jc w:val="center"/>
      </w:pPr>
    </w:p>
    <w:p w14:paraId="144169F4" w14:textId="2C8A672C" w:rsidR="00EE6059" w:rsidRDefault="00EE6059" w:rsidP="00676BB2">
      <w:pPr>
        <w:spacing w:line="240" w:lineRule="auto"/>
        <w:jc w:val="center"/>
      </w:pPr>
    </w:p>
    <w:p w14:paraId="54A4CFEF" w14:textId="3F54D683" w:rsidR="00EE6059" w:rsidRDefault="003C68EE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4B62DAB" wp14:editId="0F174B71">
            <wp:extent cx="5400000" cy="4146637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8EE" w14:textId="289CBD35" w:rsidR="00507FB9" w:rsidRDefault="00507FB9">
      <w:pPr>
        <w:spacing w:line="240" w:lineRule="auto"/>
      </w:pPr>
    </w:p>
    <w:p w14:paraId="16F947B4" w14:textId="75594253" w:rsidR="00EE6059" w:rsidRDefault="0016006E">
      <w:pPr>
        <w:spacing w:line="240" w:lineRule="auto"/>
      </w:pPr>
      <w:r>
        <w:rPr>
          <w:rFonts w:ascii="Fira Sans" w:eastAsiaTheme="majorEastAsia" w:hAnsi="Fira Sans" w:cstheme="majorBidi"/>
          <w:b/>
          <w:bCs/>
          <w:noProof/>
        </w:rPr>
        <w:lastRenderedPageBreak/>
        <w:drawing>
          <wp:inline distT="0" distB="0" distL="0" distR="0" wp14:anchorId="7738BFAD" wp14:editId="536F7145">
            <wp:extent cx="6475730" cy="4483100"/>
            <wp:effectExtent l="0" t="0" r="127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752" w14:textId="3C731DB6" w:rsidR="0016006E" w:rsidRDefault="0016006E">
      <w:pPr>
        <w:spacing w:line="240" w:lineRule="auto"/>
      </w:pPr>
    </w:p>
    <w:p w14:paraId="2747AA3C" w14:textId="1B23D411" w:rsidR="0016006E" w:rsidRDefault="0016006E">
      <w:pPr>
        <w:spacing w:line="240" w:lineRule="auto"/>
      </w:pPr>
    </w:p>
    <w:p w14:paraId="488B509D" w14:textId="77777777" w:rsidR="0016006E" w:rsidRDefault="0016006E">
      <w:pPr>
        <w:spacing w:line="240" w:lineRule="auto"/>
      </w:pPr>
    </w:p>
    <w:p w14:paraId="679C98D2" w14:textId="7D224D3C" w:rsidR="00EE6059" w:rsidRDefault="0016006E">
      <w:pPr>
        <w:spacing w:line="240" w:lineRule="auto"/>
      </w:pPr>
      <w:r>
        <w:rPr>
          <w:noProof/>
        </w:rPr>
        <w:drawing>
          <wp:inline distT="0" distB="0" distL="0" distR="0" wp14:anchorId="27FA0384" wp14:editId="0F4D14CE">
            <wp:extent cx="6475730" cy="3985260"/>
            <wp:effectExtent l="0" t="0" r="1270" b="2540"/>
            <wp:docPr id="8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imelin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5B64" w14:textId="178BD057" w:rsidR="00EE6059" w:rsidRDefault="00EE6059">
      <w:pPr>
        <w:spacing w:line="240" w:lineRule="auto"/>
      </w:pPr>
    </w:p>
    <w:p w14:paraId="69C4583F" w14:textId="20135A79" w:rsidR="00EE6059" w:rsidRDefault="00EE6059">
      <w:pPr>
        <w:spacing w:line="240" w:lineRule="auto"/>
      </w:pPr>
    </w:p>
    <w:p w14:paraId="6FC2C510" w14:textId="77777777" w:rsidR="00B56109" w:rsidRDefault="00B56109">
      <w:pPr>
        <w:spacing w:line="240" w:lineRule="auto"/>
      </w:pPr>
    </w:p>
    <w:p w14:paraId="27603143" w14:textId="6E3989C3" w:rsidR="0016006E" w:rsidRDefault="0016006E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br w:type="page"/>
      </w:r>
    </w:p>
    <w:p w14:paraId="37B1990E" w14:textId="056421DE" w:rsidR="008B5D20" w:rsidRDefault="00C341AC" w:rsidP="009B48A0">
      <w:pPr>
        <w:pStyle w:val="Heading1"/>
      </w:pPr>
      <w:r>
        <w:lastRenderedPageBreak/>
        <w:t>Fully vaccinated</w:t>
      </w:r>
    </w:p>
    <w:p w14:paraId="265527C1" w14:textId="48DC082E" w:rsidR="008B5D20" w:rsidRDefault="009B48A0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815590E" wp14:editId="3FCB4588">
            <wp:extent cx="5400000" cy="4146637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A7AD" w14:textId="7E575EF3" w:rsidR="009B48A0" w:rsidRDefault="009B48A0" w:rsidP="0038472D">
      <w:pPr>
        <w:spacing w:line="240" w:lineRule="auto"/>
        <w:jc w:val="center"/>
      </w:pPr>
    </w:p>
    <w:p w14:paraId="78E29EF0" w14:textId="77777777" w:rsidR="009B48A0" w:rsidRDefault="009B48A0" w:rsidP="0038472D">
      <w:pPr>
        <w:spacing w:line="240" w:lineRule="auto"/>
        <w:jc w:val="center"/>
      </w:pPr>
    </w:p>
    <w:p w14:paraId="52597546" w14:textId="30F170D6" w:rsidR="002D3484" w:rsidRDefault="002D3484" w:rsidP="0038472D">
      <w:pPr>
        <w:spacing w:line="240" w:lineRule="auto"/>
        <w:jc w:val="center"/>
      </w:pPr>
    </w:p>
    <w:p w14:paraId="4BD05636" w14:textId="2A102805" w:rsidR="005D0BC3" w:rsidRDefault="009B48A0" w:rsidP="009B48A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967979B" wp14:editId="7B132F72">
            <wp:extent cx="5400000" cy="4146637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0442" w14:textId="1152EC45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0BCE503E" w14:textId="66B5A2BF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1316D60" w14:textId="403DDC9C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20451342" w14:textId="574FBCD7" w:rsidR="005D0BC3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lastRenderedPageBreak/>
        <w:drawing>
          <wp:inline distT="0" distB="0" distL="0" distR="0" wp14:anchorId="4D85B275" wp14:editId="2534027A">
            <wp:extent cx="6475730" cy="4483100"/>
            <wp:effectExtent l="0" t="0" r="127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58A0" w14:textId="75E4EAEB" w:rsidR="00EE2AED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A152557" w14:textId="14FA5E06" w:rsidR="00EE2AED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3F5D3CF" w14:textId="77777777" w:rsidR="00EE2AED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33B997C4" w14:textId="19D82F2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1595B6EC" w14:textId="0F5B9F49" w:rsidR="005D0BC3" w:rsidRDefault="00EE2AED">
      <w:pPr>
        <w:spacing w:line="240" w:lineRule="auto"/>
        <w:rPr>
          <w:rFonts w:ascii="Fira Sans" w:eastAsiaTheme="majorEastAsia" w:hAnsi="Fira Sans" w:cstheme="majorBidi"/>
          <w:b/>
          <w:bCs/>
        </w:rPr>
      </w:pPr>
      <w:r>
        <w:rPr>
          <w:rFonts w:ascii="Fira Sans" w:eastAsiaTheme="majorEastAsia" w:hAnsi="Fira Sans" w:cstheme="majorBidi"/>
          <w:b/>
          <w:bCs/>
          <w:noProof/>
        </w:rPr>
        <w:drawing>
          <wp:inline distT="0" distB="0" distL="0" distR="0" wp14:anchorId="48FA7CB9" wp14:editId="3DC6F6E4">
            <wp:extent cx="6475730" cy="3985260"/>
            <wp:effectExtent l="0" t="0" r="1270" b="2540"/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A38" w14:textId="7FD36D70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6D1A524D" w14:textId="77777777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5270A0D7" w14:textId="1901AB18" w:rsidR="005D0BC3" w:rsidRDefault="005D0BC3">
      <w:pPr>
        <w:spacing w:line="240" w:lineRule="auto"/>
        <w:rPr>
          <w:rFonts w:ascii="Fira Sans" w:eastAsiaTheme="majorEastAsia" w:hAnsi="Fira Sans" w:cstheme="majorBidi"/>
          <w:b/>
          <w:bCs/>
        </w:rPr>
      </w:pPr>
    </w:p>
    <w:p w14:paraId="0E84CACD" w14:textId="68CB9EEA" w:rsidR="00A4755B" w:rsidRDefault="00EE2AED" w:rsidP="00EE2AED">
      <w:pPr>
        <w:pStyle w:val="Heading1"/>
      </w:pPr>
      <w:r>
        <w:br w:type="page"/>
      </w:r>
      <w:r w:rsidR="008B5D20">
        <w:lastRenderedPageBreak/>
        <w:t>S</w:t>
      </w:r>
      <w:r w:rsidR="00A4755B">
        <w:t>tandardised vaccination rates by ethnicity</w:t>
      </w:r>
    </w:p>
    <w:p w14:paraId="0DC739AB" w14:textId="72B4C901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1C901E02" w14:textId="77777777" w:rsidR="001F347F" w:rsidRDefault="001F347F" w:rsidP="00A4755B"/>
    <w:p w14:paraId="022594C7" w14:textId="61A12933" w:rsidR="002C5CCB" w:rsidRDefault="00EE2AED" w:rsidP="00A4755B">
      <w:r>
        <w:rPr>
          <w:noProof/>
        </w:rPr>
        <w:drawing>
          <wp:inline distT="0" distB="0" distL="0" distR="0" wp14:anchorId="7EB67280" wp14:editId="1AE03121">
            <wp:extent cx="6475730" cy="4317365"/>
            <wp:effectExtent l="0" t="0" r="1270" b="635"/>
            <wp:docPr id="20" name="Picture 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a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6BAD2" w14:textId="1BF93512" w:rsidR="00A4755B" w:rsidRDefault="00A4755B" w:rsidP="00A4755B"/>
    <w:p w14:paraId="533BDE12" w14:textId="37333341" w:rsidR="00A4755B" w:rsidRDefault="00A4755B" w:rsidP="00A4755B"/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05DAA1B9" w:rsidR="000F4ECC" w:rsidRDefault="00B71C53" w:rsidP="000F4ECC">
      <w:r>
        <w:rPr>
          <w:noProof/>
        </w:rPr>
        <w:drawing>
          <wp:inline distT="0" distB="0" distL="0" distR="0" wp14:anchorId="2F7AE8B6" wp14:editId="76E78FC5">
            <wp:extent cx="6475730" cy="4625340"/>
            <wp:effectExtent l="0" t="0" r="1270" b="0"/>
            <wp:docPr id="21" name="Picture 21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C08C" w14:textId="5E63A495" w:rsidR="006C5A02" w:rsidRDefault="006C5A02" w:rsidP="000F4ECC"/>
    <w:p w14:paraId="2FADCD49" w14:textId="39A9253D" w:rsidR="006C5A02" w:rsidRDefault="006C5A02">
      <w:pPr>
        <w:spacing w:line="240" w:lineRule="auto"/>
      </w:pPr>
      <w:r>
        <w:br w:type="page"/>
      </w:r>
    </w:p>
    <w:p w14:paraId="4E8F8D7B" w14:textId="36251201" w:rsidR="006C5A02" w:rsidRPr="006C5A02" w:rsidRDefault="006C5A02" w:rsidP="008B1039">
      <w:pPr>
        <w:pStyle w:val="Heading1"/>
      </w:pPr>
      <w:r>
        <w:lastRenderedPageBreak/>
        <w:t>Absolute number of unvaccinated people aged 60+</w:t>
      </w:r>
    </w:p>
    <w:p w14:paraId="29066616" w14:textId="361C7E57" w:rsidR="006C5A02" w:rsidRDefault="00B71C53" w:rsidP="000F4ECC">
      <w:r>
        <w:rPr>
          <w:noProof/>
        </w:rPr>
        <w:drawing>
          <wp:inline distT="0" distB="0" distL="0" distR="0" wp14:anchorId="749818B7" wp14:editId="2B4CA32B">
            <wp:extent cx="6475730" cy="4625340"/>
            <wp:effectExtent l="0" t="0" r="1270" b="0"/>
            <wp:docPr id="22" name="Picture 2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ime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A1A6" w14:textId="77777777" w:rsidR="00B71C53" w:rsidRPr="000F4ECC" w:rsidRDefault="00B71C53" w:rsidP="000F4ECC"/>
    <w:sectPr w:rsidR="00B71C53" w:rsidRPr="000F4ECC" w:rsidSect="00C27141">
      <w:footerReference w:type="even" r:id="rId19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66168F" w14:textId="77777777" w:rsidR="002F064F" w:rsidRDefault="002F064F" w:rsidP="00E20868">
      <w:r>
        <w:separator/>
      </w:r>
    </w:p>
    <w:p w14:paraId="3E7C5719" w14:textId="77777777" w:rsidR="002F064F" w:rsidRDefault="002F064F"/>
  </w:endnote>
  <w:endnote w:type="continuationSeparator" w:id="0">
    <w:p w14:paraId="2A2D0738" w14:textId="77777777" w:rsidR="002F064F" w:rsidRDefault="002F064F" w:rsidP="00E20868">
      <w:r>
        <w:continuationSeparator/>
      </w:r>
    </w:p>
    <w:p w14:paraId="1C7AC763" w14:textId="77777777" w:rsidR="002F064F" w:rsidRDefault="002F064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597D" w14:textId="77777777" w:rsidR="002F064F" w:rsidRDefault="002F064F" w:rsidP="00E20868">
      <w:r>
        <w:separator/>
      </w:r>
    </w:p>
    <w:p w14:paraId="2526C2C4" w14:textId="77777777" w:rsidR="002F064F" w:rsidRDefault="002F064F"/>
  </w:footnote>
  <w:footnote w:type="continuationSeparator" w:id="0">
    <w:p w14:paraId="3F1FBCBF" w14:textId="77777777" w:rsidR="002F064F" w:rsidRDefault="002F064F" w:rsidP="00E20868">
      <w:r>
        <w:continuationSeparator/>
      </w:r>
    </w:p>
    <w:p w14:paraId="3F98B3FE" w14:textId="77777777" w:rsidR="002F064F" w:rsidRDefault="002F064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06E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47F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64F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8EE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389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0BC3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A02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1039"/>
    <w:rsid w:val="008B2717"/>
    <w:rsid w:val="008B3345"/>
    <w:rsid w:val="008B3506"/>
    <w:rsid w:val="008B46E2"/>
    <w:rsid w:val="008B4F42"/>
    <w:rsid w:val="008B51BB"/>
    <w:rsid w:val="008B5D20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48A0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77950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1C53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2AED"/>
    <w:rsid w:val="00EE3D86"/>
    <w:rsid w:val="00EE47DB"/>
    <w:rsid w:val="00EE57F4"/>
    <w:rsid w:val="00EE6059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3</TotalTime>
  <Pages>7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10</cp:revision>
  <cp:lastPrinted>2021-11-10T02:54:00Z</cp:lastPrinted>
  <dcterms:created xsi:type="dcterms:W3CDTF">2021-11-10T02:54:00Z</dcterms:created>
  <dcterms:modified xsi:type="dcterms:W3CDTF">2021-11-17T01:31:00Z</dcterms:modified>
</cp:coreProperties>
</file>