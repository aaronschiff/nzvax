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A5A136" w14:textId="46DD3C8A" w:rsidR="0038472D" w:rsidRDefault="00B864B7" w:rsidP="0038472D">
      <w:pPr>
        <w:spacing w:line="240" w:lineRule="auto"/>
        <w:jc w:val="center"/>
      </w:pPr>
      <w:r>
        <w:rPr>
          <w:noProof/>
        </w:rPr>
        <w:drawing>
          <wp:inline distT="0" distB="0" distL="0" distR="0" wp14:anchorId="3D758AA6" wp14:editId="15B2E066">
            <wp:extent cx="5400000" cy="4499823"/>
            <wp:effectExtent l="0" t="0" r="0" b="0"/>
            <wp:docPr id="5" name="Picture 5" descr="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499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84E34" w14:textId="77777777" w:rsidR="00B864B7" w:rsidRDefault="00B864B7" w:rsidP="0038472D">
      <w:pPr>
        <w:spacing w:line="240" w:lineRule="auto"/>
        <w:jc w:val="center"/>
      </w:pPr>
    </w:p>
    <w:p w14:paraId="21A27BA2" w14:textId="2C8CFE8D" w:rsidR="0038472D" w:rsidRDefault="0038472D" w:rsidP="0038472D">
      <w:pPr>
        <w:spacing w:line="240" w:lineRule="auto"/>
        <w:jc w:val="center"/>
      </w:pPr>
    </w:p>
    <w:p w14:paraId="380E4303" w14:textId="188FA5D2" w:rsidR="00B864B7" w:rsidRDefault="00B864B7" w:rsidP="0038472D">
      <w:pPr>
        <w:spacing w:line="240" w:lineRule="auto"/>
        <w:jc w:val="center"/>
      </w:pPr>
    </w:p>
    <w:p w14:paraId="59D9180B" w14:textId="77777777" w:rsidR="00B864B7" w:rsidRDefault="00B864B7" w:rsidP="0038472D">
      <w:pPr>
        <w:spacing w:line="240" w:lineRule="auto"/>
        <w:jc w:val="center"/>
      </w:pPr>
    </w:p>
    <w:p w14:paraId="7DB46F5F" w14:textId="33B09676" w:rsidR="00C27141" w:rsidRDefault="00B864B7" w:rsidP="0038472D">
      <w:pPr>
        <w:spacing w:line="240" w:lineRule="auto"/>
        <w:jc w:val="center"/>
      </w:pPr>
      <w:r>
        <w:rPr>
          <w:noProof/>
        </w:rPr>
        <w:drawing>
          <wp:inline distT="0" distB="0" distL="0" distR="0" wp14:anchorId="1888ED02" wp14:editId="180A1BFE">
            <wp:extent cx="5400000" cy="4499823"/>
            <wp:effectExtent l="0" t="0" r="0" b="0"/>
            <wp:docPr id="6" name="Picture 6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499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EAF9B" w14:textId="5D9E7C20" w:rsidR="00C27141" w:rsidRDefault="00B864B7" w:rsidP="0038472D">
      <w:pPr>
        <w:spacing w:line="240" w:lineRule="auto"/>
        <w:jc w:val="center"/>
      </w:pPr>
      <w:r>
        <w:rPr>
          <w:noProof/>
        </w:rPr>
        <w:lastRenderedPageBreak/>
        <w:drawing>
          <wp:inline distT="0" distB="0" distL="0" distR="0" wp14:anchorId="240CBAC2" wp14:editId="5D62B907">
            <wp:extent cx="5400000" cy="4499823"/>
            <wp:effectExtent l="0" t="0" r="0" b="0"/>
            <wp:docPr id="8" name="Picture 8" descr="Dia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&#10;&#10;Description automatically generated with low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499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39BC3" w14:textId="4BA82ECE" w:rsidR="00C27141" w:rsidRDefault="00C27141" w:rsidP="0038472D">
      <w:pPr>
        <w:spacing w:line="240" w:lineRule="auto"/>
        <w:jc w:val="center"/>
      </w:pPr>
    </w:p>
    <w:p w14:paraId="0E186636" w14:textId="77777777" w:rsidR="00B864B7" w:rsidRDefault="00B864B7" w:rsidP="0038472D">
      <w:pPr>
        <w:spacing w:line="240" w:lineRule="auto"/>
        <w:jc w:val="center"/>
      </w:pPr>
    </w:p>
    <w:p w14:paraId="3F1EBF7D" w14:textId="31B53E76" w:rsidR="00C27141" w:rsidRDefault="00C27141" w:rsidP="0038472D">
      <w:pPr>
        <w:spacing w:line="240" w:lineRule="auto"/>
        <w:jc w:val="center"/>
      </w:pPr>
    </w:p>
    <w:p w14:paraId="112A12D5" w14:textId="77777777" w:rsidR="00CF11A2" w:rsidRDefault="00CF11A2" w:rsidP="0038472D">
      <w:pPr>
        <w:spacing w:line="240" w:lineRule="auto"/>
        <w:jc w:val="center"/>
      </w:pPr>
    </w:p>
    <w:p w14:paraId="552B0953" w14:textId="1F6FFBC9" w:rsidR="00C27141" w:rsidRPr="00C27141" w:rsidRDefault="00B864B7" w:rsidP="0038472D">
      <w:pPr>
        <w:spacing w:line="240" w:lineRule="auto"/>
        <w:jc w:val="center"/>
      </w:pPr>
      <w:r>
        <w:rPr>
          <w:noProof/>
        </w:rPr>
        <w:drawing>
          <wp:inline distT="0" distB="0" distL="0" distR="0" wp14:anchorId="261B094A" wp14:editId="2E875333">
            <wp:extent cx="5400000" cy="4499823"/>
            <wp:effectExtent l="0" t="0" r="0" b="0"/>
            <wp:docPr id="9" name="Picture 9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iagram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499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27141" w:rsidRPr="00C27141" w:rsidSect="00C27141">
      <w:footerReference w:type="even" r:id="rId12"/>
      <w:pgSz w:w="11900" w:h="16840"/>
      <w:pgMar w:top="851" w:right="851" w:bottom="851" w:left="851" w:header="0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DC4DF4" w14:textId="77777777" w:rsidR="0016565F" w:rsidRDefault="0016565F" w:rsidP="00E20868">
      <w:r>
        <w:separator/>
      </w:r>
    </w:p>
    <w:p w14:paraId="06A732C8" w14:textId="77777777" w:rsidR="0016565F" w:rsidRDefault="0016565F"/>
  </w:endnote>
  <w:endnote w:type="continuationSeparator" w:id="0">
    <w:p w14:paraId="44AF9A84" w14:textId="77777777" w:rsidR="0016565F" w:rsidRDefault="0016565F" w:rsidP="00E20868">
      <w:r>
        <w:continuationSeparator/>
      </w:r>
    </w:p>
    <w:p w14:paraId="1FC7A135" w14:textId="77777777" w:rsidR="0016565F" w:rsidRDefault="0016565F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Fira Sans Book">
    <w:altName w:val="Calibri"/>
    <w:panose1 w:val="020B0503050000020004"/>
    <w:charset w:val="00"/>
    <w:family w:val="swiss"/>
    <w:notTrueType/>
    <w:pitch w:val="variable"/>
    <w:sig w:usb0="600002FF" w:usb1="00000001" w:usb2="00000000" w:usb3="00000000" w:csb0="0000019F" w:csb1="00000000"/>
  </w:font>
  <w:font w:name="Fira Sans">
    <w:altName w:val="Calibri"/>
    <w:panose1 w:val="020B0503050000020004"/>
    <w:charset w:val="00"/>
    <w:family w:val="swiss"/>
    <w:notTrueType/>
    <w:pitch w:val="variable"/>
    <w:sig w:usb0="600002FF" w:usb1="00000001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Fira Sans ExtraLight">
    <w:altName w:val="Calibri"/>
    <w:panose1 w:val="020B0403050000020004"/>
    <w:charset w:val="00"/>
    <w:family w:val="swiss"/>
    <w:notTrueType/>
    <w:pitch w:val="variable"/>
    <w:sig w:usb0="600002FF" w:usb1="00000001" w:usb2="00000000" w:usb3="00000000" w:csb0="0000019F" w:csb1="00000000"/>
  </w:font>
  <w:font w:name="Fira Sans Light">
    <w:altName w:val="Calibri"/>
    <w:panose1 w:val="020B0403050000020004"/>
    <w:charset w:val="00"/>
    <w:family w:val="swiss"/>
    <w:notTrueType/>
    <w:pitch w:val="variable"/>
    <w:sig w:usb0="600002FF" w:usb1="00000001" w:usb2="00000000" w:usb3="00000000" w:csb0="0000019F" w:csb1="00000000"/>
  </w:font>
  <w:font w:name="Fira Sans SemiBold">
    <w:altName w:val="Calibri"/>
    <w:panose1 w:val="020B0603050000020004"/>
    <w:charset w:val="00"/>
    <w:family w:val="swiss"/>
    <w:notTrueType/>
    <w:pitch w:val="variable"/>
    <w:sig w:usb0="600002FF" w:usb1="00000001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36430674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4B0E7E9C" w14:textId="77777777" w:rsidR="00335A77" w:rsidRDefault="00335A77" w:rsidP="00597C97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061C0C21" w14:textId="77777777" w:rsidR="00335A77" w:rsidRDefault="00335A77" w:rsidP="00335A77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CB6406" w14:textId="77777777" w:rsidR="0016565F" w:rsidRDefault="0016565F" w:rsidP="00E20868">
      <w:r>
        <w:separator/>
      </w:r>
    </w:p>
    <w:p w14:paraId="79C91B22" w14:textId="77777777" w:rsidR="0016565F" w:rsidRDefault="0016565F"/>
  </w:footnote>
  <w:footnote w:type="continuationSeparator" w:id="0">
    <w:p w14:paraId="5D59417C" w14:textId="77777777" w:rsidR="0016565F" w:rsidRDefault="0016565F" w:rsidP="00E20868">
      <w:r>
        <w:continuationSeparator/>
      </w:r>
    </w:p>
    <w:p w14:paraId="44322AD5" w14:textId="77777777" w:rsidR="0016565F" w:rsidRDefault="0016565F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743033"/>
    <w:multiLevelType w:val="multilevel"/>
    <w:tmpl w:val="D8E67E36"/>
    <w:lvl w:ilvl="0">
      <w:start w:val="1"/>
      <w:numFmt w:val="decimal"/>
      <w:lvlText w:val="%1."/>
      <w:lvlJc w:val="left"/>
      <w:pPr>
        <w:ind w:left="425" w:hanging="8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" w15:restartNumberingAfterBreak="0">
    <w:nsid w:val="160B5316"/>
    <w:multiLevelType w:val="multilevel"/>
    <w:tmpl w:val="06B82BAC"/>
    <w:styleLink w:val="CurrentList1"/>
    <w:lvl w:ilvl="0">
      <w:start w:val="1"/>
      <w:numFmt w:val="bullet"/>
      <w:pStyle w:val="Bulletlist"/>
      <w:lvlText w:val=""/>
      <w:lvlJc w:val="left"/>
      <w:pPr>
        <w:ind w:left="425" w:hanging="425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851" w:hanging="426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1276" w:hanging="425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21666FEF"/>
    <w:multiLevelType w:val="multilevel"/>
    <w:tmpl w:val="8B105E5A"/>
    <w:lvl w:ilvl="0">
      <w:start w:val="1"/>
      <w:numFmt w:val="decimal"/>
      <w:pStyle w:val="NumberedNormal"/>
      <w:lvlText w:val="%1."/>
      <w:lvlJc w:val="left"/>
      <w:pPr>
        <w:ind w:left="0" w:hanging="567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134" w:hanging="56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 w15:restartNumberingAfterBreak="0">
    <w:nsid w:val="21D6550A"/>
    <w:multiLevelType w:val="multilevel"/>
    <w:tmpl w:val="1C26545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 w15:restartNumberingAfterBreak="0">
    <w:nsid w:val="2E14786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2FA339DE"/>
    <w:multiLevelType w:val="multilevel"/>
    <w:tmpl w:val="457AE09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.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6" w15:restartNumberingAfterBreak="0">
    <w:nsid w:val="32B5124B"/>
    <w:multiLevelType w:val="multilevel"/>
    <w:tmpl w:val="F6909D44"/>
    <w:lvl w:ilvl="0">
      <w:start w:val="1"/>
      <w:numFmt w:val="decimal"/>
      <w:pStyle w:val="ListParagraph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.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7" w15:restartNumberingAfterBreak="0">
    <w:nsid w:val="35BF1D54"/>
    <w:multiLevelType w:val="multilevel"/>
    <w:tmpl w:val="1C26545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8" w15:restartNumberingAfterBreak="0">
    <w:nsid w:val="45ED577A"/>
    <w:multiLevelType w:val="multilevel"/>
    <w:tmpl w:val="D7AC5976"/>
    <w:lvl w:ilvl="0">
      <w:start w:val="1"/>
      <w:numFmt w:val="decimal"/>
      <w:lvlText w:val="%1"/>
      <w:lvlJc w:val="left"/>
      <w:pPr>
        <w:ind w:left="567" w:hanging="567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67" w:hanging="567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567" w:hanging="567"/>
      </w:pPr>
      <w:rPr>
        <w:rFonts w:hint="default"/>
      </w:rPr>
    </w:lvl>
    <w:lvl w:ilvl="3">
      <w:start w:val="1"/>
      <w:numFmt w:val="none"/>
      <w:lvlText w:val=""/>
      <w:lvlJc w:val="left"/>
      <w:pPr>
        <w:ind w:left="567" w:hanging="567"/>
      </w:pPr>
      <w:rPr>
        <w:rFonts w:hint="default"/>
      </w:rPr>
    </w:lvl>
    <w:lvl w:ilvl="4">
      <w:start w:val="1"/>
      <w:numFmt w:val="none"/>
      <w:lvlText w:val=""/>
      <w:lvlJc w:val="left"/>
      <w:pPr>
        <w:ind w:left="360" w:hanging="360"/>
      </w:pPr>
      <w:rPr>
        <w:rFonts w:hint="default"/>
      </w:rPr>
    </w:lvl>
    <w:lvl w:ilvl="5">
      <w:start w:val="1"/>
      <w:numFmt w:val="none"/>
      <w:lvlText w:val=""/>
      <w:lvlJc w:val="right"/>
      <w:pPr>
        <w:ind w:left="567" w:hanging="567"/>
      </w:pPr>
      <w:rPr>
        <w:rFonts w:hint="default"/>
      </w:rPr>
    </w:lvl>
    <w:lvl w:ilvl="6">
      <w:start w:val="1"/>
      <w:numFmt w:val="none"/>
      <w:lvlText w:val=""/>
      <w:lvlJc w:val="left"/>
      <w:pPr>
        <w:ind w:left="567" w:hanging="567"/>
      </w:pPr>
      <w:rPr>
        <w:rFonts w:hint="default"/>
      </w:rPr>
    </w:lvl>
    <w:lvl w:ilvl="7">
      <w:start w:val="1"/>
      <w:numFmt w:val="none"/>
      <w:lvlText w:val=""/>
      <w:lvlJc w:val="left"/>
      <w:pPr>
        <w:ind w:left="567" w:hanging="567"/>
      </w:pPr>
      <w:rPr>
        <w:rFonts w:hint="default"/>
      </w:rPr>
    </w:lvl>
    <w:lvl w:ilvl="8">
      <w:start w:val="1"/>
      <w:numFmt w:val="none"/>
      <w:lvlText w:val=""/>
      <w:lvlJc w:val="right"/>
      <w:pPr>
        <w:ind w:left="567" w:hanging="567"/>
      </w:pPr>
      <w:rPr>
        <w:rFonts w:hint="default"/>
      </w:rPr>
    </w:lvl>
  </w:abstractNum>
  <w:abstractNum w:abstractNumId="9" w15:restartNumberingAfterBreak="0">
    <w:nsid w:val="6AC67221"/>
    <w:multiLevelType w:val="multilevel"/>
    <w:tmpl w:val="BC94FBF2"/>
    <w:lvl w:ilvl="0">
      <w:start w:val="1"/>
      <w:numFmt w:val="decimal"/>
      <w:lvlText w:val="%1."/>
      <w:lvlJc w:val="left"/>
      <w:pPr>
        <w:ind w:left="0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0" w15:restartNumberingAfterBreak="0">
    <w:nsid w:val="763E7F0C"/>
    <w:multiLevelType w:val="multilevel"/>
    <w:tmpl w:val="06B82BAC"/>
    <w:numStyleLink w:val="CurrentList1"/>
  </w:abstractNum>
  <w:abstractNum w:abstractNumId="11" w15:restartNumberingAfterBreak="0">
    <w:nsid w:val="7B3E46BB"/>
    <w:multiLevelType w:val="multilevel"/>
    <w:tmpl w:val="A5D8CB38"/>
    <w:lvl w:ilvl="0">
      <w:start w:val="1"/>
      <w:numFmt w:val="decimal"/>
      <w:lvlText w:val="%1."/>
      <w:lvlJc w:val="left"/>
      <w:pPr>
        <w:ind w:left="0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425" w:hanging="425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851" w:hanging="426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>
    <w:abstractNumId w:val="1"/>
  </w:num>
  <w:num w:numId="2">
    <w:abstractNumId w:val="10"/>
  </w:num>
  <w:num w:numId="3">
    <w:abstractNumId w:val="5"/>
  </w:num>
  <w:num w:numId="4">
    <w:abstractNumId w:val="8"/>
  </w:num>
  <w:num w:numId="5">
    <w:abstractNumId w:val="6"/>
  </w:num>
  <w:num w:numId="6">
    <w:abstractNumId w:val="2"/>
  </w:num>
  <w:num w:numId="7">
    <w:abstractNumId w:val="4"/>
  </w:num>
  <w:num w:numId="8">
    <w:abstractNumId w:val="7"/>
  </w:num>
  <w:num w:numId="9">
    <w:abstractNumId w:val="3"/>
  </w:num>
  <w:num w:numId="10">
    <w:abstractNumId w:val="0"/>
  </w:num>
  <w:num w:numId="11">
    <w:abstractNumId w:val="9"/>
  </w:num>
  <w:num w:numId="12">
    <w:abstractNumId w:val="11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attachedTemplate r:id="rId1"/>
  <w:stylePaneFormatFilter w:val="3F21" w:allStyles="1" w:customStyles="0" w:latentStyles="0" w:stylesInUse="0" w:headingStyles="1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7141"/>
    <w:rsid w:val="0000060D"/>
    <w:rsid w:val="00000762"/>
    <w:rsid w:val="00001114"/>
    <w:rsid w:val="000019F5"/>
    <w:rsid w:val="000020CE"/>
    <w:rsid w:val="00005021"/>
    <w:rsid w:val="0000575C"/>
    <w:rsid w:val="00005C41"/>
    <w:rsid w:val="00005D2E"/>
    <w:rsid w:val="00007964"/>
    <w:rsid w:val="00007DF2"/>
    <w:rsid w:val="00007FB1"/>
    <w:rsid w:val="00010142"/>
    <w:rsid w:val="000101D4"/>
    <w:rsid w:val="000103E0"/>
    <w:rsid w:val="000113D3"/>
    <w:rsid w:val="0001152B"/>
    <w:rsid w:val="00012248"/>
    <w:rsid w:val="000128F2"/>
    <w:rsid w:val="00012F05"/>
    <w:rsid w:val="0001340C"/>
    <w:rsid w:val="000135BE"/>
    <w:rsid w:val="00013662"/>
    <w:rsid w:val="000167A4"/>
    <w:rsid w:val="00016E2C"/>
    <w:rsid w:val="000200FF"/>
    <w:rsid w:val="00020A18"/>
    <w:rsid w:val="00020BAA"/>
    <w:rsid w:val="00021BB2"/>
    <w:rsid w:val="00023CC8"/>
    <w:rsid w:val="0002478C"/>
    <w:rsid w:val="000248A8"/>
    <w:rsid w:val="00024B2C"/>
    <w:rsid w:val="000251E9"/>
    <w:rsid w:val="000257D1"/>
    <w:rsid w:val="00026890"/>
    <w:rsid w:val="00026FB3"/>
    <w:rsid w:val="000274AD"/>
    <w:rsid w:val="00027724"/>
    <w:rsid w:val="00027AAA"/>
    <w:rsid w:val="00027D26"/>
    <w:rsid w:val="000312BC"/>
    <w:rsid w:val="00031A39"/>
    <w:rsid w:val="00033169"/>
    <w:rsid w:val="00033698"/>
    <w:rsid w:val="00033877"/>
    <w:rsid w:val="00034830"/>
    <w:rsid w:val="0003566D"/>
    <w:rsid w:val="00036163"/>
    <w:rsid w:val="00036750"/>
    <w:rsid w:val="00037533"/>
    <w:rsid w:val="0003780B"/>
    <w:rsid w:val="00037914"/>
    <w:rsid w:val="000407F7"/>
    <w:rsid w:val="0004116F"/>
    <w:rsid w:val="000411BB"/>
    <w:rsid w:val="000417F2"/>
    <w:rsid w:val="0004491C"/>
    <w:rsid w:val="000456BF"/>
    <w:rsid w:val="0004581B"/>
    <w:rsid w:val="00045D78"/>
    <w:rsid w:val="000461C3"/>
    <w:rsid w:val="00046EAF"/>
    <w:rsid w:val="0004741E"/>
    <w:rsid w:val="000500DD"/>
    <w:rsid w:val="00050260"/>
    <w:rsid w:val="00050C2A"/>
    <w:rsid w:val="00052F78"/>
    <w:rsid w:val="000532AE"/>
    <w:rsid w:val="00054196"/>
    <w:rsid w:val="00054BF4"/>
    <w:rsid w:val="00055079"/>
    <w:rsid w:val="000553FD"/>
    <w:rsid w:val="0005585B"/>
    <w:rsid w:val="0005646D"/>
    <w:rsid w:val="00056BAC"/>
    <w:rsid w:val="00057DAC"/>
    <w:rsid w:val="00057E4B"/>
    <w:rsid w:val="00057FEE"/>
    <w:rsid w:val="0006020C"/>
    <w:rsid w:val="00060523"/>
    <w:rsid w:val="00061D98"/>
    <w:rsid w:val="000627BE"/>
    <w:rsid w:val="00064F92"/>
    <w:rsid w:val="000653BC"/>
    <w:rsid w:val="0006622C"/>
    <w:rsid w:val="00066840"/>
    <w:rsid w:val="00066E54"/>
    <w:rsid w:val="00066F03"/>
    <w:rsid w:val="00067208"/>
    <w:rsid w:val="0007035B"/>
    <w:rsid w:val="00070B01"/>
    <w:rsid w:val="00071345"/>
    <w:rsid w:val="00071881"/>
    <w:rsid w:val="000718B4"/>
    <w:rsid w:val="00071FB3"/>
    <w:rsid w:val="000741DE"/>
    <w:rsid w:val="00074577"/>
    <w:rsid w:val="000754B8"/>
    <w:rsid w:val="00076F5A"/>
    <w:rsid w:val="000772CF"/>
    <w:rsid w:val="00077B31"/>
    <w:rsid w:val="00080065"/>
    <w:rsid w:val="00080851"/>
    <w:rsid w:val="00080EAF"/>
    <w:rsid w:val="00080EE0"/>
    <w:rsid w:val="0008175E"/>
    <w:rsid w:val="00083252"/>
    <w:rsid w:val="0008350B"/>
    <w:rsid w:val="000846A0"/>
    <w:rsid w:val="000853CE"/>
    <w:rsid w:val="000854FF"/>
    <w:rsid w:val="00085A48"/>
    <w:rsid w:val="0008603B"/>
    <w:rsid w:val="000868F5"/>
    <w:rsid w:val="000870B1"/>
    <w:rsid w:val="00087811"/>
    <w:rsid w:val="00087A78"/>
    <w:rsid w:val="000907CC"/>
    <w:rsid w:val="000908D2"/>
    <w:rsid w:val="000915C9"/>
    <w:rsid w:val="00093CD0"/>
    <w:rsid w:val="00093E3B"/>
    <w:rsid w:val="000956DA"/>
    <w:rsid w:val="00096209"/>
    <w:rsid w:val="00097225"/>
    <w:rsid w:val="000A1BA7"/>
    <w:rsid w:val="000A1C0D"/>
    <w:rsid w:val="000A238D"/>
    <w:rsid w:val="000A26E7"/>
    <w:rsid w:val="000A30A0"/>
    <w:rsid w:val="000A3134"/>
    <w:rsid w:val="000A4B64"/>
    <w:rsid w:val="000A53AD"/>
    <w:rsid w:val="000A60B2"/>
    <w:rsid w:val="000A6526"/>
    <w:rsid w:val="000A7F5C"/>
    <w:rsid w:val="000B0D2F"/>
    <w:rsid w:val="000B0DB8"/>
    <w:rsid w:val="000B1DE0"/>
    <w:rsid w:val="000B23E1"/>
    <w:rsid w:val="000B4FDE"/>
    <w:rsid w:val="000B6558"/>
    <w:rsid w:val="000B6BF5"/>
    <w:rsid w:val="000B7CB3"/>
    <w:rsid w:val="000C22C5"/>
    <w:rsid w:val="000C2907"/>
    <w:rsid w:val="000C2F0F"/>
    <w:rsid w:val="000C3927"/>
    <w:rsid w:val="000C446F"/>
    <w:rsid w:val="000C4AA0"/>
    <w:rsid w:val="000C4C66"/>
    <w:rsid w:val="000C553E"/>
    <w:rsid w:val="000C766B"/>
    <w:rsid w:val="000C7B5B"/>
    <w:rsid w:val="000C7DC1"/>
    <w:rsid w:val="000D001F"/>
    <w:rsid w:val="000D0128"/>
    <w:rsid w:val="000D1365"/>
    <w:rsid w:val="000D401A"/>
    <w:rsid w:val="000D5E55"/>
    <w:rsid w:val="000D635A"/>
    <w:rsid w:val="000D7117"/>
    <w:rsid w:val="000D7A2E"/>
    <w:rsid w:val="000E077A"/>
    <w:rsid w:val="000E0DBA"/>
    <w:rsid w:val="000E0EE5"/>
    <w:rsid w:val="000E1A08"/>
    <w:rsid w:val="000E1EF4"/>
    <w:rsid w:val="000E270B"/>
    <w:rsid w:val="000E290D"/>
    <w:rsid w:val="000E2BD4"/>
    <w:rsid w:val="000E45CD"/>
    <w:rsid w:val="000E5AAD"/>
    <w:rsid w:val="000E5DE3"/>
    <w:rsid w:val="000E5EB5"/>
    <w:rsid w:val="000E6EE7"/>
    <w:rsid w:val="000E7941"/>
    <w:rsid w:val="000F02B1"/>
    <w:rsid w:val="000F057E"/>
    <w:rsid w:val="000F0E95"/>
    <w:rsid w:val="000F13D9"/>
    <w:rsid w:val="000F1BE3"/>
    <w:rsid w:val="000F28A4"/>
    <w:rsid w:val="000F31EC"/>
    <w:rsid w:val="000F37B9"/>
    <w:rsid w:val="000F3A3D"/>
    <w:rsid w:val="000F3E5C"/>
    <w:rsid w:val="000F4376"/>
    <w:rsid w:val="000F45B7"/>
    <w:rsid w:val="000F586E"/>
    <w:rsid w:val="000F5896"/>
    <w:rsid w:val="000F598D"/>
    <w:rsid w:val="000F59DB"/>
    <w:rsid w:val="000F6F51"/>
    <w:rsid w:val="000F703D"/>
    <w:rsid w:val="000F727E"/>
    <w:rsid w:val="00101CD7"/>
    <w:rsid w:val="00105C1D"/>
    <w:rsid w:val="001067F5"/>
    <w:rsid w:val="00107C3C"/>
    <w:rsid w:val="00107D1B"/>
    <w:rsid w:val="001108A3"/>
    <w:rsid w:val="00110D72"/>
    <w:rsid w:val="00110E9A"/>
    <w:rsid w:val="00111387"/>
    <w:rsid w:val="001116DC"/>
    <w:rsid w:val="00111702"/>
    <w:rsid w:val="00112388"/>
    <w:rsid w:val="001133A9"/>
    <w:rsid w:val="0011484A"/>
    <w:rsid w:val="00114C0A"/>
    <w:rsid w:val="00115C6C"/>
    <w:rsid w:val="00116EAE"/>
    <w:rsid w:val="00117412"/>
    <w:rsid w:val="00117B92"/>
    <w:rsid w:val="00117E39"/>
    <w:rsid w:val="001209A0"/>
    <w:rsid w:val="001210A4"/>
    <w:rsid w:val="00121495"/>
    <w:rsid w:val="00121DBC"/>
    <w:rsid w:val="0012208A"/>
    <w:rsid w:val="00122E46"/>
    <w:rsid w:val="00122EC9"/>
    <w:rsid w:val="00125CE5"/>
    <w:rsid w:val="00125D81"/>
    <w:rsid w:val="001277F6"/>
    <w:rsid w:val="00130485"/>
    <w:rsid w:val="001316E5"/>
    <w:rsid w:val="00131F5A"/>
    <w:rsid w:val="00131FC6"/>
    <w:rsid w:val="00132C98"/>
    <w:rsid w:val="00133AC0"/>
    <w:rsid w:val="00133D9B"/>
    <w:rsid w:val="00133E0A"/>
    <w:rsid w:val="00134FB8"/>
    <w:rsid w:val="001353FF"/>
    <w:rsid w:val="00135560"/>
    <w:rsid w:val="001368F4"/>
    <w:rsid w:val="00137643"/>
    <w:rsid w:val="00137E4A"/>
    <w:rsid w:val="0014022C"/>
    <w:rsid w:val="001411FC"/>
    <w:rsid w:val="00141615"/>
    <w:rsid w:val="0014169B"/>
    <w:rsid w:val="0014184F"/>
    <w:rsid w:val="00141AA3"/>
    <w:rsid w:val="00142084"/>
    <w:rsid w:val="00142788"/>
    <w:rsid w:val="001431AE"/>
    <w:rsid w:val="001432B5"/>
    <w:rsid w:val="0014595E"/>
    <w:rsid w:val="00146AAA"/>
    <w:rsid w:val="00147C64"/>
    <w:rsid w:val="0015048D"/>
    <w:rsid w:val="00150D3A"/>
    <w:rsid w:val="00151415"/>
    <w:rsid w:val="00151C66"/>
    <w:rsid w:val="00151ED1"/>
    <w:rsid w:val="001521D4"/>
    <w:rsid w:val="00152C89"/>
    <w:rsid w:val="00152EE7"/>
    <w:rsid w:val="00153009"/>
    <w:rsid w:val="0015442E"/>
    <w:rsid w:val="001544F1"/>
    <w:rsid w:val="00154A0E"/>
    <w:rsid w:val="00155F36"/>
    <w:rsid w:val="00155FFB"/>
    <w:rsid w:val="001562F8"/>
    <w:rsid w:val="001567FA"/>
    <w:rsid w:val="00157C82"/>
    <w:rsid w:val="001602A8"/>
    <w:rsid w:val="00161887"/>
    <w:rsid w:val="00161E6F"/>
    <w:rsid w:val="00162588"/>
    <w:rsid w:val="001626D4"/>
    <w:rsid w:val="001638A9"/>
    <w:rsid w:val="00164029"/>
    <w:rsid w:val="00164C52"/>
    <w:rsid w:val="0016565F"/>
    <w:rsid w:val="001664E6"/>
    <w:rsid w:val="0016663C"/>
    <w:rsid w:val="001667F4"/>
    <w:rsid w:val="00166F61"/>
    <w:rsid w:val="0016715A"/>
    <w:rsid w:val="0016752F"/>
    <w:rsid w:val="00167DC2"/>
    <w:rsid w:val="0017038D"/>
    <w:rsid w:val="0017149C"/>
    <w:rsid w:val="00171A03"/>
    <w:rsid w:val="001735DF"/>
    <w:rsid w:val="00173829"/>
    <w:rsid w:val="00173BB2"/>
    <w:rsid w:val="00174578"/>
    <w:rsid w:val="00176AC4"/>
    <w:rsid w:val="00180088"/>
    <w:rsid w:val="001808CA"/>
    <w:rsid w:val="00181462"/>
    <w:rsid w:val="00181787"/>
    <w:rsid w:val="00181CC3"/>
    <w:rsid w:val="00183D2A"/>
    <w:rsid w:val="00184605"/>
    <w:rsid w:val="00184D0C"/>
    <w:rsid w:val="00185366"/>
    <w:rsid w:val="001853C4"/>
    <w:rsid w:val="00185AB1"/>
    <w:rsid w:val="00185DB7"/>
    <w:rsid w:val="00190D21"/>
    <w:rsid w:val="00190FDC"/>
    <w:rsid w:val="001917E4"/>
    <w:rsid w:val="0019199D"/>
    <w:rsid w:val="00191E13"/>
    <w:rsid w:val="00192C0B"/>
    <w:rsid w:val="00193B4B"/>
    <w:rsid w:val="00195449"/>
    <w:rsid w:val="00195EE8"/>
    <w:rsid w:val="00196462"/>
    <w:rsid w:val="001968A4"/>
    <w:rsid w:val="0019709E"/>
    <w:rsid w:val="00197677"/>
    <w:rsid w:val="001A03B3"/>
    <w:rsid w:val="001A1709"/>
    <w:rsid w:val="001A17B4"/>
    <w:rsid w:val="001A1968"/>
    <w:rsid w:val="001A1DAA"/>
    <w:rsid w:val="001A1EC4"/>
    <w:rsid w:val="001A212C"/>
    <w:rsid w:val="001A385D"/>
    <w:rsid w:val="001A43BF"/>
    <w:rsid w:val="001A4871"/>
    <w:rsid w:val="001A4BC7"/>
    <w:rsid w:val="001A4DD3"/>
    <w:rsid w:val="001A5A5D"/>
    <w:rsid w:val="001A5A9F"/>
    <w:rsid w:val="001A5B24"/>
    <w:rsid w:val="001A5B7B"/>
    <w:rsid w:val="001B183E"/>
    <w:rsid w:val="001B1B38"/>
    <w:rsid w:val="001B1D00"/>
    <w:rsid w:val="001B2026"/>
    <w:rsid w:val="001B22F6"/>
    <w:rsid w:val="001B2AC9"/>
    <w:rsid w:val="001B3986"/>
    <w:rsid w:val="001B3B6D"/>
    <w:rsid w:val="001B3DD4"/>
    <w:rsid w:val="001B491E"/>
    <w:rsid w:val="001B49BB"/>
    <w:rsid w:val="001B4E25"/>
    <w:rsid w:val="001B5254"/>
    <w:rsid w:val="001B56E6"/>
    <w:rsid w:val="001B5960"/>
    <w:rsid w:val="001B60CE"/>
    <w:rsid w:val="001B6578"/>
    <w:rsid w:val="001C0689"/>
    <w:rsid w:val="001C0F42"/>
    <w:rsid w:val="001C1768"/>
    <w:rsid w:val="001C1948"/>
    <w:rsid w:val="001C2B49"/>
    <w:rsid w:val="001C2DFC"/>
    <w:rsid w:val="001C465F"/>
    <w:rsid w:val="001C4ABD"/>
    <w:rsid w:val="001C4E3F"/>
    <w:rsid w:val="001C52E8"/>
    <w:rsid w:val="001C55DA"/>
    <w:rsid w:val="001C5820"/>
    <w:rsid w:val="001C58DB"/>
    <w:rsid w:val="001C5B0B"/>
    <w:rsid w:val="001C5BD7"/>
    <w:rsid w:val="001C5FC4"/>
    <w:rsid w:val="001C6175"/>
    <w:rsid w:val="001C63B1"/>
    <w:rsid w:val="001C7430"/>
    <w:rsid w:val="001C757A"/>
    <w:rsid w:val="001D0E7B"/>
    <w:rsid w:val="001D0EA7"/>
    <w:rsid w:val="001D1B6A"/>
    <w:rsid w:val="001D2606"/>
    <w:rsid w:val="001D31D3"/>
    <w:rsid w:val="001D3A1C"/>
    <w:rsid w:val="001D3D25"/>
    <w:rsid w:val="001D41D4"/>
    <w:rsid w:val="001D42EE"/>
    <w:rsid w:val="001D447E"/>
    <w:rsid w:val="001D51D6"/>
    <w:rsid w:val="001D533F"/>
    <w:rsid w:val="001D62BE"/>
    <w:rsid w:val="001D6AFF"/>
    <w:rsid w:val="001D6C5C"/>
    <w:rsid w:val="001D7CAB"/>
    <w:rsid w:val="001E01DC"/>
    <w:rsid w:val="001E05FA"/>
    <w:rsid w:val="001E144F"/>
    <w:rsid w:val="001E1845"/>
    <w:rsid w:val="001E1A88"/>
    <w:rsid w:val="001E1C9A"/>
    <w:rsid w:val="001E1CD3"/>
    <w:rsid w:val="001E27F2"/>
    <w:rsid w:val="001E3371"/>
    <w:rsid w:val="001E525E"/>
    <w:rsid w:val="001E62DF"/>
    <w:rsid w:val="001E6781"/>
    <w:rsid w:val="001F1200"/>
    <w:rsid w:val="001F1E35"/>
    <w:rsid w:val="001F3B3A"/>
    <w:rsid w:val="001F41D0"/>
    <w:rsid w:val="001F4257"/>
    <w:rsid w:val="001F542A"/>
    <w:rsid w:val="001F563E"/>
    <w:rsid w:val="001F6813"/>
    <w:rsid w:val="00200608"/>
    <w:rsid w:val="002011DA"/>
    <w:rsid w:val="0020269E"/>
    <w:rsid w:val="00203D4B"/>
    <w:rsid w:val="00204209"/>
    <w:rsid w:val="0020470B"/>
    <w:rsid w:val="00204FF7"/>
    <w:rsid w:val="0020584E"/>
    <w:rsid w:val="00207366"/>
    <w:rsid w:val="00207C95"/>
    <w:rsid w:val="00207E65"/>
    <w:rsid w:val="00210839"/>
    <w:rsid w:val="00210D3D"/>
    <w:rsid w:val="00210E4C"/>
    <w:rsid w:val="0021143A"/>
    <w:rsid w:val="002118AD"/>
    <w:rsid w:val="002133E5"/>
    <w:rsid w:val="002135FE"/>
    <w:rsid w:val="002137F3"/>
    <w:rsid w:val="002139B6"/>
    <w:rsid w:val="00214AA7"/>
    <w:rsid w:val="00214C6A"/>
    <w:rsid w:val="00216201"/>
    <w:rsid w:val="00216C57"/>
    <w:rsid w:val="00216CF8"/>
    <w:rsid w:val="0021784F"/>
    <w:rsid w:val="00221DB0"/>
    <w:rsid w:val="00222117"/>
    <w:rsid w:val="00222637"/>
    <w:rsid w:val="00222EC9"/>
    <w:rsid w:val="002237F4"/>
    <w:rsid w:val="00224407"/>
    <w:rsid w:val="00225B19"/>
    <w:rsid w:val="00227966"/>
    <w:rsid w:val="002279A7"/>
    <w:rsid w:val="00227CAA"/>
    <w:rsid w:val="00230141"/>
    <w:rsid w:val="002302FC"/>
    <w:rsid w:val="00230D2F"/>
    <w:rsid w:val="002319B2"/>
    <w:rsid w:val="00232D36"/>
    <w:rsid w:val="00232F78"/>
    <w:rsid w:val="00233154"/>
    <w:rsid w:val="00234683"/>
    <w:rsid w:val="0023507B"/>
    <w:rsid w:val="00236D17"/>
    <w:rsid w:val="00237C98"/>
    <w:rsid w:val="002405AA"/>
    <w:rsid w:val="00240D6F"/>
    <w:rsid w:val="00241127"/>
    <w:rsid w:val="002421A0"/>
    <w:rsid w:val="00242315"/>
    <w:rsid w:val="00242814"/>
    <w:rsid w:val="002430C8"/>
    <w:rsid w:val="00243101"/>
    <w:rsid w:val="0024335B"/>
    <w:rsid w:val="00243DCE"/>
    <w:rsid w:val="00244B1B"/>
    <w:rsid w:val="00246AE2"/>
    <w:rsid w:val="00247004"/>
    <w:rsid w:val="00247896"/>
    <w:rsid w:val="002478ED"/>
    <w:rsid w:val="00250D1A"/>
    <w:rsid w:val="00251349"/>
    <w:rsid w:val="00252A20"/>
    <w:rsid w:val="00255067"/>
    <w:rsid w:val="00255F74"/>
    <w:rsid w:val="00255F8F"/>
    <w:rsid w:val="00256E14"/>
    <w:rsid w:val="00257E3A"/>
    <w:rsid w:val="00261761"/>
    <w:rsid w:val="00262889"/>
    <w:rsid w:val="002633EC"/>
    <w:rsid w:val="00264022"/>
    <w:rsid w:val="0026417C"/>
    <w:rsid w:val="00264217"/>
    <w:rsid w:val="00265232"/>
    <w:rsid w:val="0026679C"/>
    <w:rsid w:val="002719B7"/>
    <w:rsid w:val="00271E5F"/>
    <w:rsid w:val="00273202"/>
    <w:rsid w:val="002734CC"/>
    <w:rsid w:val="00273840"/>
    <w:rsid w:val="00274367"/>
    <w:rsid w:val="0028216B"/>
    <w:rsid w:val="002840E1"/>
    <w:rsid w:val="00284DD3"/>
    <w:rsid w:val="00286118"/>
    <w:rsid w:val="00286B8F"/>
    <w:rsid w:val="0029155B"/>
    <w:rsid w:val="00291C11"/>
    <w:rsid w:val="00291F74"/>
    <w:rsid w:val="00293D2D"/>
    <w:rsid w:val="00293D94"/>
    <w:rsid w:val="00293FCF"/>
    <w:rsid w:val="00294B18"/>
    <w:rsid w:val="00294F12"/>
    <w:rsid w:val="00295218"/>
    <w:rsid w:val="002960EC"/>
    <w:rsid w:val="00296C3C"/>
    <w:rsid w:val="00297338"/>
    <w:rsid w:val="002975AF"/>
    <w:rsid w:val="002978A5"/>
    <w:rsid w:val="002A05ED"/>
    <w:rsid w:val="002A09A6"/>
    <w:rsid w:val="002A09DC"/>
    <w:rsid w:val="002A0D01"/>
    <w:rsid w:val="002A1DBD"/>
    <w:rsid w:val="002A23B9"/>
    <w:rsid w:val="002A24EA"/>
    <w:rsid w:val="002A2F2D"/>
    <w:rsid w:val="002A35DD"/>
    <w:rsid w:val="002A3960"/>
    <w:rsid w:val="002A5011"/>
    <w:rsid w:val="002A525E"/>
    <w:rsid w:val="002A6464"/>
    <w:rsid w:val="002A6904"/>
    <w:rsid w:val="002A6A56"/>
    <w:rsid w:val="002A6A9D"/>
    <w:rsid w:val="002A75D8"/>
    <w:rsid w:val="002B01E7"/>
    <w:rsid w:val="002B0771"/>
    <w:rsid w:val="002B101F"/>
    <w:rsid w:val="002B489E"/>
    <w:rsid w:val="002B7B09"/>
    <w:rsid w:val="002C0183"/>
    <w:rsid w:val="002C13A8"/>
    <w:rsid w:val="002C3D11"/>
    <w:rsid w:val="002C3E52"/>
    <w:rsid w:val="002C4747"/>
    <w:rsid w:val="002C4BF1"/>
    <w:rsid w:val="002C598F"/>
    <w:rsid w:val="002C5AE0"/>
    <w:rsid w:val="002C5BF1"/>
    <w:rsid w:val="002C682A"/>
    <w:rsid w:val="002C7044"/>
    <w:rsid w:val="002C775C"/>
    <w:rsid w:val="002D0EC7"/>
    <w:rsid w:val="002D1B84"/>
    <w:rsid w:val="002D25AB"/>
    <w:rsid w:val="002D4911"/>
    <w:rsid w:val="002D4D16"/>
    <w:rsid w:val="002D4F1A"/>
    <w:rsid w:val="002D5064"/>
    <w:rsid w:val="002D652E"/>
    <w:rsid w:val="002D6909"/>
    <w:rsid w:val="002D75C4"/>
    <w:rsid w:val="002D7A9E"/>
    <w:rsid w:val="002D7F0A"/>
    <w:rsid w:val="002E0E3A"/>
    <w:rsid w:val="002E121D"/>
    <w:rsid w:val="002E202A"/>
    <w:rsid w:val="002E31F3"/>
    <w:rsid w:val="002E4320"/>
    <w:rsid w:val="002E4635"/>
    <w:rsid w:val="002E4680"/>
    <w:rsid w:val="002E49D2"/>
    <w:rsid w:val="002E5204"/>
    <w:rsid w:val="002F0A31"/>
    <w:rsid w:val="002F27ED"/>
    <w:rsid w:val="002F36BC"/>
    <w:rsid w:val="002F57FE"/>
    <w:rsid w:val="00301379"/>
    <w:rsid w:val="003016E8"/>
    <w:rsid w:val="00302485"/>
    <w:rsid w:val="00302600"/>
    <w:rsid w:val="00302B35"/>
    <w:rsid w:val="003031CD"/>
    <w:rsid w:val="00303746"/>
    <w:rsid w:val="00303FED"/>
    <w:rsid w:val="0030450D"/>
    <w:rsid w:val="00304E56"/>
    <w:rsid w:val="0030589C"/>
    <w:rsid w:val="00305B15"/>
    <w:rsid w:val="00305C02"/>
    <w:rsid w:val="00305C2D"/>
    <w:rsid w:val="003073B4"/>
    <w:rsid w:val="003073F5"/>
    <w:rsid w:val="00307D8C"/>
    <w:rsid w:val="00307E88"/>
    <w:rsid w:val="00310878"/>
    <w:rsid w:val="00310BD9"/>
    <w:rsid w:val="00311920"/>
    <w:rsid w:val="003130EF"/>
    <w:rsid w:val="0031394E"/>
    <w:rsid w:val="003147C8"/>
    <w:rsid w:val="0031531D"/>
    <w:rsid w:val="003161DD"/>
    <w:rsid w:val="00316912"/>
    <w:rsid w:val="00316DA4"/>
    <w:rsid w:val="00317658"/>
    <w:rsid w:val="003203AC"/>
    <w:rsid w:val="003209A0"/>
    <w:rsid w:val="00320D69"/>
    <w:rsid w:val="00320DFC"/>
    <w:rsid w:val="00321BA9"/>
    <w:rsid w:val="0032225D"/>
    <w:rsid w:val="0032376F"/>
    <w:rsid w:val="003238D1"/>
    <w:rsid w:val="00323F94"/>
    <w:rsid w:val="003242B3"/>
    <w:rsid w:val="003248B5"/>
    <w:rsid w:val="00324FC8"/>
    <w:rsid w:val="0032534A"/>
    <w:rsid w:val="00325EFA"/>
    <w:rsid w:val="00326407"/>
    <w:rsid w:val="003271C1"/>
    <w:rsid w:val="00327704"/>
    <w:rsid w:val="003300CA"/>
    <w:rsid w:val="0033090A"/>
    <w:rsid w:val="00330C02"/>
    <w:rsid w:val="00330D34"/>
    <w:rsid w:val="003314C8"/>
    <w:rsid w:val="003343EA"/>
    <w:rsid w:val="00335922"/>
    <w:rsid w:val="003359B2"/>
    <w:rsid w:val="00335A77"/>
    <w:rsid w:val="00336383"/>
    <w:rsid w:val="00340266"/>
    <w:rsid w:val="00340DA0"/>
    <w:rsid w:val="00341AA5"/>
    <w:rsid w:val="00342812"/>
    <w:rsid w:val="00342F64"/>
    <w:rsid w:val="00343920"/>
    <w:rsid w:val="00343D6A"/>
    <w:rsid w:val="00344102"/>
    <w:rsid w:val="00344802"/>
    <w:rsid w:val="00345888"/>
    <w:rsid w:val="00345E00"/>
    <w:rsid w:val="00346D72"/>
    <w:rsid w:val="00346E11"/>
    <w:rsid w:val="00347605"/>
    <w:rsid w:val="00347776"/>
    <w:rsid w:val="003508C2"/>
    <w:rsid w:val="00350EE4"/>
    <w:rsid w:val="003515B4"/>
    <w:rsid w:val="003525F3"/>
    <w:rsid w:val="003531F4"/>
    <w:rsid w:val="00353A61"/>
    <w:rsid w:val="003542BB"/>
    <w:rsid w:val="0035574B"/>
    <w:rsid w:val="003573D8"/>
    <w:rsid w:val="003574B0"/>
    <w:rsid w:val="003618C4"/>
    <w:rsid w:val="00361B85"/>
    <w:rsid w:val="00361BC4"/>
    <w:rsid w:val="00362475"/>
    <w:rsid w:val="00362850"/>
    <w:rsid w:val="00363496"/>
    <w:rsid w:val="00363AE1"/>
    <w:rsid w:val="00363E3E"/>
    <w:rsid w:val="00364C1F"/>
    <w:rsid w:val="003652C3"/>
    <w:rsid w:val="00365948"/>
    <w:rsid w:val="003659C9"/>
    <w:rsid w:val="0036658A"/>
    <w:rsid w:val="00366BE5"/>
    <w:rsid w:val="00367EF2"/>
    <w:rsid w:val="00371AAC"/>
    <w:rsid w:val="0037246B"/>
    <w:rsid w:val="00372597"/>
    <w:rsid w:val="00372A52"/>
    <w:rsid w:val="003751F8"/>
    <w:rsid w:val="00376227"/>
    <w:rsid w:val="0037676D"/>
    <w:rsid w:val="003767FB"/>
    <w:rsid w:val="00376E2D"/>
    <w:rsid w:val="00377D81"/>
    <w:rsid w:val="00380190"/>
    <w:rsid w:val="003801E1"/>
    <w:rsid w:val="003805A2"/>
    <w:rsid w:val="00380AE5"/>
    <w:rsid w:val="00381FD0"/>
    <w:rsid w:val="00382640"/>
    <w:rsid w:val="00382A08"/>
    <w:rsid w:val="00382AEC"/>
    <w:rsid w:val="00383385"/>
    <w:rsid w:val="00383765"/>
    <w:rsid w:val="0038386E"/>
    <w:rsid w:val="003840DE"/>
    <w:rsid w:val="0038472D"/>
    <w:rsid w:val="003847FC"/>
    <w:rsid w:val="003852D6"/>
    <w:rsid w:val="0038619C"/>
    <w:rsid w:val="00386798"/>
    <w:rsid w:val="0039186F"/>
    <w:rsid w:val="00391E0C"/>
    <w:rsid w:val="00392559"/>
    <w:rsid w:val="00392626"/>
    <w:rsid w:val="003932D3"/>
    <w:rsid w:val="00393AAA"/>
    <w:rsid w:val="0039410B"/>
    <w:rsid w:val="0039575B"/>
    <w:rsid w:val="00397299"/>
    <w:rsid w:val="0039735B"/>
    <w:rsid w:val="00397498"/>
    <w:rsid w:val="003A16AB"/>
    <w:rsid w:val="003A29BC"/>
    <w:rsid w:val="003A2D42"/>
    <w:rsid w:val="003A2DC0"/>
    <w:rsid w:val="003A2F5F"/>
    <w:rsid w:val="003A2F70"/>
    <w:rsid w:val="003A3634"/>
    <w:rsid w:val="003A384F"/>
    <w:rsid w:val="003A3CDA"/>
    <w:rsid w:val="003A4915"/>
    <w:rsid w:val="003A62D9"/>
    <w:rsid w:val="003A67F8"/>
    <w:rsid w:val="003A6C89"/>
    <w:rsid w:val="003A7446"/>
    <w:rsid w:val="003B0B35"/>
    <w:rsid w:val="003B16FD"/>
    <w:rsid w:val="003B1873"/>
    <w:rsid w:val="003B18CA"/>
    <w:rsid w:val="003B1A85"/>
    <w:rsid w:val="003B2275"/>
    <w:rsid w:val="003B267F"/>
    <w:rsid w:val="003B29A6"/>
    <w:rsid w:val="003B3AE0"/>
    <w:rsid w:val="003B4011"/>
    <w:rsid w:val="003B61F2"/>
    <w:rsid w:val="003B6AC6"/>
    <w:rsid w:val="003B71C8"/>
    <w:rsid w:val="003B778C"/>
    <w:rsid w:val="003B7AF4"/>
    <w:rsid w:val="003C0443"/>
    <w:rsid w:val="003C0A42"/>
    <w:rsid w:val="003C0A94"/>
    <w:rsid w:val="003C1FDC"/>
    <w:rsid w:val="003C2144"/>
    <w:rsid w:val="003C2554"/>
    <w:rsid w:val="003C51FB"/>
    <w:rsid w:val="003C55B4"/>
    <w:rsid w:val="003C61C2"/>
    <w:rsid w:val="003C6EFE"/>
    <w:rsid w:val="003C7053"/>
    <w:rsid w:val="003C71C0"/>
    <w:rsid w:val="003C7BAB"/>
    <w:rsid w:val="003D042B"/>
    <w:rsid w:val="003D065B"/>
    <w:rsid w:val="003D0825"/>
    <w:rsid w:val="003D1DF0"/>
    <w:rsid w:val="003D261C"/>
    <w:rsid w:val="003D2AD2"/>
    <w:rsid w:val="003D36D1"/>
    <w:rsid w:val="003D37EA"/>
    <w:rsid w:val="003D392C"/>
    <w:rsid w:val="003D405C"/>
    <w:rsid w:val="003D46A7"/>
    <w:rsid w:val="003D4F7E"/>
    <w:rsid w:val="003D500E"/>
    <w:rsid w:val="003D61EC"/>
    <w:rsid w:val="003D6892"/>
    <w:rsid w:val="003D6E1A"/>
    <w:rsid w:val="003D7563"/>
    <w:rsid w:val="003D7E92"/>
    <w:rsid w:val="003D7EA3"/>
    <w:rsid w:val="003E019B"/>
    <w:rsid w:val="003E1130"/>
    <w:rsid w:val="003E1475"/>
    <w:rsid w:val="003E1B3F"/>
    <w:rsid w:val="003E569B"/>
    <w:rsid w:val="003E78F5"/>
    <w:rsid w:val="003E792F"/>
    <w:rsid w:val="003E7AA7"/>
    <w:rsid w:val="003F0131"/>
    <w:rsid w:val="003F122D"/>
    <w:rsid w:val="003F15DF"/>
    <w:rsid w:val="003F30AB"/>
    <w:rsid w:val="003F4E2D"/>
    <w:rsid w:val="003F5B0F"/>
    <w:rsid w:val="003F5CC2"/>
    <w:rsid w:val="003F6167"/>
    <w:rsid w:val="003F661E"/>
    <w:rsid w:val="003F76D8"/>
    <w:rsid w:val="003F7759"/>
    <w:rsid w:val="003F7B2B"/>
    <w:rsid w:val="004002D1"/>
    <w:rsid w:val="0040091F"/>
    <w:rsid w:val="00400DD3"/>
    <w:rsid w:val="004012C5"/>
    <w:rsid w:val="004017FF"/>
    <w:rsid w:val="00402007"/>
    <w:rsid w:val="00402550"/>
    <w:rsid w:val="0040426D"/>
    <w:rsid w:val="00405236"/>
    <w:rsid w:val="004072BA"/>
    <w:rsid w:val="00407903"/>
    <w:rsid w:val="004110BA"/>
    <w:rsid w:val="00411E3D"/>
    <w:rsid w:val="00414853"/>
    <w:rsid w:val="00414AC5"/>
    <w:rsid w:val="00415C55"/>
    <w:rsid w:val="00420564"/>
    <w:rsid w:val="00421115"/>
    <w:rsid w:val="00421FEC"/>
    <w:rsid w:val="00422025"/>
    <w:rsid w:val="004244F1"/>
    <w:rsid w:val="00424E59"/>
    <w:rsid w:val="00425DA6"/>
    <w:rsid w:val="00426704"/>
    <w:rsid w:val="00427A74"/>
    <w:rsid w:val="00427BB6"/>
    <w:rsid w:val="00427C13"/>
    <w:rsid w:val="00427D3B"/>
    <w:rsid w:val="004309F6"/>
    <w:rsid w:val="00430E62"/>
    <w:rsid w:val="00430F7F"/>
    <w:rsid w:val="004313B4"/>
    <w:rsid w:val="00431F3A"/>
    <w:rsid w:val="004325F3"/>
    <w:rsid w:val="00433EB3"/>
    <w:rsid w:val="004345AB"/>
    <w:rsid w:val="004345FF"/>
    <w:rsid w:val="0043484A"/>
    <w:rsid w:val="00434A54"/>
    <w:rsid w:val="0043554D"/>
    <w:rsid w:val="00435AEC"/>
    <w:rsid w:val="00436324"/>
    <w:rsid w:val="004364CE"/>
    <w:rsid w:val="00436943"/>
    <w:rsid w:val="00437187"/>
    <w:rsid w:val="00440134"/>
    <w:rsid w:val="004403CF"/>
    <w:rsid w:val="00441AE2"/>
    <w:rsid w:val="00441B0D"/>
    <w:rsid w:val="00441C0F"/>
    <w:rsid w:val="00441C4E"/>
    <w:rsid w:val="004421D9"/>
    <w:rsid w:val="00442515"/>
    <w:rsid w:val="0044358F"/>
    <w:rsid w:val="00443A83"/>
    <w:rsid w:val="00444199"/>
    <w:rsid w:val="004441E7"/>
    <w:rsid w:val="004450E2"/>
    <w:rsid w:val="004458F9"/>
    <w:rsid w:val="0044668C"/>
    <w:rsid w:val="0044713F"/>
    <w:rsid w:val="0045059A"/>
    <w:rsid w:val="004516BE"/>
    <w:rsid w:val="00451DD5"/>
    <w:rsid w:val="00453D33"/>
    <w:rsid w:val="00454938"/>
    <w:rsid w:val="0045493B"/>
    <w:rsid w:val="0045621B"/>
    <w:rsid w:val="004567AB"/>
    <w:rsid w:val="00456A4F"/>
    <w:rsid w:val="00457E71"/>
    <w:rsid w:val="004607A2"/>
    <w:rsid w:val="00461C92"/>
    <w:rsid w:val="00462D9E"/>
    <w:rsid w:val="00462FC9"/>
    <w:rsid w:val="00463417"/>
    <w:rsid w:val="00464314"/>
    <w:rsid w:val="00465876"/>
    <w:rsid w:val="00467451"/>
    <w:rsid w:val="004679C0"/>
    <w:rsid w:val="00470146"/>
    <w:rsid w:val="0047093D"/>
    <w:rsid w:val="00471BE2"/>
    <w:rsid w:val="00472347"/>
    <w:rsid w:val="00473161"/>
    <w:rsid w:val="00473784"/>
    <w:rsid w:val="00473A64"/>
    <w:rsid w:val="0047408F"/>
    <w:rsid w:val="004744E6"/>
    <w:rsid w:val="00474BCB"/>
    <w:rsid w:val="00475090"/>
    <w:rsid w:val="00475DF9"/>
    <w:rsid w:val="0047735F"/>
    <w:rsid w:val="00477902"/>
    <w:rsid w:val="0048120C"/>
    <w:rsid w:val="0048174C"/>
    <w:rsid w:val="00481980"/>
    <w:rsid w:val="0048537E"/>
    <w:rsid w:val="004868B5"/>
    <w:rsid w:val="004870E2"/>
    <w:rsid w:val="004879D0"/>
    <w:rsid w:val="004902BA"/>
    <w:rsid w:val="00490A9A"/>
    <w:rsid w:val="00490BF7"/>
    <w:rsid w:val="0049220A"/>
    <w:rsid w:val="004929DF"/>
    <w:rsid w:val="00492EAA"/>
    <w:rsid w:val="00493902"/>
    <w:rsid w:val="004940C9"/>
    <w:rsid w:val="004942B8"/>
    <w:rsid w:val="004949B7"/>
    <w:rsid w:val="00494CFC"/>
    <w:rsid w:val="00495B64"/>
    <w:rsid w:val="004A00A6"/>
    <w:rsid w:val="004A0BBD"/>
    <w:rsid w:val="004A0FFC"/>
    <w:rsid w:val="004A2FE6"/>
    <w:rsid w:val="004A42EE"/>
    <w:rsid w:val="004A46D3"/>
    <w:rsid w:val="004A59A2"/>
    <w:rsid w:val="004A7038"/>
    <w:rsid w:val="004B0080"/>
    <w:rsid w:val="004B11E4"/>
    <w:rsid w:val="004B2273"/>
    <w:rsid w:val="004B2455"/>
    <w:rsid w:val="004B30BC"/>
    <w:rsid w:val="004B37EF"/>
    <w:rsid w:val="004B71FC"/>
    <w:rsid w:val="004B7F05"/>
    <w:rsid w:val="004C0103"/>
    <w:rsid w:val="004C0188"/>
    <w:rsid w:val="004C01BE"/>
    <w:rsid w:val="004C0651"/>
    <w:rsid w:val="004C0A39"/>
    <w:rsid w:val="004C0FE4"/>
    <w:rsid w:val="004C130D"/>
    <w:rsid w:val="004C1A54"/>
    <w:rsid w:val="004C1C5D"/>
    <w:rsid w:val="004C1E22"/>
    <w:rsid w:val="004C267D"/>
    <w:rsid w:val="004C2858"/>
    <w:rsid w:val="004C2AE5"/>
    <w:rsid w:val="004C3E29"/>
    <w:rsid w:val="004C5656"/>
    <w:rsid w:val="004C610A"/>
    <w:rsid w:val="004C6556"/>
    <w:rsid w:val="004C658D"/>
    <w:rsid w:val="004C6B98"/>
    <w:rsid w:val="004C7F81"/>
    <w:rsid w:val="004D09DA"/>
    <w:rsid w:val="004D12DF"/>
    <w:rsid w:val="004D20C8"/>
    <w:rsid w:val="004D2692"/>
    <w:rsid w:val="004D3708"/>
    <w:rsid w:val="004D41EA"/>
    <w:rsid w:val="004D472A"/>
    <w:rsid w:val="004D4853"/>
    <w:rsid w:val="004D4E33"/>
    <w:rsid w:val="004D50D4"/>
    <w:rsid w:val="004D5144"/>
    <w:rsid w:val="004D5D9E"/>
    <w:rsid w:val="004D6234"/>
    <w:rsid w:val="004D64F8"/>
    <w:rsid w:val="004D6E2A"/>
    <w:rsid w:val="004E039A"/>
    <w:rsid w:val="004E0651"/>
    <w:rsid w:val="004E15B6"/>
    <w:rsid w:val="004E1686"/>
    <w:rsid w:val="004E16C2"/>
    <w:rsid w:val="004E23A4"/>
    <w:rsid w:val="004E2807"/>
    <w:rsid w:val="004E294A"/>
    <w:rsid w:val="004E299C"/>
    <w:rsid w:val="004E2BC8"/>
    <w:rsid w:val="004E2D25"/>
    <w:rsid w:val="004E3077"/>
    <w:rsid w:val="004E38B2"/>
    <w:rsid w:val="004E3BB3"/>
    <w:rsid w:val="004E3E9E"/>
    <w:rsid w:val="004E48F0"/>
    <w:rsid w:val="004E59A5"/>
    <w:rsid w:val="004F02C8"/>
    <w:rsid w:val="004F0A58"/>
    <w:rsid w:val="004F2A9E"/>
    <w:rsid w:val="004F36D3"/>
    <w:rsid w:val="004F3C22"/>
    <w:rsid w:val="004F563F"/>
    <w:rsid w:val="004F57D8"/>
    <w:rsid w:val="004F6236"/>
    <w:rsid w:val="004F7074"/>
    <w:rsid w:val="004F77FF"/>
    <w:rsid w:val="004F7B9A"/>
    <w:rsid w:val="005005E8"/>
    <w:rsid w:val="005010D0"/>
    <w:rsid w:val="0050165B"/>
    <w:rsid w:val="00501FA7"/>
    <w:rsid w:val="005046C4"/>
    <w:rsid w:val="00504C5A"/>
    <w:rsid w:val="0050517C"/>
    <w:rsid w:val="00506111"/>
    <w:rsid w:val="005061E7"/>
    <w:rsid w:val="00506FE8"/>
    <w:rsid w:val="00507B4C"/>
    <w:rsid w:val="00507F2F"/>
    <w:rsid w:val="0051037E"/>
    <w:rsid w:val="00513D36"/>
    <w:rsid w:val="00514468"/>
    <w:rsid w:val="00515B39"/>
    <w:rsid w:val="005170BE"/>
    <w:rsid w:val="00517212"/>
    <w:rsid w:val="0051753D"/>
    <w:rsid w:val="005178DE"/>
    <w:rsid w:val="00517BF7"/>
    <w:rsid w:val="00520B05"/>
    <w:rsid w:val="00520D4B"/>
    <w:rsid w:val="00520F45"/>
    <w:rsid w:val="005211ED"/>
    <w:rsid w:val="00521BEC"/>
    <w:rsid w:val="00521E42"/>
    <w:rsid w:val="00522EFC"/>
    <w:rsid w:val="0052367F"/>
    <w:rsid w:val="005241A1"/>
    <w:rsid w:val="0052439D"/>
    <w:rsid w:val="00524469"/>
    <w:rsid w:val="0052508B"/>
    <w:rsid w:val="0052607C"/>
    <w:rsid w:val="005262C7"/>
    <w:rsid w:val="00526CA3"/>
    <w:rsid w:val="00530F5A"/>
    <w:rsid w:val="00531E83"/>
    <w:rsid w:val="00532A22"/>
    <w:rsid w:val="00533773"/>
    <w:rsid w:val="0053425B"/>
    <w:rsid w:val="00534AEF"/>
    <w:rsid w:val="00534B79"/>
    <w:rsid w:val="00534F91"/>
    <w:rsid w:val="00535274"/>
    <w:rsid w:val="00535B4B"/>
    <w:rsid w:val="00535CBF"/>
    <w:rsid w:val="005367E5"/>
    <w:rsid w:val="00536816"/>
    <w:rsid w:val="00537804"/>
    <w:rsid w:val="00537956"/>
    <w:rsid w:val="00540454"/>
    <w:rsid w:val="00540B7E"/>
    <w:rsid w:val="0054196D"/>
    <w:rsid w:val="0054243A"/>
    <w:rsid w:val="00542A8B"/>
    <w:rsid w:val="00542D45"/>
    <w:rsid w:val="005468FB"/>
    <w:rsid w:val="005469B3"/>
    <w:rsid w:val="00547046"/>
    <w:rsid w:val="00547233"/>
    <w:rsid w:val="00550073"/>
    <w:rsid w:val="005502F5"/>
    <w:rsid w:val="0055066E"/>
    <w:rsid w:val="005508C9"/>
    <w:rsid w:val="00550CEF"/>
    <w:rsid w:val="00551129"/>
    <w:rsid w:val="00552494"/>
    <w:rsid w:val="00552515"/>
    <w:rsid w:val="00552ACC"/>
    <w:rsid w:val="00552ED9"/>
    <w:rsid w:val="00553300"/>
    <w:rsid w:val="00553744"/>
    <w:rsid w:val="00553EDD"/>
    <w:rsid w:val="005553E7"/>
    <w:rsid w:val="00555780"/>
    <w:rsid w:val="00555DCF"/>
    <w:rsid w:val="00555ED1"/>
    <w:rsid w:val="00557891"/>
    <w:rsid w:val="0056053C"/>
    <w:rsid w:val="00560BA1"/>
    <w:rsid w:val="00561237"/>
    <w:rsid w:val="00562CBD"/>
    <w:rsid w:val="005634E6"/>
    <w:rsid w:val="00563C6F"/>
    <w:rsid w:val="0056441B"/>
    <w:rsid w:val="00564B78"/>
    <w:rsid w:val="00567603"/>
    <w:rsid w:val="00570847"/>
    <w:rsid w:val="00572437"/>
    <w:rsid w:val="00572B4B"/>
    <w:rsid w:val="00572EBB"/>
    <w:rsid w:val="0057339D"/>
    <w:rsid w:val="00573F92"/>
    <w:rsid w:val="00574A39"/>
    <w:rsid w:val="00575184"/>
    <w:rsid w:val="00575651"/>
    <w:rsid w:val="00576D16"/>
    <w:rsid w:val="005771C8"/>
    <w:rsid w:val="00577A64"/>
    <w:rsid w:val="00577E36"/>
    <w:rsid w:val="0058010E"/>
    <w:rsid w:val="005802B6"/>
    <w:rsid w:val="00581741"/>
    <w:rsid w:val="00581850"/>
    <w:rsid w:val="00581AF0"/>
    <w:rsid w:val="00581B0C"/>
    <w:rsid w:val="00584101"/>
    <w:rsid w:val="005844FE"/>
    <w:rsid w:val="00584D50"/>
    <w:rsid w:val="00587083"/>
    <w:rsid w:val="005905B3"/>
    <w:rsid w:val="00590BEB"/>
    <w:rsid w:val="0059103B"/>
    <w:rsid w:val="005918F8"/>
    <w:rsid w:val="0059378D"/>
    <w:rsid w:val="00593C78"/>
    <w:rsid w:val="0059421B"/>
    <w:rsid w:val="005943C8"/>
    <w:rsid w:val="00594C1D"/>
    <w:rsid w:val="005951D7"/>
    <w:rsid w:val="0059665E"/>
    <w:rsid w:val="005970E1"/>
    <w:rsid w:val="00597299"/>
    <w:rsid w:val="00597877"/>
    <w:rsid w:val="005A1014"/>
    <w:rsid w:val="005A39A9"/>
    <w:rsid w:val="005A3CD3"/>
    <w:rsid w:val="005A49BD"/>
    <w:rsid w:val="005A57C5"/>
    <w:rsid w:val="005A59C1"/>
    <w:rsid w:val="005A6325"/>
    <w:rsid w:val="005A65F0"/>
    <w:rsid w:val="005A6E44"/>
    <w:rsid w:val="005B0016"/>
    <w:rsid w:val="005B02AD"/>
    <w:rsid w:val="005B0DC5"/>
    <w:rsid w:val="005B3022"/>
    <w:rsid w:val="005B3321"/>
    <w:rsid w:val="005B3AEF"/>
    <w:rsid w:val="005B45D1"/>
    <w:rsid w:val="005B460D"/>
    <w:rsid w:val="005B5616"/>
    <w:rsid w:val="005B5AF2"/>
    <w:rsid w:val="005B5B1E"/>
    <w:rsid w:val="005B5DCC"/>
    <w:rsid w:val="005B6A25"/>
    <w:rsid w:val="005B6B90"/>
    <w:rsid w:val="005B6E92"/>
    <w:rsid w:val="005B6F82"/>
    <w:rsid w:val="005B7CD6"/>
    <w:rsid w:val="005B7FD1"/>
    <w:rsid w:val="005C0073"/>
    <w:rsid w:val="005C1589"/>
    <w:rsid w:val="005C1C42"/>
    <w:rsid w:val="005C30C2"/>
    <w:rsid w:val="005C347E"/>
    <w:rsid w:val="005C3648"/>
    <w:rsid w:val="005C4837"/>
    <w:rsid w:val="005C5C13"/>
    <w:rsid w:val="005C7333"/>
    <w:rsid w:val="005D0B62"/>
    <w:rsid w:val="005D1B4B"/>
    <w:rsid w:val="005D22D3"/>
    <w:rsid w:val="005D24CF"/>
    <w:rsid w:val="005D3153"/>
    <w:rsid w:val="005D381B"/>
    <w:rsid w:val="005D6A32"/>
    <w:rsid w:val="005D79F7"/>
    <w:rsid w:val="005D7C60"/>
    <w:rsid w:val="005E00D6"/>
    <w:rsid w:val="005E0F3F"/>
    <w:rsid w:val="005E1FB9"/>
    <w:rsid w:val="005E3B7D"/>
    <w:rsid w:val="005E3FF8"/>
    <w:rsid w:val="005E40E1"/>
    <w:rsid w:val="005E42F7"/>
    <w:rsid w:val="005E5871"/>
    <w:rsid w:val="005E5C5E"/>
    <w:rsid w:val="005E5EFE"/>
    <w:rsid w:val="005E689A"/>
    <w:rsid w:val="005F0875"/>
    <w:rsid w:val="005F0A9C"/>
    <w:rsid w:val="005F14DA"/>
    <w:rsid w:val="005F3475"/>
    <w:rsid w:val="005F48CF"/>
    <w:rsid w:val="005F5990"/>
    <w:rsid w:val="005F635D"/>
    <w:rsid w:val="00600C1E"/>
    <w:rsid w:val="00600E18"/>
    <w:rsid w:val="00601B50"/>
    <w:rsid w:val="00601FA8"/>
    <w:rsid w:val="00602254"/>
    <w:rsid w:val="0060281B"/>
    <w:rsid w:val="00602FD7"/>
    <w:rsid w:val="006034F5"/>
    <w:rsid w:val="00603BA4"/>
    <w:rsid w:val="00603EEF"/>
    <w:rsid w:val="00604858"/>
    <w:rsid w:val="00604B8A"/>
    <w:rsid w:val="006050B4"/>
    <w:rsid w:val="0060521E"/>
    <w:rsid w:val="0060547D"/>
    <w:rsid w:val="00605D90"/>
    <w:rsid w:val="00605FDF"/>
    <w:rsid w:val="006067CE"/>
    <w:rsid w:val="006069B1"/>
    <w:rsid w:val="006079EE"/>
    <w:rsid w:val="00611155"/>
    <w:rsid w:val="006114CC"/>
    <w:rsid w:val="0061158E"/>
    <w:rsid w:val="00611C34"/>
    <w:rsid w:val="00612345"/>
    <w:rsid w:val="00612918"/>
    <w:rsid w:val="00612D04"/>
    <w:rsid w:val="00612D26"/>
    <w:rsid w:val="00612F11"/>
    <w:rsid w:val="0061372A"/>
    <w:rsid w:val="0061409D"/>
    <w:rsid w:val="0061470D"/>
    <w:rsid w:val="00614F84"/>
    <w:rsid w:val="00616C08"/>
    <w:rsid w:val="00620968"/>
    <w:rsid w:val="00620D99"/>
    <w:rsid w:val="00622517"/>
    <w:rsid w:val="00623407"/>
    <w:rsid w:val="00623E34"/>
    <w:rsid w:val="006246D5"/>
    <w:rsid w:val="00625EA3"/>
    <w:rsid w:val="00626117"/>
    <w:rsid w:val="00626EC1"/>
    <w:rsid w:val="0063196B"/>
    <w:rsid w:val="0063271B"/>
    <w:rsid w:val="00635993"/>
    <w:rsid w:val="00635E44"/>
    <w:rsid w:val="006361D0"/>
    <w:rsid w:val="00636BFC"/>
    <w:rsid w:val="006373C3"/>
    <w:rsid w:val="00637F43"/>
    <w:rsid w:val="00640222"/>
    <w:rsid w:val="0064166E"/>
    <w:rsid w:val="00642A66"/>
    <w:rsid w:val="00643A89"/>
    <w:rsid w:val="006443F0"/>
    <w:rsid w:val="00646B3C"/>
    <w:rsid w:val="00647837"/>
    <w:rsid w:val="00647E01"/>
    <w:rsid w:val="006518F7"/>
    <w:rsid w:val="006518FA"/>
    <w:rsid w:val="0065201C"/>
    <w:rsid w:val="0065264A"/>
    <w:rsid w:val="00652C48"/>
    <w:rsid w:val="00656E61"/>
    <w:rsid w:val="00657BEB"/>
    <w:rsid w:val="0066010C"/>
    <w:rsid w:val="006621C7"/>
    <w:rsid w:val="00663085"/>
    <w:rsid w:val="006633D9"/>
    <w:rsid w:val="006644BF"/>
    <w:rsid w:val="006647FD"/>
    <w:rsid w:val="00664C4D"/>
    <w:rsid w:val="00664D43"/>
    <w:rsid w:val="006650B9"/>
    <w:rsid w:val="006654A3"/>
    <w:rsid w:val="00666432"/>
    <w:rsid w:val="006671C7"/>
    <w:rsid w:val="00667662"/>
    <w:rsid w:val="00670790"/>
    <w:rsid w:val="00671286"/>
    <w:rsid w:val="00671761"/>
    <w:rsid w:val="006720AB"/>
    <w:rsid w:val="00672420"/>
    <w:rsid w:val="00672711"/>
    <w:rsid w:val="00673B03"/>
    <w:rsid w:val="006742E8"/>
    <w:rsid w:val="00674C54"/>
    <w:rsid w:val="0067589C"/>
    <w:rsid w:val="00675CA7"/>
    <w:rsid w:val="00677BDD"/>
    <w:rsid w:val="00680E23"/>
    <w:rsid w:val="00681216"/>
    <w:rsid w:val="00681931"/>
    <w:rsid w:val="00681DFD"/>
    <w:rsid w:val="00682CAB"/>
    <w:rsid w:val="006840FB"/>
    <w:rsid w:val="00684E41"/>
    <w:rsid w:val="00685E86"/>
    <w:rsid w:val="00687229"/>
    <w:rsid w:val="00687EF6"/>
    <w:rsid w:val="0069108C"/>
    <w:rsid w:val="0069116D"/>
    <w:rsid w:val="00691D01"/>
    <w:rsid w:val="006933F8"/>
    <w:rsid w:val="006935C3"/>
    <w:rsid w:val="006936DC"/>
    <w:rsid w:val="0069433B"/>
    <w:rsid w:val="0069588B"/>
    <w:rsid w:val="00695BB5"/>
    <w:rsid w:val="0069640A"/>
    <w:rsid w:val="006967B8"/>
    <w:rsid w:val="006970D1"/>
    <w:rsid w:val="006A0CF2"/>
    <w:rsid w:val="006A12CB"/>
    <w:rsid w:val="006A19D2"/>
    <w:rsid w:val="006A1B7F"/>
    <w:rsid w:val="006A1DB3"/>
    <w:rsid w:val="006A271D"/>
    <w:rsid w:val="006A3241"/>
    <w:rsid w:val="006A468D"/>
    <w:rsid w:val="006A49BB"/>
    <w:rsid w:val="006A4B89"/>
    <w:rsid w:val="006A5B8A"/>
    <w:rsid w:val="006A6B10"/>
    <w:rsid w:val="006A7279"/>
    <w:rsid w:val="006A72A8"/>
    <w:rsid w:val="006A7882"/>
    <w:rsid w:val="006B0CBF"/>
    <w:rsid w:val="006B1731"/>
    <w:rsid w:val="006B205E"/>
    <w:rsid w:val="006B2CAF"/>
    <w:rsid w:val="006B4C49"/>
    <w:rsid w:val="006B52BC"/>
    <w:rsid w:val="006B70C0"/>
    <w:rsid w:val="006B7611"/>
    <w:rsid w:val="006B7E02"/>
    <w:rsid w:val="006C33D7"/>
    <w:rsid w:val="006C3709"/>
    <w:rsid w:val="006C43D5"/>
    <w:rsid w:val="006C4F0C"/>
    <w:rsid w:val="006C526B"/>
    <w:rsid w:val="006C5561"/>
    <w:rsid w:val="006C5B12"/>
    <w:rsid w:val="006C61E1"/>
    <w:rsid w:val="006D02A1"/>
    <w:rsid w:val="006D0FEE"/>
    <w:rsid w:val="006D21BF"/>
    <w:rsid w:val="006D299B"/>
    <w:rsid w:val="006D500E"/>
    <w:rsid w:val="006D51A0"/>
    <w:rsid w:val="006D669A"/>
    <w:rsid w:val="006D6B23"/>
    <w:rsid w:val="006E066D"/>
    <w:rsid w:val="006E0689"/>
    <w:rsid w:val="006E0B50"/>
    <w:rsid w:val="006E1445"/>
    <w:rsid w:val="006E164E"/>
    <w:rsid w:val="006E1C7C"/>
    <w:rsid w:val="006E2264"/>
    <w:rsid w:val="006E2932"/>
    <w:rsid w:val="006E51B3"/>
    <w:rsid w:val="006E5C58"/>
    <w:rsid w:val="006E5D03"/>
    <w:rsid w:val="006E629D"/>
    <w:rsid w:val="006E7EDE"/>
    <w:rsid w:val="006F033C"/>
    <w:rsid w:val="006F07DC"/>
    <w:rsid w:val="006F0A3F"/>
    <w:rsid w:val="006F3C6E"/>
    <w:rsid w:val="006F4A3E"/>
    <w:rsid w:val="006F4E74"/>
    <w:rsid w:val="006F512B"/>
    <w:rsid w:val="006F5302"/>
    <w:rsid w:val="006F5C7F"/>
    <w:rsid w:val="006F6482"/>
    <w:rsid w:val="007014B3"/>
    <w:rsid w:val="00702008"/>
    <w:rsid w:val="007022BB"/>
    <w:rsid w:val="0070288A"/>
    <w:rsid w:val="00702BF8"/>
    <w:rsid w:val="00702F99"/>
    <w:rsid w:val="0070383A"/>
    <w:rsid w:val="00704A0E"/>
    <w:rsid w:val="007061BB"/>
    <w:rsid w:val="00706FBD"/>
    <w:rsid w:val="007070DF"/>
    <w:rsid w:val="00707897"/>
    <w:rsid w:val="00710059"/>
    <w:rsid w:val="007106FB"/>
    <w:rsid w:val="00712371"/>
    <w:rsid w:val="00713FCA"/>
    <w:rsid w:val="00714284"/>
    <w:rsid w:val="00714D9E"/>
    <w:rsid w:val="0071530D"/>
    <w:rsid w:val="00715357"/>
    <w:rsid w:val="0071762B"/>
    <w:rsid w:val="00720320"/>
    <w:rsid w:val="0072057E"/>
    <w:rsid w:val="007205D5"/>
    <w:rsid w:val="00720A32"/>
    <w:rsid w:val="00721A29"/>
    <w:rsid w:val="007227E0"/>
    <w:rsid w:val="007233FE"/>
    <w:rsid w:val="007237A3"/>
    <w:rsid w:val="00726715"/>
    <w:rsid w:val="007276F9"/>
    <w:rsid w:val="007279A2"/>
    <w:rsid w:val="007300EF"/>
    <w:rsid w:val="007308E2"/>
    <w:rsid w:val="0073259A"/>
    <w:rsid w:val="00733E7D"/>
    <w:rsid w:val="00734161"/>
    <w:rsid w:val="007344F6"/>
    <w:rsid w:val="007348F4"/>
    <w:rsid w:val="00736595"/>
    <w:rsid w:val="007379F1"/>
    <w:rsid w:val="00737A5E"/>
    <w:rsid w:val="007403DE"/>
    <w:rsid w:val="007406E7"/>
    <w:rsid w:val="00740D06"/>
    <w:rsid w:val="00741685"/>
    <w:rsid w:val="00741AF8"/>
    <w:rsid w:val="00741C09"/>
    <w:rsid w:val="007429AF"/>
    <w:rsid w:val="00742AC8"/>
    <w:rsid w:val="00742E68"/>
    <w:rsid w:val="00745BD1"/>
    <w:rsid w:val="00745C9F"/>
    <w:rsid w:val="00747343"/>
    <w:rsid w:val="007479A0"/>
    <w:rsid w:val="00747CE5"/>
    <w:rsid w:val="00750674"/>
    <w:rsid w:val="00750BC1"/>
    <w:rsid w:val="007518BE"/>
    <w:rsid w:val="00754833"/>
    <w:rsid w:val="00754D97"/>
    <w:rsid w:val="00755945"/>
    <w:rsid w:val="00755A23"/>
    <w:rsid w:val="0075685D"/>
    <w:rsid w:val="00756926"/>
    <w:rsid w:val="00757EE3"/>
    <w:rsid w:val="00760275"/>
    <w:rsid w:val="007617EC"/>
    <w:rsid w:val="007622A5"/>
    <w:rsid w:val="00762B48"/>
    <w:rsid w:val="00763BBB"/>
    <w:rsid w:val="007660E1"/>
    <w:rsid w:val="00766332"/>
    <w:rsid w:val="007663DE"/>
    <w:rsid w:val="00770320"/>
    <w:rsid w:val="00770399"/>
    <w:rsid w:val="00770D60"/>
    <w:rsid w:val="007730A7"/>
    <w:rsid w:val="00773ADA"/>
    <w:rsid w:val="0077491E"/>
    <w:rsid w:val="00774D57"/>
    <w:rsid w:val="00775AE3"/>
    <w:rsid w:val="00775ED2"/>
    <w:rsid w:val="007760E1"/>
    <w:rsid w:val="0077646A"/>
    <w:rsid w:val="007768A5"/>
    <w:rsid w:val="007769F8"/>
    <w:rsid w:val="0077768D"/>
    <w:rsid w:val="00777CB4"/>
    <w:rsid w:val="00777CE6"/>
    <w:rsid w:val="00781523"/>
    <w:rsid w:val="0078301B"/>
    <w:rsid w:val="007838CD"/>
    <w:rsid w:val="007853BC"/>
    <w:rsid w:val="007854FB"/>
    <w:rsid w:val="0078560B"/>
    <w:rsid w:val="00786742"/>
    <w:rsid w:val="007869E3"/>
    <w:rsid w:val="00786C03"/>
    <w:rsid w:val="0078702C"/>
    <w:rsid w:val="007878B5"/>
    <w:rsid w:val="00787A96"/>
    <w:rsid w:val="00794236"/>
    <w:rsid w:val="00794B94"/>
    <w:rsid w:val="00794FCD"/>
    <w:rsid w:val="007952AB"/>
    <w:rsid w:val="0079537B"/>
    <w:rsid w:val="00795B36"/>
    <w:rsid w:val="007970B5"/>
    <w:rsid w:val="00797A84"/>
    <w:rsid w:val="007A02F2"/>
    <w:rsid w:val="007A0ADF"/>
    <w:rsid w:val="007A1363"/>
    <w:rsid w:val="007A2680"/>
    <w:rsid w:val="007A2B61"/>
    <w:rsid w:val="007A3A81"/>
    <w:rsid w:val="007A4862"/>
    <w:rsid w:val="007A5BB2"/>
    <w:rsid w:val="007A60BE"/>
    <w:rsid w:val="007A7EAC"/>
    <w:rsid w:val="007A7FD9"/>
    <w:rsid w:val="007B13E4"/>
    <w:rsid w:val="007B194F"/>
    <w:rsid w:val="007B1CA9"/>
    <w:rsid w:val="007B279B"/>
    <w:rsid w:val="007B4D10"/>
    <w:rsid w:val="007B5707"/>
    <w:rsid w:val="007B5788"/>
    <w:rsid w:val="007B6353"/>
    <w:rsid w:val="007B65F7"/>
    <w:rsid w:val="007B6E06"/>
    <w:rsid w:val="007B6F91"/>
    <w:rsid w:val="007B74ED"/>
    <w:rsid w:val="007C0056"/>
    <w:rsid w:val="007C07B0"/>
    <w:rsid w:val="007C08B7"/>
    <w:rsid w:val="007C1795"/>
    <w:rsid w:val="007C2E14"/>
    <w:rsid w:val="007C3E45"/>
    <w:rsid w:val="007C43B0"/>
    <w:rsid w:val="007C4B08"/>
    <w:rsid w:val="007C4C4B"/>
    <w:rsid w:val="007C7DB4"/>
    <w:rsid w:val="007D000A"/>
    <w:rsid w:val="007D05BD"/>
    <w:rsid w:val="007D0E77"/>
    <w:rsid w:val="007D1100"/>
    <w:rsid w:val="007D1895"/>
    <w:rsid w:val="007D1B2B"/>
    <w:rsid w:val="007D1C41"/>
    <w:rsid w:val="007D2849"/>
    <w:rsid w:val="007D2CD7"/>
    <w:rsid w:val="007D327E"/>
    <w:rsid w:val="007D417A"/>
    <w:rsid w:val="007D5013"/>
    <w:rsid w:val="007D5BB9"/>
    <w:rsid w:val="007D5EF9"/>
    <w:rsid w:val="007D6E39"/>
    <w:rsid w:val="007D7455"/>
    <w:rsid w:val="007E034A"/>
    <w:rsid w:val="007E03E4"/>
    <w:rsid w:val="007E0E89"/>
    <w:rsid w:val="007E331F"/>
    <w:rsid w:val="007E42CE"/>
    <w:rsid w:val="007E4E86"/>
    <w:rsid w:val="007E526A"/>
    <w:rsid w:val="007E681A"/>
    <w:rsid w:val="007E7120"/>
    <w:rsid w:val="007F0451"/>
    <w:rsid w:val="007F12F9"/>
    <w:rsid w:val="007F1336"/>
    <w:rsid w:val="007F17F1"/>
    <w:rsid w:val="007F4636"/>
    <w:rsid w:val="007F5079"/>
    <w:rsid w:val="007F672E"/>
    <w:rsid w:val="007F6ED0"/>
    <w:rsid w:val="007F7143"/>
    <w:rsid w:val="007F765A"/>
    <w:rsid w:val="0080030A"/>
    <w:rsid w:val="00801C1E"/>
    <w:rsid w:val="00802C99"/>
    <w:rsid w:val="00805680"/>
    <w:rsid w:val="00805C92"/>
    <w:rsid w:val="008065A1"/>
    <w:rsid w:val="00806EF6"/>
    <w:rsid w:val="00806F96"/>
    <w:rsid w:val="008072FF"/>
    <w:rsid w:val="00807AB5"/>
    <w:rsid w:val="00807BCF"/>
    <w:rsid w:val="00810138"/>
    <w:rsid w:val="0081049A"/>
    <w:rsid w:val="00811CD9"/>
    <w:rsid w:val="00811E07"/>
    <w:rsid w:val="00812630"/>
    <w:rsid w:val="0081359D"/>
    <w:rsid w:val="0081380F"/>
    <w:rsid w:val="0081396F"/>
    <w:rsid w:val="00813A78"/>
    <w:rsid w:val="008145F1"/>
    <w:rsid w:val="0081490A"/>
    <w:rsid w:val="00816425"/>
    <w:rsid w:val="00817392"/>
    <w:rsid w:val="00821431"/>
    <w:rsid w:val="00822A0B"/>
    <w:rsid w:val="00824D37"/>
    <w:rsid w:val="00825325"/>
    <w:rsid w:val="00826743"/>
    <w:rsid w:val="0083019D"/>
    <w:rsid w:val="00830630"/>
    <w:rsid w:val="008307D0"/>
    <w:rsid w:val="00830E13"/>
    <w:rsid w:val="0083104F"/>
    <w:rsid w:val="00831766"/>
    <w:rsid w:val="008330DC"/>
    <w:rsid w:val="008335F3"/>
    <w:rsid w:val="00834FC4"/>
    <w:rsid w:val="008355FB"/>
    <w:rsid w:val="008358B8"/>
    <w:rsid w:val="00841369"/>
    <w:rsid w:val="0084142C"/>
    <w:rsid w:val="008415C6"/>
    <w:rsid w:val="0084292D"/>
    <w:rsid w:val="00844F8A"/>
    <w:rsid w:val="00844FAC"/>
    <w:rsid w:val="0084586F"/>
    <w:rsid w:val="00846625"/>
    <w:rsid w:val="0084700C"/>
    <w:rsid w:val="00847E75"/>
    <w:rsid w:val="008502B2"/>
    <w:rsid w:val="00850F7F"/>
    <w:rsid w:val="008520EC"/>
    <w:rsid w:val="00852492"/>
    <w:rsid w:val="0085296B"/>
    <w:rsid w:val="00852DDF"/>
    <w:rsid w:val="0085311C"/>
    <w:rsid w:val="008531A1"/>
    <w:rsid w:val="0085339C"/>
    <w:rsid w:val="00853910"/>
    <w:rsid w:val="00853A27"/>
    <w:rsid w:val="00853DDF"/>
    <w:rsid w:val="0085440B"/>
    <w:rsid w:val="00855611"/>
    <w:rsid w:val="00855981"/>
    <w:rsid w:val="00856230"/>
    <w:rsid w:val="008569F5"/>
    <w:rsid w:val="008571E5"/>
    <w:rsid w:val="00857326"/>
    <w:rsid w:val="0085735D"/>
    <w:rsid w:val="00857497"/>
    <w:rsid w:val="008605C3"/>
    <w:rsid w:val="00860912"/>
    <w:rsid w:val="00860C77"/>
    <w:rsid w:val="0086192C"/>
    <w:rsid w:val="0086279C"/>
    <w:rsid w:val="008629A5"/>
    <w:rsid w:val="00863037"/>
    <w:rsid w:val="00863A36"/>
    <w:rsid w:val="00863EB6"/>
    <w:rsid w:val="00863FFC"/>
    <w:rsid w:val="008646DB"/>
    <w:rsid w:val="00864943"/>
    <w:rsid w:val="008656AA"/>
    <w:rsid w:val="00865BFE"/>
    <w:rsid w:val="008661A7"/>
    <w:rsid w:val="00870075"/>
    <w:rsid w:val="00870CF5"/>
    <w:rsid w:val="00870E3A"/>
    <w:rsid w:val="008720CE"/>
    <w:rsid w:val="00872EDA"/>
    <w:rsid w:val="00873254"/>
    <w:rsid w:val="00873F48"/>
    <w:rsid w:val="00874697"/>
    <w:rsid w:val="00874C32"/>
    <w:rsid w:val="0087511F"/>
    <w:rsid w:val="00876754"/>
    <w:rsid w:val="00876BDD"/>
    <w:rsid w:val="008779F0"/>
    <w:rsid w:val="00877E12"/>
    <w:rsid w:val="008809B2"/>
    <w:rsid w:val="008812D4"/>
    <w:rsid w:val="00882155"/>
    <w:rsid w:val="008835A8"/>
    <w:rsid w:val="00883C95"/>
    <w:rsid w:val="00885149"/>
    <w:rsid w:val="00885B0D"/>
    <w:rsid w:val="00885B2E"/>
    <w:rsid w:val="00887674"/>
    <w:rsid w:val="008876BE"/>
    <w:rsid w:val="00890109"/>
    <w:rsid w:val="008901D9"/>
    <w:rsid w:val="0089072D"/>
    <w:rsid w:val="00891723"/>
    <w:rsid w:val="00891778"/>
    <w:rsid w:val="00891CD1"/>
    <w:rsid w:val="00892088"/>
    <w:rsid w:val="00892F52"/>
    <w:rsid w:val="008936BC"/>
    <w:rsid w:val="00893AA5"/>
    <w:rsid w:val="008942E1"/>
    <w:rsid w:val="008948FC"/>
    <w:rsid w:val="008953B8"/>
    <w:rsid w:val="00895A30"/>
    <w:rsid w:val="008969B4"/>
    <w:rsid w:val="00897F84"/>
    <w:rsid w:val="008A088B"/>
    <w:rsid w:val="008A0F06"/>
    <w:rsid w:val="008A269E"/>
    <w:rsid w:val="008A29B1"/>
    <w:rsid w:val="008A3171"/>
    <w:rsid w:val="008A34E4"/>
    <w:rsid w:val="008A39AC"/>
    <w:rsid w:val="008A3B37"/>
    <w:rsid w:val="008A5822"/>
    <w:rsid w:val="008A5C7F"/>
    <w:rsid w:val="008A6D43"/>
    <w:rsid w:val="008B05EE"/>
    <w:rsid w:val="008B2717"/>
    <w:rsid w:val="008B3345"/>
    <w:rsid w:val="008B3506"/>
    <w:rsid w:val="008B46E2"/>
    <w:rsid w:val="008B4F42"/>
    <w:rsid w:val="008B51BB"/>
    <w:rsid w:val="008B65D6"/>
    <w:rsid w:val="008B6CF3"/>
    <w:rsid w:val="008B6EBB"/>
    <w:rsid w:val="008B71E7"/>
    <w:rsid w:val="008B7854"/>
    <w:rsid w:val="008C11D3"/>
    <w:rsid w:val="008C1987"/>
    <w:rsid w:val="008C1F3B"/>
    <w:rsid w:val="008C2535"/>
    <w:rsid w:val="008C26A8"/>
    <w:rsid w:val="008C2CDF"/>
    <w:rsid w:val="008C3A60"/>
    <w:rsid w:val="008C3FEB"/>
    <w:rsid w:val="008C445F"/>
    <w:rsid w:val="008C45FC"/>
    <w:rsid w:val="008C5F9D"/>
    <w:rsid w:val="008C7279"/>
    <w:rsid w:val="008C7AA1"/>
    <w:rsid w:val="008C7FBA"/>
    <w:rsid w:val="008D0101"/>
    <w:rsid w:val="008D0520"/>
    <w:rsid w:val="008D06A7"/>
    <w:rsid w:val="008D0709"/>
    <w:rsid w:val="008D112F"/>
    <w:rsid w:val="008D17B2"/>
    <w:rsid w:val="008D1B63"/>
    <w:rsid w:val="008D2772"/>
    <w:rsid w:val="008D2BF1"/>
    <w:rsid w:val="008D3134"/>
    <w:rsid w:val="008D36BB"/>
    <w:rsid w:val="008D370F"/>
    <w:rsid w:val="008D3756"/>
    <w:rsid w:val="008D4C69"/>
    <w:rsid w:val="008D51E4"/>
    <w:rsid w:val="008D52A2"/>
    <w:rsid w:val="008D5394"/>
    <w:rsid w:val="008D578D"/>
    <w:rsid w:val="008D6D0C"/>
    <w:rsid w:val="008E0473"/>
    <w:rsid w:val="008E0672"/>
    <w:rsid w:val="008E0BF3"/>
    <w:rsid w:val="008E1152"/>
    <w:rsid w:val="008E25B7"/>
    <w:rsid w:val="008E34AC"/>
    <w:rsid w:val="008E4C07"/>
    <w:rsid w:val="008E5F8C"/>
    <w:rsid w:val="008E6B32"/>
    <w:rsid w:val="008E6DFB"/>
    <w:rsid w:val="008E7EAE"/>
    <w:rsid w:val="008F1425"/>
    <w:rsid w:val="008F235C"/>
    <w:rsid w:val="008F25FB"/>
    <w:rsid w:val="008F338A"/>
    <w:rsid w:val="008F526F"/>
    <w:rsid w:val="008F53DD"/>
    <w:rsid w:val="008F55CA"/>
    <w:rsid w:val="008F59DC"/>
    <w:rsid w:val="008F5DBB"/>
    <w:rsid w:val="008F63C6"/>
    <w:rsid w:val="008F666A"/>
    <w:rsid w:val="008F6D01"/>
    <w:rsid w:val="008F76B9"/>
    <w:rsid w:val="008F7C46"/>
    <w:rsid w:val="008F7D5C"/>
    <w:rsid w:val="009002E3"/>
    <w:rsid w:val="0090084C"/>
    <w:rsid w:val="00900E43"/>
    <w:rsid w:val="0090271C"/>
    <w:rsid w:val="00903DD8"/>
    <w:rsid w:val="009045EA"/>
    <w:rsid w:val="009046AB"/>
    <w:rsid w:val="009051CE"/>
    <w:rsid w:val="009053F4"/>
    <w:rsid w:val="00905662"/>
    <w:rsid w:val="00905B9A"/>
    <w:rsid w:val="00906FC8"/>
    <w:rsid w:val="00907696"/>
    <w:rsid w:val="00910753"/>
    <w:rsid w:val="0091228B"/>
    <w:rsid w:val="009124BA"/>
    <w:rsid w:val="00912E39"/>
    <w:rsid w:val="00913247"/>
    <w:rsid w:val="00914D56"/>
    <w:rsid w:val="009154AA"/>
    <w:rsid w:val="00916848"/>
    <w:rsid w:val="00916C88"/>
    <w:rsid w:val="00917684"/>
    <w:rsid w:val="009204DD"/>
    <w:rsid w:val="00920673"/>
    <w:rsid w:val="00920CEB"/>
    <w:rsid w:val="00921F09"/>
    <w:rsid w:val="0092211A"/>
    <w:rsid w:val="00922181"/>
    <w:rsid w:val="009224B6"/>
    <w:rsid w:val="00923E60"/>
    <w:rsid w:val="00923EA7"/>
    <w:rsid w:val="0092468E"/>
    <w:rsid w:val="00925245"/>
    <w:rsid w:val="00925458"/>
    <w:rsid w:val="0092580F"/>
    <w:rsid w:val="00926209"/>
    <w:rsid w:val="009266E4"/>
    <w:rsid w:val="00927A85"/>
    <w:rsid w:val="00927DD7"/>
    <w:rsid w:val="00927DE9"/>
    <w:rsid w:val="0093036A"/>
    <w:rsid w:val="009307F1"/>
    <w:rsid w:val="0093289A"/>
    <w:rsid w:val="00932A6B"/>
    <w:rsid w:val="009332D0"/>
    <w:rsid w:val="00933747"/>
    <w:rsid w:val="00933D95"/>
    <w:rsid w:val="0093437A"/>
    <w:rsid w:val="00935196"/>
    <w:rsid w:val="0093593C"/>
    <w:rsid w:val="009360D2"/>
    <w:rsid w:val="00936170"/>
    <w:rsid w:val="00936C25"/>
    <w:rsid w:val="0093789D"/>
    <w:rsid w:val="00940085"/>
    <w:rsid w:val="009409C0"/>
    <w:rsid w:val="00943443"/>
    <w:rsid w:val="00943F81"/>
    <w:rsid w:val="009448BC"/>
    <w:rsid w:val="0094531B"/>
    <w:rsid w:val="009454B5"/>
    <w:rsid w:val="00945CB8"/>
    <w:rsid w:val="0094633C"/>
    <w:rsid w:val="00946576"/>
    <w:rsid w:val="00947AB0"/>
    <w:rsid w:val="00950026"/>
    <w:rsid w:val="009506E0"/>
    <w:rsid w:val="00952A18"/>
    <w:rsid w:val="00952EC9"/>
    <w:rsid w:val="00952EF7"/>
    <w:rsid w:val="00953330"/>
    <w:rsid w:val="00953337"/>
    <w:rsid w:val="00954630"/>
    <w:rsid w:val="009558A5"/>
    <w:rsid w:val="00956044"/>
    <w:rsid w:val="0095628F"/>
    <w:rsid w:val="00957784"/>
    <w:rsid w:val="00957B9B"/>
    <w:rsid w:val="009605ED"/>
    <w:rsid w:val="009614D7"/>
    <w:rsid w:val="00961C92"/>
    <w:rsid w:val="0096204E"/>
    <w:rsid w:val="00962D91"/>
    <w:rsid w:val="009641DE"/>
    <w:rsid w:val="00964C84"/>
    <w:rsid w:val="00965D45"/>
    <w:rsid w:val="00966FB2"/>
    <w:rsid w:val="00971E31"/>
    <w:rsid w:val="00973354"/>
    <w:rsid w:val="00974351"/>
    <w:rsid w:val="00975CE2"/>
    <w:rsid w:val="0097611A"/>
    <w:rsid w:val="00976336"/>
    <w:rsid w:val="0097655A"/>
    <w:rsid w:val="00977012"/>
    <w:rsid w:val="00980650"/>
    <w:rsid w:val="00982733"/>
    <w:rsid w:val="00982F21"/>
    <w:rsid w:val="009836F4"/>
    <w:rsid w:val="00983D1C"/>
    <w:rsid w:val="0098478A"/>
    <w:rsid w:val="00984A1F"/>
    <w:rsid w:val="00984AB5"/>
    <w:rsid w:val="00985154"/>
    <w:rsid w:val="0098531E"/>
    <w:rsid w:val="00986390"/>
    <w:rsid w:val="009871F8"/>
    <w:rsid w:val="00987E11"/>
    <w:rsid w:val="00987EF8"/>
    <w:rsid w:val="00987F26"/>
    <w:rsid w:val="0099054F"/>
    <w:rsid w:val="0099307B"/>
    <w:rsid w:val="009934D0"/>
    <w:rsid w:val="00993E22"/>
    <w:rsid w:val="009943EB"/>
    <w:rsid w:val="00994934"/>
    <w:rsid w:val="00995871"/>
    <w:rsid w:val="009960BD"/>
    <w:rsid w:val="00996426"/>
    <w:rsid w:val="00996B12"/>
    <w:rsid w:val="00997F20"/>
    <w:rsid w:val="009A05B1"/>
    <w:rsid w:val="009A05BF"/>
    <w:rsid w:val="009A36EA"/>
    <w:rsid w:val="009A36F6"/>
    <w:rsid w:val="009A3C8B"/>
    <w:rsid w:val="009A3D06"/>
    <w:rsid w:val="009A3D28"/>
    <w:rsid w:val="009A4BEE"/>
    <w:rsid w:val="009A50AE"/>
    <w:rsid w:val="009A5D81"/>
    <w:rsid w:val="009A5DFF"/>
    <w:rsid w:val="009A6947"/>
    <w:rsid w:val="009A7428"/>
    <w:rsid w:val="009A76BE"/>
    <w:rsid w:val="009B0694"/>
    <w:rsid w:val="009B0A1F"/>
    <w:rsid w:val="009B0AEC"/>
    <w:rsid w:val="009B1794"/>
    <w:rsid w:val="009B1AFB"/>
    <w:rsid w:val="009B2315"/>
    <w:rsid w:val="009B2674"/>
    <w:rsid w:val="009B28DB"/>
    <w:rsid w:val="009B2F65"/>
    <w:rsid w:val="009B3F14"/>
    <w:rsid w:val="009B41FF"/>
    <w:rsid w:val="009B488E"/>
    <w:rsid w:val="009B5BC4"/>
    <w:rsid w:val="009B65B7"/>
    <w:rsid w:val="009B7374"/>
    <w:rsid w:val="009B78E1"/>
    <w:rsid w:val="009C0BD0"/>
    <w:rsid w:val="009C13AE"/>
    <w:rsid w:val="009C1637"/>
    <w:rsid w:val="009C3BAE"/>
    <w:rsid w:val="009C4D67"/>
    <w:rsid w:val="009C5125"/>
    <w:rsid w:val="009C5DAE"/>
    <w:rsid w:val="009C73E1"/>
    <w:rsid w:val="009C76C4"/>
    <w:rsid w:val="009D05A0"/>
    <w:rsid w:val="009D0A8E"/>
    <w:rsid w:val="009D0F0D"/>
    <w:rsid w:val="009D1193"/>
    <w:rsid w:val="009D134C"/>
    <w:rsid w:val="009D14B3"/>
    <w:rsid w:val="009D302F"/>
    <w:rsid w:val="009D3897"/>
    <w:rsid w:val="009D4C95"/>
    <w:rsid w:val="009D574E"/>
    <w:rsid w:val="009D5D28"/>
    <w:rsid w:val="009D6B42"/>
    <w:rsid w:val="009D6D39"/>
    <w:rsid w:val="009D7287"/>
    <w:rsid w:val="009E1074"/>
    <w:rsid w:val="009E1F6F"/>
    <w:rsid w:val="009E2C0E"/>
    <w:rsid w:val="009E3525"/>
    <w:rsid w:val="009E5318"/>
    <w:rsid w:val="009E5915"/>
    <w:rsid w:val="009E6473"/>
    <w:rsid w:val="009E6790"/>
    <w:rsid w:val="009E72AF"/>
    <w:rsid w:val="009E72FD"/>
    <w:rsid w:val="009E79DC"/>
    <w:rsid w:val="009F0299"/>
    <w:rsid w:val="009F061D"/>
    <w:rsid w:val="009F0701"/>
    <w:rsid w:val="009F1760"/>
    <w:rsid w:val="009F200D"/>
    <w:rsid w:val="009F3468"/>
    <w:rsid w:val="009F368A"/>
    <w:rsid w:val="009F3BA8"/>
    <w:rsid w:val="009F4B88"/>
    <w:rsid w:val="009F64EE"/>
    <w:rsid w:val="009F68BD"/>
    <w:rsid w:val="009F72B9"/>
    <w:rsid w:val="009F7395"/>
    <w:rsid w:val="009F7A36"/>
    <w:rsid w:val="009F7D0E"/>
    <w:rsid w:val="00A00498"/>
    <w:rsid w:val="00A00C6F"/>
    <w:rsid w:val="00A01AE0"/>
    <w:rsid w:val="00A04206"/>
    <w:rsid w:val="00A05C46"/>
    <w:rsid w:val="00A064EE"/>
    <w:rsid w:val="00A0660B"/>
    <w:rsid w:val="00A06686"/>
    <w:rsid w:val="00A069F7"/>
    <w:rsid w:val="00A070B8"/>
    <w:rsid w:val="00A11C12"/>
    <w:rsid w:val="00A1205E"/>
    <w:rsid w:val="00A12902"/>
    <w:rsid w:val="00A13131"/>
    <w:rsid w:val="00A132A4"/>
    <w:rsid w:val="00A150ED"/>
    <w:rsid w:val="00A15370"/>
    <w:rsid w:val="00A161F9"/>
    <w:rsid w:val="00A169E7"/>
    <w:rsid w:val="00A16A8F"/>
    <w:rsid w:val="00A16F38"/>
    <w:rsid w:val="00A174B2"/>
    <w:rsid w:val="00A208E1"/>
    <w:rsid w:val="00A20FF3"/>
    <w:rsid w:val="00A21445"/>
    <w:rsid w:val="00A222B9"/>
    <w:rsid w:val="00A22D35"/>
    <w:rsid w:val="00A22F8C"/>
    <w:rsid w:val="00A234C0"/>
    <w:rsid w:val="00A24722"/>
    <w:rsid w:val="00A2525E"/>
    <w:rsid w:val="00A25FE4"/>
    <w:rsid w:val="00A27654"/>
    <w:rsid w:val="00A30171"/>
    <w:rsid w:val="00A3118C"/>
    <w:rsid w:val="00A3238F"/>
    <w:rsid w:val="00A34BB5"/>
    <w:rsid w:val="00A354F8"/>
    <w:rsid w:val="00A35AF2"/>
    <w:rsid w:val="00A35F37"/>
    <w:rsid w:val="00A37507"/>
    <w:rsid w:val="00A37F0B"/>
    <w:rsid w:val="00A41AD0"/>
    <w:rsid w:val="00A42A8C"/>
    <w:rsid w:val="00A4301A"/>
    <w:rsid w:val="00A430E0"/>
    <w:rsid w:val="00A440D6"/>
    <w:rsid w:val="00A44545"/>
    <w:rsid w:val="00A44CD2"/>
    <w:rsid w:val="00A45358"/>
    <w:rsid w:val="00A46211"/>
    <w:rsid w:val="00A50CC0"/>
    <w:rsid w:val="00A5244C"/>
    <w:rsid w:val="00A525A8"/>
    <w:rsid w:val="00A5261F"/>
    <w:rsid w:val="00A527EF"/>
    <w:rsid w:val="00A544BB"/>
    <w:rsid w:val="00A54A11"/>
    <w:rsid w:val="00A54BF3"/>
    <w:rsid w:val="00A55376"/>
    <w:rsid w:val="00A555C5"/>
    <w:rsid w:val="00A556F4"/>
    <w:rsid w:val="00A5700B"/>
    <w:rsid w:val="00A57443"/>
    <w:rsid w:val="00A610B2"/>
    <w:rsid w:val="00A62676"/>
    <w:rsid w:val="00A640D0"/>
    <w:rsid w:val="00A645AA"/>
    <w:rsid w:val="00A65250"/>
    <w:rsid w:val="00A65CC2"/>
    <w:rsid w:val="00A65E5B"/>
    <w:rsid w:val="00A66AA1"/>
    <w:rsid w:val="00A67590"/>
    <w:rsid w:val="00A67714"/>
    <w:rsid w:val="00A6799F"/>
    <w:rsid w:val="00A7039F"/>
    <w:rsid w:val="00A70B59"/>
    <w:rsid w:val="00A72460"/>
    <w:rsid w:val="00A7323C"/>
    <w:rsid w:val="00A7362D"/>
    <w:rsid w:val="00A73662"/>
    <w:rsid w:val="00A73BCB"/>
    <w:rsid w:val="00A74416"/>
    <w:rsid w:val="00A74466"/>
    <w:rsid w:val="00A74711"/>
    <w:rsid w:val="00A74DFD"/>
    <w:rsid w:val="00A74F7A"/>
    <w:rsid w:val="00A7517A"/>
    <w:rsid w:val="00A76778"/>
    <w:rsid w:val="00A767CC"/>
    <w:rsid w:val="00A76840"/>
    <w:rsid w:val="00A77275"/>
    <w:rsid w:val="00A80342"/>
    <w:rsid w:val="00A805CC"/>
    <w:rsid w:val="00A813A8"/>
    <w:rsid w:val="00A81F84"/>
    <w:rsid w:val="00A82A01"/>
    <w:rsid w:val="00A82CED"/>
    <w:rsid w:val="00A83C47"/>
    <w:rsid w:val="00A843FB"/>
    <w:rsid w:val="00A8450D"/>
    <w:rsid w:val="00A845D1"/>
    <w:rsid w:val="00A85C54"/>
    <w:rsid w:val="00A8680D"/>
    <w:rsid w:val="00A87180"/>
    <w:rsid w:val="00A90C33"/>
    <w:rsid w:val="00A9131F"/>
    <w:rsid w:val="00A91FF8"/>
    <w:rsid w:val="00A9200A"/>
    <w:rsid w:val="00A9218C"/>
    <w:rsid w:val="00A92A6C"/>
    <w:rsid w:val="00A935FA"/>
    <w:rsid w:val="00A94CAD"/>
    <w:rsid w:val="00A95460"/>
    <w:rsid w:val="00A954AC"/>
    <w:rsid w:val="00AA09F3"/>
    <w:rsid w:val="00AA125B"/>
    <w:rsid w:val="00AA24A4"/>
    <w:rsid w:val="00AA2B20"/>
    <w:rsid w:val="00AA2EEE"/>
    <w:rsid w:val="00AA37F5"/>
    <w:rsid w:val="00AA388C"/>
    <w:rsid w:val="00AA3C63"/>
    <w:rsid w:val="00AA5BAB"/>
    <w:rsid w:val="00AA621D"/>
    <w:rsid w:val="00AA70C3"/>
    <w:rsid w:val="00AA7224"/>
    <w:rsid w:val="00AA769C"/>
    <w:rsid w:val="00AB0048"/>
    <w:rsid w:val="00AB1C56"/>
    <w:rsid w:val="00AB1EE8"/>
    <w:rsid w:val="00AB2A40"/>
    <w:rsid w:val="00AB2E6E"/>
    <w:rsid w:val="00AB4736"/>
    <w:rsid w:val="00AB5C07"/>
    <w:rsid w:val="00AB63D6"/>
    <w:rsid w:val="00AB6C22"/>
    <w:rsid w:val="00AB7BC4"/>
    <w:rsid w:val="00AC0A8E"/>
    <w:rsid w:val="00AC0E68"/>
    <w:rsid w:val="00AC29ED"/>
    <w:rsid w:val="00AC44B4"/>
    <w:rsid w:val="00AC5D29"/>
    <w:rsid w:val="00AC5DF4"/>
    <w:rsid w:val="00AC714F"/>
    <w:rsid w:val="00AD040C"/>
    <w:rsid w:val="00AD054C"/>
    <w:rsid w:val="00AD2A8A"/>
    <w:rsid w:val="00AD3A82"/>
    <w:rsid w:val="00AD3AEF"/>
    <w:rsid w:val="00AD3CAC"/>
    <w:rsid w:val="00AD4C04"/>
    <w:rsid w:val="00AD5601"/>
    <w:rsid w:val="00AD5D10"/>
    <w:rsid w:val="00AD6717"/>
    <w:rsid w:val="00AD783E"/>
    <w:rsid w:val="00AE0A89"/>
    <w:rsid w:val="00AE2BAF"/>
    <w:rsid w:val="00AE4524"/>
    <w:rsid w:val="00AE57C0"/>
    <w:rsid w:val="00AE7C13"/>
    <w:rsid w:val="00AF0F34"/>
    <w:rsid w:val="00AF2AD5"/>
    <w:rsid w:val="00AF31A7"/>
    <w:rsid w:val="00AF47FA"/>
    <w:rsid w:val="00AF5287"/>
    <w:rsid w:val="00AF591F"/>
    <w:rsid w:val="00AF73E4"/>
    <w:rsid w:val="00AF77B8"/>
    <w:rsid w:val="00B00842"/>
    <w:rsid w:val="00B0096F"/>
    <w:rsid w:val="00B015B7"/>
    <w:rsid w:val="00B01979"/>
    <w:rsid w:val="00B01DE8"/>
    <w:rsid w:val="00B0210D"/>
    <w:rsid w:val="00B02CEB"/>
    <w:rsid w:val="00B03372"/>
    <w:rsid w:val="00B041BD"/>
    <w:rsid w:val="00B041ED"/>
    <w:rsid w:val="00B049AF"/>
    <w:rsid w:val="00B04C70"/>
    <w:rsid w:val="00B05440"/>
    <w:rsid w:val="00B06190"/>
    <w:rsid w:val="00B061AA"/>
    <w:rsid w:val="00B07757"/>
    <w:rsid w:val="00B10030"/>
    <w:rsid w:val="00B10300"/>
    <w:rsid w:val="00B10311"/>
    <w:rsid w:val="00B10838"/>
    <w:rsid w:val="00B10EA6"/>
    <w:rsid w:val="00B10FDA"/>
    <w:rsid w:val="00B11842"/>
    <w:rsid w:val="00B12999"/>
    <w:rsid w:val="00B12C78"/>
    <w:rsid w:val="00B134C1"/>
    <w:rsid w:val="00B1513B"/>
    <w:rsid w:val="00B15905"/>
    <w:rsid w:val="00B159E8"/>
    <w:rsid w:val="00B16377"/>
    <w:rsid w:val="00B1692B"/>
    <w:rsid w:val="00B16E3D"/>
    <w:rsid w:val="00B17537"/>
    <w:rsid w:val="00B1787B"/>
    <w:rsid w:val="00B21F0A"/>
    <w:rsid w:val="00B22918"/>
    <w:rsid w:val="00B22AD2"/>
    <w:rsid w:val="00B22BBE"/>
    <w:rsid w:val="00B22EF4"/>
    <w:rsid w:val="00B24766"/>
    <w:rsid w:val="00B251A3"/>
    <w:rsid w:val="00B25339"/>
    <w:rsid w:val="00B25C7D"/>
    <w:rsid w:val="00B26659"/>
    <w:rsid w:val="00B275EC"/>
    <w:rsid w:val="00B27C0E"/>
    <w:rsid w:val="00B300FA"/>
    <w:rsid w:val="00B30CC1"/>
    <w:rsid w:val="00B31313"/>
    <w:rsid w:val="00B32175"/>
    <w:rsid w:val="00B32EB1"/>
    <w:rsid w:val="00B33992"/>
    <w:rsid w:val="00B34CE9"/>
    <w:rsid w:val="00B35864"/>
    <w:rsid w:val="00B35FA1"/>
    <w:rsid w:val="00B36229"/>
    <w:rsid w:val="00B36466"/>
    <w:rsid w:val="00B40169"/>
    <w:rsid w:val="00B40212"/>
    <w:rsid w:val="00B414B7"/>
    <w:rsid w:val="00B4185A"/>
    <w:rsid w:val="00B42448"/>
    <w:rsid w:val="00B43429"/>
    <w:rsid w:val="00B439AA"/>
    <w:rsid w:val="00B449AF"/>
    <w:rsid w:val="00B45C93"/>
    <w:rsid w:val="00B47B1D"/>
    <w:rsid w:val="00B47C9C"/>
    <w:rsid w:val="00B5066E"/>
    <w:rsid w:val="00B50B8F"/>
    <w:rsid w:val="00B52D95"/>
    <w:rsid w:val="00B5358A"/>
    <w:rsid w:val="00B54466"/>
    <w:rsid w:val="00B54F79"/>
    <w:rsid w:val="00B55D86"/>
    <w:rsid w:val="00B55F31"/>
    <w:rsid w:val="00B56A4A"/>
    <w:rsid w:val="00B56ECF"/>
    <w:rsid w:val="00B575D0"/>
    <w:rsid w:val="00B600EC"/>
    <w:rsid w:val="00B60AA5"/>
    <w:rsid w:val="00B60B7A"/>
    <w:rsid w:val="00B610D1"/>
    <w:rsid w:val="00B61B43"/>
    <w:rsid w:val="00B61FED"/>
    <w:rsid w:val="00B62178"/>
    <w:rsid w:val="00B6245D"/>
    <w:rsid w:val="00B62A12"/>
    <w:rsid w:val="00B6301E"/>
    <w:rsid w:val="00B63B1E"/>
    <w:rsid w:val="00B64928"/>
    <w:rsid w:val="00B6623E"/>
    <w:rsid w:val="00B67939"/>
    <w:rsid w:val="00B70485"/>
    <w:rsid w:val="00B719C1"/>
    <w:rsid w:val="00B73455"/>
    <w:rsid w:val="00B73691"/>
    <w:rsid w:val="00B737A7"/>
    <w:rsid w:val="00B74017"/>
    <w:rsid w:val="00B74D89"/>
    <w:rsid w:val="00B74F6F"/>
    <w:rsid w:val="00B75D03"/>
    <w:rsid w:val="00B76418"/>
    <w:rsid w:val="00B766D1"/>
    <w:rsid w:val="00B7679F"/>
    <w:rsid w:val="00B778F3"/>
    <w:rsid w:val="00B77C8C"/>
    <w:rsid w:val="00B80A1F"/>
    <w:rsid w:val="00B8178C"/>
    <w:rsid w:val="00B820D9"/>
    <w:rsid w:val="00B83245"/>
    <w:rsid w:val="00B83C2D"/>
    <w:rsid w:val="00B84AF6"/>
    <w:rsid w:val="00B84B74"/>
    <w:rsid w:val="00B8618E"/>
    <w:rsid w:val="00B864B7"/>
    <w:rsid w:val="00B864F3"/>
    <w:rsid w:val="00B86BFF"/>
    <w:rsid w:val="00B876C5"/>
    <w:rsid w:val="00B87A76"/>
    <w:rsid w:val="00B90631"/>
    <w:rsid w:val="00B906E7"/>
    <w:rsid w:val="00B95EB4"/>
    <w:rsid w:val="00B96834"/>
    <w:rsid w:val="00BA0D92"/>
    <w:rsid w:val="00BA1C31"/>
    <w:rsid w:val="00BA1DCA"/>
    <w:rsid w:val="00BA1F6D"/>
    <w:rsid w:val="00BA205A"/>
    <w:rsid w:val="00BA21B3"/>
    <w:rsid w:val="00BA270A"/>
    <w:rsid w:val="00BA2A68"/>
    <w:rsid w:val="00BA40E1"/>
    <w:rsid w:val="00BA49AF"/>
    <w:rsid w:val="00BA5539"/>
    <w:rsid w:val="00BA56E5"/>
    <w:rsid w:val="00BA579B"/>
    <w:rsid w:val="00BA6265"/>
    <w:rsid w:val="00BA6495"/>
    <w:rsid w:val="00BA734E"/>
    <w:rsid w:val="00BA779F"/>
    <w:rsid w:val="00BA78AE"/>
    <w:rsid w:val="00BA78F6"/>
    <w:rsid w:val="00BA7E35"/>
    <w:rsid w:val="00BB0CFB"/>
    <w:rsid w:val="00BB1455"/>
    <w:rsid w:val="00BB1ACC"/>
    <w:rsid w:val="00BB60BD"/>
    <w:rsid w:val="00BB65D8"/>
    <w:rsid w:val="00BB6845"/>
    <w:rsid w:val="00BB6C02"/>
    <w:rsid w:val="00BC0298"/>
    <w:rsid w:val="00BC308E"/>
    <w:rsid w:val="00BC4BBA"/>
    <w:rsid w:val="00BC4E8A"/>
    <w:rsid w:val="00BC614B"/>
    <w:rsid w:val="00BC6CE5"/>
    <w:rsid w:val="00BC7045"/>
    <w:rsid w:val="00BC7565"/>
    <w:rsid w:val="00BC793D"/>
    <w:rsid w:val="00BD187A"/>
    <w:rsid w:val="00BD1A7B"/>
    <w:rsid w:val="00BD2C6A"/>
    <w:rsid w:val="00BD369B"/>
    <w:rsid w:val="00BD39CC"/>
    <w:rsid w:val="00BD3CA4"/>
    <w:rsid w:val="00BD4DB8"/>
    <w:rsid w:val="00BD56B2"/>
    <w:rsid w:val="00BD69BB"/>
    <w:rsid w:val="00BD6D50"/>
    <w:rsid w:val="00BE0EEC"/>
    <w:rsid w:val="00BE170C"/>
    <w:rsid w:val="00BE1B0E"/>
    <w:rsid w:val="00BE2067"/>
    <w:rsid w:val="00BE35E8"/>
    <w:rsid w:val="00BE3787"/>
    <w:rsid w:val="00BE41EB"/>
    <w:rsid w:val="00BE477F"/>
    <w:rsid w:val="00BE4A95"/>
    <w:rsid w:val="00BE4F3B"/>
    <w:rsid w:val="00BE5B77"/>
    <w:rsid w:val="00BE666E"/>
    <w:rsid w:val="00BE698D"/>
    <w:rsid w:val="00BE6E18"/>
    <w:rsid w:val="00BE6EC6"/>
    <w:rsid w:val="00BE792A"/>
    <w:rsid w:val="00BE7C81"/>
    <w:rsid w:val="00BF042E"/>
    <w:rsid w:val="00BF15D7"/>
    <w:rsid w:val="00BF1C5A"/>
    <w:rsid w:val="00BF1D01"/>
    <w:rsid w:val="00BF1EAC"/>
    <w:rsid w:val="00BF1F21"/>
    <w:rsid w:val="00BF23EF"/>
    <w:rsid w:val="00BF2465"/>
    <w:rsid w:val="00BF344A"/>
    <w:rsid w:val="00BF36D1"/>
    <w:rsid w:val="00BF3E10"/>
    <w:rsid w:val="00BF4CF7"/>
    <w:rsid w:val="00BF5F2D"/>
    <w:rsid w:val="00BF648B"/>
    <w:rsid w:val="00BF6905"/>
    <w:rsid w:val="00BF6C06"/>
    <w:rsid w:val="00BF729A"/>
    <w:rsid w:val="00BF72F1"/>
    <w:rsid w:val="00C00062"/>
    <w:rsid w:val="00C0105C"/>
    <w:rsid w:val="00C04935"/>
    <w:rsid w:val="00C04C27"/>
    <w:rsid w:val="00C04CD0"/>
    <w:rsid w:val="00C058A7"/>
    <w:rsid w:val="00C06D8E"/>
    <w:rsid w:val="00C06ED9"/>
    <w:rsid w:val="00C07448"/>
    <w:rsid w:val="00C07FE5"/>
    <w:rsid w:val="00C10D6B"/>
    <w:rsid w:val="00C118F8"/>
    <w:rsid w:val="00C12012"/>
    <w:rsid w:val="00C12FCD"/>
    <w:rsid w:val="00C13085"/>
    <w:rsid w:val="00C131C7"/>
    <w:rsid w:val="00C136AF"/>
    <w:rsid w:val="00C13A52"/>
    <w:rsid w:val="00C14A9D"/>
    <w:rsid w:val="00C1611F"/>
    <w:rsid w:val="00C1616D"/>
    <w:rsid w:val="00C1634F"/>
    <w:rsid w:val="00C16E1A"/>
    <w:rsid w:val="00C17B38"/>
    <w:rsid w:val="00C2039C"/>
    <w:rsid w:val="00C2060C"/>
    <w:rsid w:val="00C21282"/>
    <w:rsid w:val="00C215BD"/>
    <w:rsid w:val="00C22907"/>
    <w:rsid w:val="00C22FEF"/>
    <w:rsid w:val="00C23BD9"/>
    <w:rsid w:val="00C23CE5"/>
    <w:rsid w:val="00C24F95"/>
    <w:rsid w:val="00C25A85"/>
    <w:rsid w:val="00C26277"/>
    <w:rsid w:val="00C27141"/>
    <w:rsid w:val="00C2718E"/>
    <w:rsid w:val="00C2739A"/>
    <w:rsid w:val="00C34B70"/>
    <w:rsid w:val="00C351E3"/>
    <w:rsid w:val="00C357B9"/>
    <w:rsid w:val="00C35B90"/>
    <w:rsid w:val="00C35F77"/>
    <w:rsid w:val="00C37C6B"/>
    <w:rsid w:val="00C40761"/>
    <w:rsid w:val="00C40AAE"/>
    <w:rsid w:val="00C42176"/>
    <w:rsid w:val="00C4287F"/>
    <w:rsid w:val="00C42B98"/>
    <w:rsid w:val="00C43156"/>
    <w:rsid w:val="00C4435F"/>
    <w:rsid w:val="00C44FCB"/>
    <w:rsid w:val="00C45D97"/>
    <w:rsid w:val="00C469CD"/>
    <w:rsid w:val="00C46F73"/>
    <w:rsid w:val="00C50772"/>
    <w:rsid w:val="00C50788"/>
    <w:rsid w:val="00C51084"/>
    <w:rsid w:val="00C514D7"/>
    <w:rsid w:val="00C5264E"/>
    <w:rsid w:val="00C531A0"/>
    <w:rsid w:val="00C531B6"/>
    <w:rsid w:val="00C5324E"/>
    <w:rsid w:val="00C53614"/>
    <w:rsid w:val="00C544D7"/>
    <w:rsid w:val="00C54780"/>
    <w:rsid w:val="00C5591F"/>
    <w:rsid w:val="00C55ECA"/>
    <w:rsid w:val="00C561AC"/>
    <w:rsid w:val="00C56D73"/>
    <w:rsid w:val="00C572DC"/>
    <w:rsid w:val="00C579BA"/>
    <w:rsid w:val="00C57A3E"/>
    <w:rsid w:val="00C57D79"/>
    <w:rsid w:val="00C602D2"/>
    <w:rsid w:val="00C62479"/>
    <w:rsid w:val="00C627DC"/>
    <w:rsid w:val="00C654F8"/>
    <w:rsid w:val="00C658FA"/>
    <w:rsid w:val="00C665DC"/>
    <w:rsid w:val="00C67D50"/>
    <w:rsid w:val="00C70B78"/>
    <w:rsid w:val="00C72798"/>
    <w:rsid w:val="00C7310F"/>
    <w:rsid w:val="00C7358D"/>
    <w:rsid w:val="00C73770"/>
    <w:rsid w:val="00C74C92"/>
    <w:rsid w:val="00C74E17"/>
    <w:rsid w:val="00C762B6"/>
    <w:rsid w:val="00C765CA"/>
    <w:rsid w:val="00C77555"/>
    <w:rsid w:val="00C82B1F"/>
    <w:rsid w:val="00C834E0"/>
    <w:rsid w:val="00C841B2"/>
    <w:rsid w:val="00C84454"/>
    <w:rsid w:val="00C84D88"/>
    <w:rsid w:val="00C858EA"/>
    <w:rsid w:val="00C87295"/>
    <w:rsid w:val="00C87BC5"/>
    <w:rsid w:val="00C902D3"/>
    <w:rsid w:val="00C92224"/>
    <w:rsid w:val="00C928F7"/>
    <w:rsid w:val="00C9304C"/>
    <w:rsid w:val="00C9349A"/>
    <w:rsid w:val="00C93675"/>
    <w:rsid w:val="00C94119"/>
    <w:rsid w:val="00C955DE"/>
    <w:rsid w:val="00C95FAB"/>
    <w:rsid w:val="00C96A27"/>
    <w:rsid w:val="00C97104"/>
    <w:rsid w:val="00C979E4"/>
    <w:rsid w:val="00CA20C8"/>
    <w:rsid w:val="00CA34B8"/>
    <w:rsid w:val="00CA3B5A"/>
    <w:rsid w:val="00CA4454"/>
    <w:rsid w:val="00CA54A4"/>
    <w:rsid w:val="00CA5E87"/>
    <w:rsid w:val="00CA647C"/>
    <w:rsid w:val="00CA6CC6"/>
    <w:rsid w:val="00CA7105"/>
    <w:rsid w:val="00CA7F8B"/>
    <w:rsid w:val="00CB07EB"/>
    <w:rsid w:val="00CB14D7"/>
    <w:rsid w:val="00CB3DF5"/>
    <w:rsid w:val="00CB4E5D"/>
    <w:rsid w:val="00CB6FAD"/>
    <w:rsid w:val="00CB6FEA"/>
    <w:rsid w:val="00CB75CC"/>
    <w:rsid w:val="00CB7B28"/>
    <w:rsid w:val="00CC06E2"/>
    <w:rsid w:val="00CC08D8"/>
    <w:rsid w:val="00CC1632"/>
    <w:rsid w:val="00CC1947"/>
    <w:rsid w:val="00CC19D8"/>
    <w:rsid w:val="00CC24E2"/>
    <w:rsid w:val="00CC2C26"/>
    <w:rsid w:val="00CC3DF1"/>
    <w:rsid w:val="00CC403B"/>
    <w:rsid w:val="00CC4180"/>
    <w:rsid w:val="00CC4479"/>
    <w:rsid w:val="00CC4772"/>
    <w:rsid w:val="00CC5C5A"/>
    <w:rsid w:val="00CC7016"/>
    <w:rsid w:val="00CC7F59"/>
    <w:rsid w:val="00CD0063"/>
    <w:rsid w:val="00CD07DF"/>
    <w:rsid w:val="00CD229C"/>
    <w:rsid w:val="00CD2BA6"/>
    <w:rsid w:val="00CD2E49"/>
    <w:rsid w:val="00CD3461"/>
    <w:rsid w:val="00CD3AB4"/>
    <w:rsid w:val="00CD3BDF"/>
    <w:rsid w:val="00CD407F"/>
    <w:rsid w:val="00CD496B"/>
    <w:rsid w:val="00CD53E6"/>
    <w:rsid w:val="00CD6AF3"/>
    <w:rsid w:val="00CD729F"/>
    <w:rsid w:val="00CE12EA"/>
    <w:rsid w:val="00CE345C"/>
    <w:rsid w:val="00CE3DA3"/>
    <w:rsid w:val="00CE3FF3"/>
    <w:rsid w:val="00CE491C"/>
    <w:rsid w:val="00CE5AB9"/>
    <w:rsid w:val="00CE6E3E"/>
    <w:rsid w:val="00CE7C96"/>
    <w:rsid w:val="00CF092D"/>
    <w:rsid w:val="00CF0CC6"/>
    <w:rsid w:val="00CF0F4E"/>
    <w:rsid w:val="00CF11A2"/>
    <w:rsid w:val="00CF1A10"/>
    <w:rsid w:val="00CF1ADC"/>
    <w:rsid w:val="00CF2498"/>
    <w:rsid w:val="00CF2641"/>
    <w:rsid w:val="00CF3E7D"/>
    <w:rsid w:val="00CF3F95"/>
    <w:rsid w:val="00CF4AD2"/>
    <w:rsid w:val="00CF570F"/>
    <w:rsid w:val="00CF6025"/>
    <w:rsid w:val="00CF7D21"/>
    <w:rsid w:val="00D011AA"/>
    <w:rsid w:val="00D01C52"/>
    <w:rsid w:val="00D01E52"/>
    <w:rsid w:val="00D03104"/>
    <w:rsid w:val="00D03A9F"/>
    <w:rsid w:val="00D03D60"/>
    <w:rsid w:val="00D0415E"/>
    <w:rsid w:val="00D0464D"/>
    <w:rsid w:val="00D048AD"/>
    <w:rsid w:val="00D0498E"/>
    <w:rsid w:val="00D06773"/>
    <w:rsid w:val="00D1091A"/>
    <w:rsid w:val="00D12C76"/>
    <w:rsid w:val="00D13818"/>
    <w:rsid w:val="00D13EE7"/>
    <w:rsid w:val="00D13F4C"/>
    <w:rsid w:val="00D141A6"/>
    <w:rsid w:val="00D1542D"/>
    <w:rsid w:val="00D1596A"/>
    <w:rsid w:val="00D15CE1"/>
    <w:rsid w:val="00D15ED9"/>
    <w:rsid w:val="00D15F27"/>
    <w:rsid w:val="00D16A72"/>
    <w:rsid w:val="00D16E3E"/>
    <w:rsid w:val="00D171E6"/>
    <w:rsid w:val="00D17704"/>
    <w:rsid w:val="00D178B4"/>
    <w:rsid w:val="00D179E8"/>
    <w:rsid w:val="00D20083"/>
    <w:rsid w:val="00D214DB"/>
    <w:rsid w:val="00D21672"/>
    <w:rsid w:val="00D222AC"/>
    <w:rsid w:val="00D224DF"/>
    <w:rsid w:val="00D225A1"/>
    <w:rsid w:val="00D22C30"/>
    <w:rsid w:val="00D22E4D"/>
    <w:rsid w:val="00D230A1"/>
    <w:rsid w:val="00D241F7"/>
    <w:rsid w:val="00D25C16"/>
    <w:rsid w:val="00D267A8"/>
    <w:rsid w:val="00D27807"/>
    <w:rsid w:val="00D27993"/>
    <w:rsid w:val="00D30076"/>
    <w:rsid w:val="00D30D53"/>
    <w:rsid w:val="00D31C25"/>
    <w:rsid w:val="00D32384"/>
    <w:rsid w:val="00D32D70"/>
    <w:rsid w:val="00D33180"/>
    <w:rsid w:val="00D3360D"/>
    <w:rsid w:val="00D33768"/>
    <w:rsid w:val="00D3396E"/>
    <w:rsid w:val="00D34E38"/>
    <w:rsid w:val="00D34FEA"/>
    <w:rsid w:val="00D35960"/>
    <w:rsid w:val="00D3627D"/>
    <w:rsid w:val="00D3630A"/>
    <w:rsid w:val="00D36921"/>
    <w:rsid w:val="00D36BF7"/>
    <w:rsid w:val="00D36FEB"/>
    <w:rsid w:val="00D379EE"/>
    <w:rsid w:val="00D40200"/>
    <w:rsid w:val="00D40933"/>
    <w:rsid w:val="00D40BD8"/>
    <w:rsid w:val="00D40BEC"/>
    <w:rsid w:val="00D4208F"/>
    <w:rsid w:val="00D4375C"/>
    <w:rsid w:val="00D44994"/>
    <w:rsid w:val="00D44D8C"/>
    <w:rsid w:val="00D458EC"/>
    <w:rsid w:val="00D4674B"/>
    <w:rsid w:val="00D46808"/>
    <w:rsid w:val="00D47320"/>
    <w:rsid w:val="00D47A17"/>
    <w:rsid w:val="00D50023"/>
    <w:rsid w:val="00D50DFE"/>
    <w:rsid w:val="00D512DB"/>
    <w:rsid w:val="00D51B98"/>
    <w:rsid w:val="00D51EFD"/>
    <w:rsid w:val="00D52156"/>
    <w:rsid w:val="00D528B8"/>
    <w:rsid w:val="00D52DE8"/>
    <w:rsid w:val="00D536C3"/>
    <w:rsid w:val="00D56372"/>
    <w:rsid w:val="00D5646F"/>
    <w:rsid w:val="00D5648B"/>
    <w:rsid w:val="00D564AE"/>
    <w:rsid w:val="00D5747C"/>
    <w:rsid w:val="00D57A08"/>
    <w:rsid w:val="00D625E5"/>
    <w:rsid w:val="00D62E6E"/>
    <w:rsid w:val="00D635B8"/>
    <w:rsid w:val="00D65B44"/>
    <w:rsid w:val="00D67266"/>
    <w:rsid w:val="00D67683"/>
    <w:rsid w:val="00D708F3"/>
    <w:rsid w:val="00D71F75"/>
    <w:rsid w:val="00D72FA5"/>
    <w:rsid w:val="00D73A4E"/>
    <w:rsid w:val="00D73DB1"/>
    <w:rsid w:val="00D73E49"/>
    <w:rsid w:val="00D740B6"/>
    <w:rsid w:val="00D74F5A"/>
    <w:rsid w:val="00D75A57"/>
    <w:rsid w:val="00D76482"/>
    <w:rsid w:val="00D77200"/>
    <w:rsid w:val="00D7727B"/>
    <w:rsid w:val="00D772C4"/>
    <w:rsid w:val="00D7779C"/>
    <w:rsid w:val="00D77CF9"/>
    <w:rsid w:val="00D77D3C"/>
    <w:rsid w:val="00D80DB9"/>
    <w:rsid w:val="00D812D3"/>
    <w:rsid w:val="00D81EDB"/>
    <w:rsid w:val="00D827EC"/>
    <w:rsid w:val="00D830C8"/>
    <w:rsid w:val="00D8320C"/>
    <w:rsid w:val="00D83707"/>
    <w:rsid w:val="00D84A0F"/>
    <w:rsid w:val="00D84E6B"/>
    <w:rsid w:val="00D85F5F"/>
    <w:rsid w:val="00D872EE"/>
    <w:rsid w:val="00D90835"/>
    <w:rsid w:val="00D91173"/>
    <w:rsid w:val="00D9154F"/>
    <w:rsid w:val="00D919BC"/>
    <w:rsid w:val="00D92C08"/>
    <w:rsid w:val="00D933F5"/>
    <w:rsid w:val="00D93658"/>
    <w:rsid w:val="00D93FB7"/>
    <w:rsid w:val="00D94B14"/>
    <w:rsid w:val="00D95643"/>
    <w:rsid w:val="00D95D88"/>
    <w:rsid w:val="00D9684F"/>
    <w:rsid w:val="00D9754D"/>
    <w:rsid w:val="00D97D74"/>
    <w:rsid w:val="00DA0BB3"/>
    <w:rsid w:val="00DA14BD"/>
    <w:rsid w:val="00DA1A3B"/>
    <w:rsid w:val="00DA4AC0"/>
    <w:rsid w:val="00DA51DF"/>
    <w:rsid w:val="00DA555A"/>
    <w:rsid w:val="00DA63A9"/>
    <w:rsid w:val="00DA7F77"/>
    <w:rsid w:val="00DB021E"/>
    <w:rsid w:val="00DB03BA"/>
    <w:rsid w:val="00DB04EF"/>
    <w:rsid w:val="00DB053B"/>
    <w:rsid w:val="00DB0A08"/>
    <w:rsid w:val="00DB150E"/>
    <w:rsid w:val="00DB20B7"/>
    <w:rsid w:val="00DB217D"/>
    <w:rsid w:val="00DB33C9"/>
    <w:rsid w:val="00DB4518"/>
    <w:rsid w:val="00DB4A01"/>
    <w:rsid w:val="00DB51F5"/>
    <w:rsid w:val="00DB69A7"/>
    <w:rsid w:val="00DC01B0"/>
    <w:rsid w:val="00DC04C2"/>
    <w:rsid w:val="00DC1897"/>
    <w:rsid w:val="00DC249C"/>
    <w:rsid w:val="00DC2C7D"/>
    <w:rsid w:val="00DC2FCC"/>
    <w:rsid w:val="00DC33A6"/>
    <w:rsid w:val="00DC4B14"/>
    <w:rsid w:val="00DC4C9D"/>
    <w:rsid w:val="00DC4D62"/>
    <w:rsid w:val="00DC583B"/>
    <w:rsid w:val="00DC5AE5"/>
    <w:rsid w:val="00DC61D8"/>
    <w:rsid w:val="00DC6FDC"/>
    <w:rsid w:val="00DC737A"/>
    <w:rsid w:val="00DC77E0"/>
    <w:rsid w:val="00DC7985"/>
    <w:rsid w:val="00DD123C"/>
    <w:rsid w:val="00DD2B71"/>
    <w:rsid w:val="00DD385E"/>
    <w:rsid w:val="00DD3B9A"/>
    <w:rsid w:val="00DD5124"/>
    <w:rsid w:val="00DD52D3"/>
    <w:rsid w:val="00DD600A"/>
    <w:rsid w:val="00DD6125"/>
    <w:rsid w:val="00DD761E"/>
    <w:rsid w:val="00DD7C21"/>
    <w:rsid w:val="00DE0039"/>
    <w:rsid w:val="00DE0A87"/>
    <w:rsid w:val="00DE11FF"/>
    <w:rsid w:val="00DE15E8"/>
    <w:rsid w:val="00DE179D"/>
    <w:rsid w:val="00DE18D3"/>
    <w:rsid w:val="00DE1F64"/>
    <w:rsid w:val="00DE1FE7"/>
    <w:rsid w:val="00DE2A2B"/>
    <w:rsid w:val="00DE3780"/>
    <w:rsid w:val="00DE3874"/>
    <w:rsid w:val="00DE4A1B"/>
    <w:rsid w:val="00DE5529"/>
    <w:rsid w:val="00DE6AC8"/>
    <w:rsid w:val="00DE7520"/>
    <w:rsid w:val="00DE7543"/>
    <w:rsid w:val="00DE79A7"/>
    <w:rsid w:val="00DF0798"/>
    <w:rsid w:val="00DF2BF3"/>
    <w:rsid w:val="00DF2EF0"/>
    <w:rsid w:val="00DF2FA5"/>
    <w:rsid w:val="00DF643C"/>
    <w:rsid w:val="00DF78AC"/>
    <w:rsid w:val="00DF7EE7"/>
    <w:rsid w:val="00E01330"/>
    <w:rsid w:val="00E01E10"/>
    <w:rsid w:val="00E020C3"/>
    <w:rsid w:val="00E0219A"/>
    <w:rsid w:val="00E03448"/>
    <w:rsid w:val="00E043CE"/>
    <w:rsid w:val="00E07FA9"/>
    <w:rsid w:val="00E11C89"/>
    <w:rsid w:val="00E11CFA"/>
    <w:rsid w:val="00E13145"/>
    <w:rsid w:val="00E13A85"/>
    <w:rsid w:val="00E14D46"/>
    <w:rsid w:val="00E1514E"/>
    <w:rsid w:val="00E15422"/>
    <w:rsid w:val="00E15684"/>
    <w:rsid w:val="00E16125"/>
    <w:rsid w:val="00E173B7"/>
    <w:rsid w:val="00E173FD"/>
    <w:rsid w:val="00E17A3C"/>
    <w:rsid w:val="00E17C1D"/>
    <w:rsid w:val="00E20114"/>
    <w:rsid w:val="00E205B2"/>
    <w:rsid w:val="00E206E1"/>
    <w:rsid w:val="00E20868"/>
    <w:rsid w:val="00E20EEC"/>
    <w:rsid w:val="00E20FCF"/>
    <w:rsid w:val="00E216C8"/>
    <w:rsid w:val="00E21ABE"/>
    <w:rsid w:val="00E22062"/>
    <w:rsid w:val="00E24149"/>
    <w:rsid w:val="00E307E5"/>
    <w:rsid w:val="00E312BE"/>
    <w:rsid w:val="00E3131E"/>
    <w:rsid w:val="00E315CF"/>
    <w:rsid w:val="00E321B0"/>
    <w:rsid w:val="00E325C9"/>
    <w:rsid w:val="00E32964"/>
    <w:rsid w:val="00E33ACA"/>
    <w:rsid w:val="00E33CC1"/>
    <w:rsid w:val="00E341C1"/>
    <w:rsid w:val="00E351D5"/>
    <w:rsid w:val="00E35E88"/>
    <w:rsid w:val="00E35F2B"/>
    <w:rsid w:val="00E35F62"/>
    <w:rsid w:val="00E36F7B"/>
    <w:rsid w:val="00E371E6"/>
    <w:rsid w:val="00E37E5F"/>
    <w:rsid w:val="00E409FE"/>
    <w:rsid w:val="00E41B7E"/>
    <w:rsid w:val="00E42934"/>
    <w:rsid w:val="00E429DF"/>
    <w:rsid w:val="00E42F28"/>
    <w:rsid w:val="00E42FDC"/>
    <w:rsid w:val="00E432D4"/>
    <w:rsid w:val="00E43CCE"/>
    <w:rsid w:val="00E453F6"/>
    <w:rsid w:val="00E45420"/>
    <w:rsid w:val="00E45B60"/>
    <w:rsid w:val="00E50D7D"/>
    <w:rsid w:val="00E51242"/>
    <w:rsid w:val="00E520A1"/>
    <w:rsid w:val="00E522DC"/>
    <w:rsid w:val="00E522F2"/>
    <w:rsid w:val="00E53117"/>
    <w:rsid w:val="00E568CC"/>
    <w:rsid w:val="00E57A0C"/>
    <w:rsid w:val="00E57B9A"/>
    <w:rsid w:val="00E57D01"/>
    <w:rsid w:val="00E57D97"/>
    <w:rsid w:val="00E62181"/>
    <w:rsid w:val="00E6233D"/>
    <w:rsid w:val="00E63120"/>
    <w:rsid w:val="00E6650F"/>
    <w:rsid w:val="00E6686A"/>
    <w:rsid w:val="00E66C15"/>
    <w:rsid w:val="00E70772"/>
    <w:rsid w:val="00E7196B"/>
    <w:rsid w:val="00E71F00"/>
    <w:rsid w:val="00E71FCD"/>
    <w:rsid w:val="00E7243D"/>
    <w:rsid w:val="00E72C15"/>
    <w:rsid w:val="00E731A1"/>
    <w:rsid w:val="00E7337E"/>
    <w:rsid w:val="00E7371C"/>
    <w:rsid w:val="00E740B0"/>
    <w:rsid w:val="00E74170"/>
    <w:rsid w:val="00E74221"/>
    <w:rsid w:val="00E74650"/>
    <w:rsid w:val="00E760B5"/>
    <w:rsid w:val="00E762A1"/>
    <w:rsid w:val="00E7659D"/>
    <w:rsid w:val="00E777C2"/>
    <w:rsid w:val="00E77827"/>
    <w:rsid w:val="00E81AB7"/>
    <w:rsid w:val="00E82AA0"/>
    <w:rsid w:val="00E82EB3"/>
    <w:rsid w:val="00E83642"/>
    <w:rsid w:val="00E83942"/>
    <w:rsid w:val="00E839BE"/>
    <w:rsid w:val="00E841B0"/>
    <w:rsid w:val="00E84326"/>
    <w:rsid w:val="00E8513C"/>
    <w:rsid w:val="00E86674"/>
    <w:rsid w:val="00E87C4D"/>
    <w:rsid w:val="00E87DF4"/>
    <w:rsid w:val="00E87E53"/>
    <w:rsid w:val="00E90069"/>
    <w:rsid w:val="00E9060E"/>
    <w:rsid w:val="00E91A91"/>
    <w:rsid w:val="00E922D1"/>
    <w:rsid w:val="00E924A5"/>
    <w:rsid w:val="00E928D7"/>
    <w:rsid w:val="00E94543"/>
    <w:rsid w:val="00E945F8"/>
    <w:rsid w:val="00E94C21"/>
    <w:rsid w:val="00E95A2D"/>
    <w:rsid w:val="00E97B41"/>
    <w:rsid w:val="00E97CD8"/>
    <w:rsid w:val="00E97F02"/>
    <w:rsid w:val="00EA0307"/>
    <w:rsid w:val="00EA0537"/>
    <w:rsid w:val="00EA0813"/>
    <w:rsid w:val="00EA0E2C"/>
    <w:rsid w:val="00EA39D0"/>
    <w:rsid w:val="00EA4226"/>
    <w:rsid w:val="00EA43E8"/>
    <w:rsid w:val="00EA5BDD"/>
    <w:rsid w:val="00EA6074"/>
    <w:rsid w:val="00EA6404"/>
    <w:rsid w:val="00EA7484"/>
    <w:rsid w:val="00EA798E"/>
    <w:rsid w:val="00EA7A31"/>
    <w:rsid w:val="00EA7D66"/>
    <w:rsid w:val="00EB12B7"/>
    <w:rsid w:val="00EB144A"/>
    <w:rsid w:val="00EB2057"/>
    <w:rsid w:val="00EB31DA"/>
    <w:rsid w:val="00EB4DD5"/>
    <w:rsid w:val="00EB55EB"/>
    <w:rsid w:val="00EB58F8"/>
    <w:rsid w:val="00EB5DAD"/>
    <w:rsid w:val="00EB6945"/>
    <w:rsid w:val="00EB6EE8"/>
    <w:rsid w:val="00EB727A"/>
    <w:rsid w:val="00EB74A7"/>
    <w:rsid w:val="00EC0169"/>
    <w:rsid w:val="00EC04A6"/>
    <w:rsid w:val="00EC0A83"/>
    <w:rsid w:val="00EC117C"/>
    <w:rsid w:val="00EC2A7C"/>
    <w:rsid w:val="00EC32E4"/>
    <w:rsid w:val="00EC3564"/>
    <w:rsid w:val="00EC3EAE"/>
    <w:rsid w:val="00EC4046"/>
    <w:rsid w:val="00EC45F6"/>
    <w:rsid w:val="00EC46AB"/>
    <w:rsid w:val="00EC54B4"/>
    <w:rsid w:val="00EC55D0"/>
    <w:rsid w:val="00EC569B"/>
    <w:rsid w:val="00EC5922"/>
    <w:rsid w:val="00EC5F85"/>
    <w:rsid w:val="00EC6C64"/>
    <w:rsid w:val="00EC7246"/>
    <w:rsid w:val="00EC7C22"/>
    <w:rsid w:val="00EC7F33"/>
    <w:rsid w:val="00ED11D9"/>
    <w:rsid w:val="00ED3790"/>
    <w:rsid w:val="00ED4A21"/>
    <w:rsid w:val="00ED612F"/>
    <w:rsid w:val="00ED6DE2"/>
    <w:rsid w:val="00ED77BD"/>
    <w:rsid w:val="00ED7870"/>
    <w:rsid w:val="00EE084D"/>
    <w:rsid w:val="00EE2765"/>
    <w:rsid w:val="00EE3D86"/>
    <w:rsid w:val="00EE47DB"/>
    <w:rsid w:val="00EE57F4"/>
    <w:rsid w:val="00EE6223"/>
    <w:rsid w:val="00EE655A"/>
    <w:rsid w:val="00EE6796"/>
    <w:rsid w:val="00EE6969"/>
    <w:rsid w:val="00EF2980"/>
    <w:rsid w:val="00EF372C"/>
    <w:rsid w:val="00EF3F69"/>
    <w:rsid w:val="00EF53A3"/>
    <w:rsid w:val="00EF7CC8"/>
    <w:rsid w:val="00F003EE"/>
    <w:rsid w:val="00F0061E"/>
    <w:rsid w:val="00F0322C"/>
    <w:rsid w:val="00F044DC"/>
    <w:rsid w:val="00F05229"/>
    <w:rsid w:val="00F05E46"/>
    <w:rsid w:val="00F05FF8"/>
    <w:rsid w:val="00F0610E"/>
    <w:rsid w:val="00F062B1"/>
    <w:rsid w:val="00F07F39"/>
    <w:rsid w:val="00F10257"/>
    <w:rsid w:val="00F11F52"/>
    <w:rsid w:val="00F129FF"/>
    <w:rsid w:val="00F12B2D"/>
    <w:rsid w:val="00F12BF1"/>
    <w:rsid w:val="00F13247"/>
    <w:rsid w:val="00F134CE"/>
    <w:rsid w:val="00F142B6"/>
    <w:rsid w:val="00F15595"/>
    <w:rsid w:val="00F1579F"/>
    <w:rsid w:val="00F16378"/>
    <w:rsid w:val="00F16ADB"/>
    <w:rsid w:val="00F20358"/>
    <w:rsid w:val="00F20659"/>
    <w:rsid w:val="00F227BF"/>
    <w:rsid w:val="00F23131"/>
    <w:rsid w:val="00F23BC0"/>
    <w:rsid w:val="00F24630"/>
    <w:rsid w:val="00F2499B"/>
    <w:rsid w:val="00F2522A"/>
    <w:rsid w:val="00F25A77"/>
    <w:rsid w:val="00F262EE"/>
    <w:rsid w:val="00F279F5"/>
    <w:rsid w:val="00F31EBA"/>
    <w:rsid w:val="00F32FA3"/>
    <w:rsid w:val="00F34375"/>
    <w:rsid w:val="00F34DD5"/>
    <w:rsid w:val="00F35351"/>
    <w:rsid w:val="00F35E08"/>
    <w:rsid w:val="00F35EA0"/>
    <w:rsid w:val="00F40020"/>
    <w:rsid w:val="00F4050F"/>
    <w:rsid w:val="00F40559"/>
    <w:rsid w:val="00F4121D"/>
    <w:rsid w:val="00F418BE"/>
    <w:rsid w:val="00F41A25"/>
    <w:rsid w:val="00F41E1D"/>
    <w:rsid w:val="00F41E4F"/>
    <w:rsid w:val="00F432F7"/>
    <w:rsid w:val="00F44E1B"/>
    <w:rsid w:val="00F464D8"/>
    <w:rsid w:val="00F46701"/>
    <w:rsid w:val="00F4679C"/>
    <w:rsid w:val="00F47E22"/>
    <w:rsid w:val="00F51BDF"/>
    <w:rsid w:val="00F53951"/>
    <w:rsid w:val="00F53E26"/>
    <w:rsid w:val="00F54678"/>
    <w:rsid w:val="00F5535E"/>
    <w:rsid w:val="00F55AB8"/>
    <w:rsid w:val="00F5677D"/>
    <w:rsid w:val="00F57461"/>
    <w:rsid w:val="00F5779D"/>
    <w:rsid w:val="00F57D82"/>
    <w:rsid w:val="00F614BD"/>
    <w:rsid w:val="00F614C0"/>
    <w:rsid w:val="00F623F6"/>
    <w:rsid w:val="00F62977"/>
    <w:rsid w:val="00F62AA2"/>
    <w:rsid w:val="00F630FC"/>
    <w:rsid w:val="00F63572"/>
    <w:rsid w:val="00F64480"/>
    <w:rsid w:val="00F65590"/>
    <w:rsid w:val="00F65702"/>
    <w:rsid w:val="00F65F20"/>
    <w:rsid w:val="00F66D65"/>
    <w:rsid w:val="00F70ABE"/>
    <w:rsid w:val="00F70F24"/>
    <w:rsid w:val="00F71BC8"/>
    <w:rsid w:val="00F71C55"/>
    <w:rsid w:val="00F733A5"/>
    <w:rsid w:val="00F738C3"/>
    <w:rsid w:val="00F74DBD"/>
    <w:rsid w:val="00F750A6"/>
    <w:rsid w:val="00F751F6"/>
    <w:rsid w:val="00F763A9"/>
    <w:rsid w:val="00F76D5E"/>
    <w:rsid w:val="00F77BF9"/>
    <w:rsid w:val="00F80021"/>
    <w:rsid w:val="00F806D9"/>
    <w:rsid w:val="00F81413"/>
    <w:rsid w:val="00F81669"/>
    <w:rsid w:val="00F81E9B"/>
    <w:rsid w:val="00F82224"/>
    <w:rsid w:val="00F83F05"/>
    <w:rsid w:val="00F83F4E"/>
    <w:rsid w:val="00F84495"/>
    <w:rsid w:val="00F84947"/>
    <w:rsid w:val="00F9061E"/>
    <w:rsid w:val="00F906AC"/>
    <w:rsid w:val="00F912DE"/>
    <w:rsid w:val="00F91496"/>
    <w:rsid w:val="00F91D14"/>
    <w:rsid w:val="00F91E55"/>
    <w:rsid w:val="00F92998"/>
    <w:rsid w:val="00F93C37"/>
    <w:rsid w:val="00F93C4B"/>
    <w:rsid w:val="00F93E23"/>
    <w:rsid w:val="00F95F8F"/>
    <w:rsid w:val="00F96979"/>
    <w:rsid w:val="00F975FB"/>
    <w:rsid w:val="00FA085D"/>
    <w:rsid w:val="00FA1167"/>
    <w:rsid w:val="00FA16FB"/>
    <w:rsid w:val="00FA3908"/>
    <w:rsid w:val="00FA573A"/>
    <w:rsid w:val="00FA5C0C"/>
    <w:rsid w:val="00FA6554"/>
    <w:rsid w:val="00FB018F"/>
    <w:rsid w:val="00FB1526"/>
    <w:rsid w:val="00FB27F6"/>
    <w:rsid w:val="00FB3FF4"/>
    <w:rsid w:val="00FB40B9"/>
    <w:rsid w:val="00FB4AED"/>
    <w:rsid w:val="00FB5307"/>
    <w:rsid w:val="00FB5602"/>
    <w:rsid w:val="00FB636E"/>
    <w:rsid w:val="00FC0019"/>
    <w:rsid w:val="00FC0991"/>
    <w:rsid w:val="00FC0A52"/>
    <w:rsid w:val="00FC1929"/>
    <w:rsid w:val="00FC2420"/>
    <w:rsid w:val="00FC370A"/>
    <w:rsid w:val="00FC422E"/>
    <w:rsid w:val="00FC55FA"/>
    <w:rsid w:val="00FC69A3"/>
    <w:rsid w:val="00FC6AE1"/>
    <w:rsid w:val="00FC7355"/>
    <w:rsid w:val="00FC7D40"/>
    <w:rsid w:val="00FD0286"/>
    <w:rsid w:val="00FD028A"/>
    <w:rsid w:val="00FD0424"/>
    <w:rsid w:val="00FD0924"/>
    <w:rsid w:val="00FD17C2"/>
    <w:rsid w:val="00FD2061"/>
    <w:rsid w:val="00FD4BF1"/>
    <w:rsid w:val="00FD52BC"/>
    <w:rsid w:val="00FD564B"/>
    <w:rsid w:val="00FD630D"/>
    <w:rsid w:val="00FD74C8"/>
    <w:rsid w:val="00FD7768"/>
    <w:rsid w:val="00FD7E18"/>
    <w:rsid w:val="00FD7ED6"/>
    <w:rsid w:val="00FE0308"/>
    <w:rsid w:val="00FE0EA6"/>
    <w:rsid w:val="00FE1170"/>
    <w:rsid w:val="00FE1210"/>
    <w:rsid w:val="00FE19A8"/>
    <w:rsid w:val="00FE1D36"/>
    <w:rsid w:val="00FE2CC4"/>
    <w:rsid w:val="00FE2D3E"/>
    <w:rsid w:val="00FE332B"/>
    <w:rsid w:val="00FE3F3D"/>
    <w:rsid w:val="00FE4721"/>
    <w:rsid w:val="00FE4CEB"/>
    <w:rsid w:val="00FE4CFE"/>
    <w:rsid w:val="00FE5031"/>
    <w:rsid w:val="00FE5669"/>
    <w:rsid w:val="00FE60AF"/>
    <w:rsid w:val="00FE667D"/>
    <w:rsid w:val="00FE6BFA"/>
    <w:rsid w:val="00FF0A61"/>
    <w:rsid w:val="00FF2B52"/>
    <w:rsid w:val="00FF4125"/>
    <w:rsid w:val="00FF44BE"/>
    <w:rsid w:val="00FF4A67"/>
    <w:rsid w:val="00FF525B"/>
    <w:rsid w:val="00FF58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281B94E4"/>
  <w14:defaultImageDpi w14:val="300"/>
  <w15:chartTrackingRefBased/>
  <w15:docId w15:val="{449E6354-AB86-2049-97B1-B9DA17B08B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NZ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  <w:rsid w:val="00F46701"/>
    <w:pPr>
      <w:spacing w:line="300" w:lineRule="auto"/>
    </w:pPr>
    <w:rPr>
      <w:rFonts w:ascii="Fira Sans Book" w:hAnsi="Fira Sans Book"/>
      <w:sz w:val="20"/>
      <w:szCs w:val="20"/>
      <w:lang w:val="en-AU"/>
    </w:rPr>
  </w:style>
  <w:style w:type="paragraph" w:styleId="Heading1">
    <w:name w:val="heading 1"/>
    <w:basedOn w:val="Normal"/>
    <w:next w:val="Normal"/>
    <w:link w:val="Heading1Char"/>
    <w:uiPriority w:val="9"/>
    <w:qFormat/>
    <w:rsid w:val="00335A77"/>
    <w:pPr>
      <w:keepNext/>
      <w:keepLines/>
      <w:spacing w:after="120"/>
      <w:outlineLvl w:val="0"/>
    </w:pPr>
    <w:rPr>
      <w:rFonts w:ascii="Fira Sans" w:eastAsiaTheme="majorEastAsia" w:hAnsi="Fira Sans" w:cstheme="majorBidi"/>
      <w:b/>
      <w:bCs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35A77"/>
    <w:pPr>
      <w:keepNext/>
      <w:keepLines/>
      <w:spacing w:before="120" w:after="120"/>
      <w:outlineLvl w:val="1"/>
    </w:pPr>
    <w:rPr>
      <w:rFonts w:eastAsiaTheme="majorEastAsia" w:cstheme="majorBidi"/>
      <w:u w:val="single"/>
    </w:rPr>
  </w:style>
  <w:style w:type="paragraph" w:styleId="Heading3">
    <w:name w:val="heading 3"/>
    <w:basedOn w:val="Normal"/>
    <w:next w:val="Normal"/>
    <w:link w:val="Heading3Char"/>
    <w:uiPriority w:val="9"/>
    <w:unhideWhenUsed/>
    <w:rsid w:val="00335A77"/>
    <w:pPr>
      <w:keepNext/>
      <w:keepLines/>
      <w:spacing w:before="120" w:after="120"/>
      <w:outlineLvl w:val="2"/>
    </w:pPr>
    <w:rPr>
      <w:rFonts w:eastAsiaTheme="majorEastAsia" w:cstheme="majorBidi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4B7F05"/>
    <w:pPr>
      <w:contextualSpacing/>
    </w:pPr>
    <w:rPr>
      <w:rFonts w:ascii="Fira Sans ExtraLight" w:eastAsiaTheme="majorEastAsia" w:hAnsi="Fira Sans ExtraLight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B7F05"/>
    <w:rPr>
      <w:rFonts w:ascii="Fira Sans ExtraLight" w:eastAsiaTheme="majorEastAsia" w:hAnsi="Fira Sans ExtraLight" w:cstheme="majorBidi"/>
      <w:spacing w:val="-10"/>
      <w:kern w:val="28"/>
      <w:sz w:val="56"/>
      <w:szCs w:val="56"/>
      <w:lang w:val="en-AU"/>
    </w:rPr>
  </w:style>
  <w:style w:type="character" w:customStyle="1" w:styleId="Heading1Char">
    <w:name w:val="Heading 1 Char"/>
    <w:basedOn w:val="DefaultParagraphFont"/>
    <w:link w:val="Heading1"/>
    <w:uiPriority w:val="9"/>
    <w:rsid w:val="00335A77"/>
    <w:rPr>
      <w:rFonts w:ascii="Fira Sans" w:eastAsiaTheme="majorEastAsia" w:hAnsi="Fira Sans" w:cstheme="majorBidi"/>
      <w:b/>
      <w:bCs/>
      <w:sz w:val="20"/>
      <w:szCs w:val="20"/>
      <w:lang w:val="en-AU"/>
    </w:rPr>
  </w:style>
  <w:style w:type="character" w:customStyle="1" w:styleId="Heading2Char">
    <w:name w:val="Heading 2 Char"/>
    <w:basedOn w:val="DefaultParagraphFont"/>
    <w:link w:val="Heading2"/>
    <w:uiPriority w:val="9"/>
    <w:rsid w:val="00335A77"/>
    <w:rPr>
      <w:rFonts w:ascii="Fira Sans Book" w:eastAsiaTheme="majorEastAsia" w:hAnsi="Fira Sans Book" w:cstheme="majorBidi"/>
      <w:sz w:val="20"/>
      <w:szCs w:val="20"/>
      <w:u w:val="single"/>
      <w:lang w:val="en-AU"/>
    </w:rPr>
  </w:style>
  <w:style w:type="character" w:customStyle="1" w:styleId="Heading3Char">
    <w:name w:val="Heading 3 Char"/>
    <w:basedOn w:val="DefaultParagraphFont"/>
    <w:link w:val="Heading3"/>
    <w:uiPriority w:val="9"/>
    <w:rsid w:val="00335A77"/>
    <w:rPr>
      <w:rFonts w:ascii="Fira Sans Book" w:eastAsiaTheme="majorEastAsia" w:hAnsi="Fira Sans Book" w:cstheme="majorBidi"/>
      <w:sz w:val="20"/>
      <w:szCs w:val="20"/>
      <w:u w:val="single"/>
      <w:lang w:val="en-AU"/>
    </w:rPr>
  </w:style>
  <w:style w:type="paragraph" w:styleId="ListParagraph">
    <w:name w:val="List Paragraph"/>
    <w:aliases w:val="Numbered list"/>
    <w:basedOn w:val="Normal"/>
    <w:uiPriority w:val="34"/>
    <w:rsid w:val="0039735B"/>
    <w:pPr>
      <w:numPr>
        <w:numId w:val="5"/>
      </w:numPr>
      <w:spacing w:before="120" w:after="120"/>
    </w:pPr>
  </w:style>
  <w:style w:type="paragraph" w:styleId="TOC1">
    <w:name w:val="toc 1"/>
    <w:basedOn w:val="Normal"/>
    <w:next w:val="Normal"/>
    <w:autoRedefine/>
    <w:uiPriority w:val="39"/>
    <w:unhideWhenUsed/>
    <w:rsid w:val="007E7120"/>
    <w:pPr>
      <w:tabs>
        <w:tab w:val="left" w:pos="567"/>
        <w:tab w:val="right" w:pos="9010"/>
      </w:tabs>
      <w:spacing w:before="120"/>
      <w:ind w:left="567" w:hanging="567"/>
    </w:pPr>
  </w:style>
  <w:style w:type="paragraph" w:styleId="TOC2">
    <w:name w:val="toc 2"/>
    <w:basedOn w:val="Normal"/>
    <w:next w:val="Normal"/>
    <w:autoRedefine/>
    <w:uiPriority w:val="39"/>
    <w:unhideWhenUsed/>
    <w:rsid w:val="007E7120"/>
    <w:pPr>
      <w:tabs>
        <w:tab w:val="left" w:pos="1134"/>
        <w:tab w:val="right" w:pos="9010"/>
      </w:tabs>
      <w:ind w:left="1134" w:hanging="567"/>
    </w:pPr>
  </w:style>
  <w:style w:type="paragraph" w:customStyle="1" w:styleId="Bulletlist">
    <w:name w:val="Bullet list"/>
    <w:basedOn w:val="Normal"/>
    <w:qFormat/>
    <w:rsid w:val="0039735B"/>
    <w:pPr>
      <w:numPr>
        <w:numId w:val="2"/>
      </w:numPr>
      <w:spacing w:before="120" w:after="120"/>
    </w:pPr>
  </w:style>
  <w:style w:type="paragraph" w:styleId="FootnoteText">
    <w:name w:val="footnote text"/>
    <w:basedOn w:val="Normal"/>
    <w:link w:val="FootnoteTextChar"/>
    <w:uiPriority w:val="99"/>
    <w:unhideWhenUsed/>
    <w:rsid w:val="00F46701"/>
    <w:rPr>
      <w:sz w:val="16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F46701"/>
    <w:rPr>
      <w:rFonts w:ascii="Fira Sans Book" w:hAnsi="Fira Sans Book"/>
      <w:sz w:val="16"/>
      <w:szCs w:val="20"/>
      <w:lang w:val="en-AU"/>
    </w:rPr>
  </w:style>
  <w:style w:type="character" w:styleId="FootnoteReference">
    <w:name w:val="footnote reference"/>
    <w:basedOn w:val="DefaultParagraphFont"/>
    <w:uiPriority w:val="99"/>
    <w:unhideWhenUsed/>
    <w:rsid w:val="0058010E"/>
    <w:rPr>
      <w:vertAlign w:val="superscript"/>
    </w:rPr>
  </w:style>
  <w:style w:type="paragraph" w:styleId="Caption">
    <w:name w:val="caption"/>
    <w:basedOn w:val="Normal"/>
    <w:next w:val="Normal"/>
    <w:uiPriority w:val="35"/>
    <w:unhideWhenUsed/>
    <w:qFormat/>
    <w:rsid w:val="002C13A8"/>
    <w:pPr>
      <w:keepNext/>
      <w:keepLines/>
      <w:spacing w:after="120"/>
    </w:pPr>
    <w:rPr>
      <w:i/>
      <w:iCs/>
    </w:rPr>
  </w:style>
  <w:style w:type="table" w:styleId="TableGrid">
    <w:name w:val="Table Grid"/>
    <w:basedOn w:val="TableNormal"/>
    <w:uiPriority w:val="39"/>
    <w:rsid w:val="001A1DA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C12FCD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12FCD"/>
    <w:rPr>
      <w:lang w:val="en-AU"/>
    </w:rPr>
  </w:style>
  <w:style w:type="paragraph" w:styleId="Footer">
    <w:name w:val="footer"/>
    <w:basedOn w:val="Normal"/>
    <w:link w:val="FooterChar"/>
    <w:uiPriority w:val="99"/>
    <w:unhideWhenUsed/>
    <w:rsid w:val="00F46701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46701"/>
    <w:rPr>
      <w:rFonts w:ascii="Fira Sans Book" w:hAnsi="Fira Sans Book"/>
      <w:sz w:val="20"/>
      <w:szCs w:val="20"/>
      <w:lang w:val="en-AU"/>
    </w:rPr>
  </w:style>
  <w:style w:type="paragraph" w:customStyle="1" w:styleId="ContentsHeading">
    <w:name w:val="Contents Heading"/>
    <w:basedOn w:val="Normal"/>
    <w:link w:val="ContentsHeadingChar"/>
    <w:qFormat/>
    <w:rsid w:val="002B0771"/>
    <w:pPr>
      <w:spacing w:after="120"/>
    </w:pPr>
    <w:rPr>
      <w:rFonts w:ascii="Fira Sans Light" w:hAnsi="Fira Sans Light"/>
      <w:sz w:val="32"/>
    </w:rPr>
  </w:style>
  <w:style w:type="character" w:customStyle="1" w:styleId="ContentsHeadingChar">
    <w:name w:val="Contents Heading Char"/>
    <w:basedOn w:val="Heading1Char"/>
    <w:link w:val="ContentsHeading"/>
    <w:rsid w:val="002B0771"/>
    <w:rPr>
      <w:rFonts w:ascii="Fira Sans Light" w:eastAsiaTheme="majorEastAsia" w:hAnsi="Fira Sans Light" w:cstheme="majorBidi"/>
      <w:b/>
      <w:bCs/>
      <w:sz w:val="32"/>
      <w:szCs w:val="20"/>
      <w:lang w:val="en-AU"/>
    </w:rPr>
  </w:style>
  <w:style w:type="character" w:styleId="Hyperlink">
    <w:name w:val="Hyperlink"/>
    <w:basedOn w:val="DefaultParagraphFont"/>
    <w:uiPriority w:val="99"/>
    <w:unhideWhenUsed/>
    <w:rsid w:val="00E2086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rsid w:val="00E20868"/>
    <w:rPr>
      <w:color w:val="808080"/>
      <w:shd w:val="clear" w:color="auto" w:fill="E6E6E6"/>
    </w:rPr>
  </w:style>
  <w:style w:type="character" w:styleId="CommentReference">
    <w:name w:val="annotation reference"/>
    <w:basedOn w:val="DefaultParagraphFont"/>
    <w:uiPriority w:val="99"/>
    <w:semiHidden/>
    <w:unhideWhenUsed/>
    <w:rsid w:val="009D0F0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D0F0D"/>
    <w:pPr>
      <w:spacing w:line="240" w:lineRule="auto"/>
    </w:p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9D0F0D"/>
    <w:rPr>
      <w:rFonts w:ascii="Fira Sans Book" w:hAnsi="Fira Sans Book"/>
      <w:sz w:val="20"/>
      <w:szCs w:val="20"/>
      <w:lang w:val="en-AU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D0F0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D0F0D"/>
    <w:rPr>
      <w:rFonts w:ascii="Fira Sans Book" w:hAnsi="Fira Sans Book"/>
      <w:b/>
      <w:bCs/>
      <w:sz w:val="20"/>
      <w:szCs w:val="20"/>
      <w:lang w:val="en-AU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0F0D"/>
    <w:pPr>
      <w:spacing w:line="240" w:lineRule="auto"/>
    </w:pPr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0F0D"/>
    <w:rPr>
      <w:rFonts w:ascii="Times New Roman" w:hAnsi="Times New Roman" w:cs="Times New Roman"/>
      <w:sz w:val="18"/>
      <w:szCs w:val="18"/>
      <w:lang w:val="en-AU"/>
    </w:rPr>
  </w:style>
  <w:style w:type="paragraph" w:customStyle="1" w:styleId="Tableheader">
    <w:name w:val="Table header"/>
    <w:basedOn w:val="Normal"/>
    <w:qFormat/>
    <w:rsid w:val="00F93E23"/>
    <w:pPr>
      <w:spacing w:before="20" w:after="20" w:line="240" w:lineRule="auto"/>
    </w:pPr>
    <w:rPr>
      <w:rFonts w:ascii="Fira Sans SemiBold" w:hAnsi="Fira Sans SemiBold"/>
      <w:b/>
      <w:lang w:val="en-NZ"/>
    </w:rPr>
  </w:style>
  <w:style w:type="paragraph" w:customStyle="1" w:styleId="Tablecontent">
    <w:name w:val="Table content"/>
    <w:basedOn w:val="Normal"/>
    <w:qFormat/>
    <w:rsid w:val="00F93E23"/>
    <w:pPr>
      <w:spacing w:before="20" w:after="20" w:line="240" w:lineRule="auto"/>
    </w:pPr>
    <w:rPr>
      <w:lang w:val="en-NZ"/>
      <w14:numSpacing w14:val="tabular"/>
    </w:rPr>
  </w:style>
  <w:style w:type="character" w:styleId="PlaceholderText">
    <w:name w:val="Placeholder Text"/>
    <w:basedOn w:val="DefaultParagraphFont"/>
    <w:uiPriority w:val="99"/>
    <w:semiHidden/>
    <w:rsid w:val="007730A7"/>
    <w:rPr>
      <w:color w:val="808080"/>
    </w:rPr>
  </w:style>
  <w:style w:type="numbering" w:customStyle="1" w:styleId="CurrentList1">
    <w:name w:val="Current List1"/>
    <w:uiPriority w:val="99"/>
    <w:rsid w:val="008F1425"/>
    <w:pPr>
      <w:numPr>
        <w:numId w:val="1"/>
      </w:numPr>
    </w:pPr>
  </w:style>
  <w:style w:type="character" w:customStyle="1" w:styleId="Heading4Char">
    <w:name w:val="Heading 4 Char"/>
    <w:basedOn w:val="DefaultParagraphFont"/>
    <w:uiPriority w:val="9"/>
    <w:semiHidden/>
    <w:rsid w:val="006E5D03"/>
    <w:rPr>
      <w:rFonts w:asciiTheme="majorHAnsi" w:eastAsiaTheme="majorEastAsia" w:hAnsiTheme="majorHAnsi" w:cstheme="majorBidi"/>
      <w:i/>
      <w:iCs/>
      <w:color w:val="2E74B5" w:themeColor="accent1" w:themeShade="BF"/>
      <w:sz w:val="20"/>
      <w:szCs w:val="20"/>
      <w:lang w:val="en-AU"/>
    </w:rPr>
  </w:style>
  <w:style w:type="character" w:customStyle="1" w:styleId="Heading5Char">
    <w:name w:val="Heading 5 Char"/>
    <w:basedOn w:val="DefaultParagraphFont"/>
    <w:uiPriority w:val="9"/>
    <w:semiHidden/>
    <w:rsid w:val="006E5D03"/>
    <w:rPr>
      <w:rFonts w:asciiTheme="majorHAnsi" w:eastAsiaTheme="majorEastAsia" w:hAnsiTheme="majorHAnsi" w:cstheme="majorBidi"/>
      <w:color w:val="2E74B5" w:themeColor="accent1" w:themeShade="BF"/>
      <w:sz w:val="20"/>
      <w:szCs w:val="20"/>
      <w:lang w:val="en-AU"/>
    </w:rPr>
  </w:style>
  <w:style w:type="character" w:customStyle="1" w:styleId="Heading6Char">
    <w:name w:val="Heading 6 Char"/>
    <w:basedOn w:val="DefaultParagraphFont"/>
    <w:uiPriority w:val="9"/>
    <w:semiHidden/>
    <w:rsid w:val="006E5D03"/>
    <w:rPr>
      <w:rFonts w:asciiTheme="majorHAnsi" w:eastAsiaTheme="majorEastAsia" w:hAnsiTheme="majorHAnsi" w:cstheme="majorBidi"/>
      <w:color w:val="1F4D78" w:themeColor="accent1" w:themeShade="7F"/>
      <w:sz w:val="20"/>
      <w:szCs w:val="20"/>
      <w:lang w:val="en-AU"/>
    </w:rPr>
  </w:style>
  <w:style w:type="character" w:customStyle="1" w:styleId="Heading7Char">
    <w:name w:val="Heading 7 Char"/>
    <w:basedOn w:val="DefaultParagraphFont"/>
    <w:uiPriority w:val="9"/>
    <w:semiHidden/>
    <w:rsid w:val="006E5D03"/>
    <w:rPr>
      <w:rFonts w:asciiTheme="majorHAnsi" w:eastAsiaTheme="majorEastAsia" w:hAnsiTheme="majorHAnsi" w:cstheme="majorBidi"/>
      <w:i/>
      <w:iCs/>
      <w:color w:val="1F4D78" w:themeColor="accent1" w:themeShade="7F"/>
      <w:sz w:val="20"/>
      <w:szCs w:val="20"/>
      <w:lang w:val="en-AU"/>
    </w:rPr>
  </w:style>
  <w:style w:type="character" w:customStyle="1" w:styleId="Heading8Char">
    <w:name w:val="Heading 8 Char"/>
    <w:basedOn w:val="DefaultParagraphFont"/>
    <w:uiPriority w:val="9"/>
    <w:semiHidden/>
    <w:rsid w:val="006E5D03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en-AU"/>
    </w:rPr>
  </w:style>
  <w:style w:type="character" w:customStyle="1" w:styleId="Heading9Char">
    <w:name w:val="Heading 9 Char"/>
    <w:basedOn w:val="DefaultParagraphFont"/>
    <w:uiPriority w:val="9"/>
    <w:semiHidden/>
    <w:rsid w:val="006E5D03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en-AU"/>
    </w:rPr>
  </w:style>
  <w:style w:type="character" w:styleId="PageNumber">
    <w:name w:val="page number"/>
    <w:basedOn w:val="DefaultParagraphFont"/>
    <w:uiPriority w:val="99"/>
    <w:semiHidden/>
    <w:unhideWhenUsed/>
    <w:rsid w:val="00E35F62"/>
  </w:style>
  <w:style w:type="paragraph" w:styleId="TableofFigures">
    <w:name w:val="table of figures"/>
    <w:basedOn w:val="Normal"/>
    <w:next w:val="Normal"/>
    <w:uiPriority w:val="99"/>
    <w:unhideWhenUsed/>
    <w:rsid w:val="002B0771"/>
  </w:style>
  <w:style w:type="paragraph" w:styleId="TOC3">
    <w:name w:val="toc 3"/>
    <w:basedOn w:val="Normal"/>
    <w:next w:val="Normal"/>
    <w:autoRedefine/>
    <w:uiPriority w:val="39"/>
    <w:unhideWhenUsed/>
    <w:rsid w:val="007E7120"/>
    <w:pPr>
      <w:tabs>
        <w:tab w:val="left" w:pos="1701"/>
        <w:tab w:val="right" w:pos="9010"/>
      </w:tabs>
      <w:ind w:left="1701" w:hanging="567"/>
    </w:pPr>
  </w:style>
  <w:style w:type="paragraph" w:customStyle="1" w:styleId="NumberedNormal">
    <w:name w:val="Numbered Normal"/>
    <w:basedOn w:val="ListParagraph"/>
    <w:qFormat/>
    <w:rsid w:val="00524469"/>
    <w:pPr>
      <w:numPr>
        <w:numId w:val="6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31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00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6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48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30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4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2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71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400841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764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33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2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74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00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9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3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65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67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69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000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61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00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72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78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1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241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378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64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15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657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395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52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76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381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84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645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613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15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534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03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47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620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70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70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623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82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88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56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13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852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905435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1698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362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263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739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52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048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09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99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68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560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90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34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534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00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313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19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706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03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700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93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48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13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391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10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849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587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95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903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378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78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95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27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59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059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31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509902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44808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09106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975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788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03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19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795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68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56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233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193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21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aaron/Library/Group%20Containers/UBF8T346G9.Office/User%20Content.localized/Templates.localized/Schiff%20Consulting%20memorandum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F80C2CB-816E-DB46-A057-45CA3BD876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Schiff Consulting memorandum.dotx</Template>
  <TotalTime>12</TotalTime>
  <Pages>2</Pages>
  <Words>2</Words>
  <Characters>14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Aaron Schiff</cp:lastModifiedBy>
  <cp:revision>4</cp:revision>
  <cp:lastPrinted>2019-02-21T23:42:00Z</cp:lastPrinted>
  <dcterms:created xsi:type="dcterms:W3CDTF">2021-10-05T20:45:00Z</dcterms:created>
  <dcterms:modified xsi:type="dcterms:W3CDTF">2021-10-06T00:45:00Z</dcterms:modified>
</cp:coreProperties>
</file>