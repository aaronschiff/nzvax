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6BB278BE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</w:t>
      </w:r>
      <w:r w:rsidR="00483412">
        <w:rPr>
          <w:sz w:val="32"/>
          <w:szCs w:val="32"/>
        </w:rPr>
        <w:t>14</w:t>
      </w:r>
      <w:r w:rsidRPr="00507FB9">
        <w:rPr>
          <w:sz w:val="32"/>
          <w:szCs w:val="32"/>
        </w:rPr>
        <w:t xml:space="preserve"> </w:t>
      </w:r>
      <w:r w:rsidR="0070365B">
        <w:rPr>
          <w:sz w:val="32"/>
          <w:szCs w:val="32"/>
        </w:rPr>
        <w:t>December</w:t>
      </w:r>
      <w:r w:rsidRPr="00507FB9">
        <w:rPr>
          <w:sz w:val="32"/>
          <w:szCs w:val="32"/>
        </w:rPr>
        <w:t xml:space="preserve"> 2021</w:t>
      </w:r>
    </w:p>
    <w:p w14:paraId="264D3520" w14:textId="77777777" w:rsidR="00507FB9" w:rsidRPr="00507FB9" w:rsidRDefault="00507FB9" w:rsidP="00507FB9"/>
    <w:p w14:paraId="1B6767E6" w14:textId="61A2DC5E" w:rsidR="00507FB9" w:rsidRDefault="00C341AC" w:rsidP="003C68EE">
      <w:pPr>
        <w:pStyle w:val="Heading1"/>
        <w:spacing w:after="0"/>
      </w:pPr>
      <w:r>
        <w:t>First dose</w:t>
      </w:r>
      <w:r w:rsidR="00507FB9">
        <w:t>s</w:t>
      </w:r>
    </w:p>
    <w:p w14:paraId="2A2B3D16" w14:textId="5563AE91" w:rsidR="00676BB2" w:rsidRDefault="00483412" w:rsidP="003C68E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78CCF92" wp14:editId="5349E85A">
            <wp:extent cx="5400000" cy="4146637"/>
            <wp:effectExtent l="0" t="0" r="0" b="0"/>
            <wp:docPr id="2" name="Picture 2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E3C3" w14:textId="6388C461" w:rsidR="00483412" w:rsidRDefault="00483412" w:rsidP="003C68EE">
      <w:pPr>
        <w:spacing w:line="240" w:lineRule="auto"/>
        <w:jc w:val="center"/>
      </w:pPr>
    </w:p>
    <w:p w14:paraId="10E2ADB5" w14:textId="632EC4E1" w:rsidR="00483412" w:rsidRDefault="00483412" w:rsidP="003C68EE">
      <w:pPr>
        <w:spacing w:line="240" w:lineRule="auto"/>
        <w:jc w:val="center"/>
      </w:pPr>
    </w:p>
    <w:p w14:paraId="1443DA8F" w14:textId="2B1BABAF" w:rsidR="00483412" w:rsidRDefault="00483412" w:rsidP="003C68E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A622E24" wp14:editId="669988A2">
            <wp:extent cx="5400000" cy="4146637"/>
            <wp:effectExtent l="0" t="0" r="0" b="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2393" w14:textId="6A158A2C" w:rsidR="00483412" w:rsidRDefault="00483412" w:rsidP="003C68EE">
      <w:pPr>
        <w:spacing w:line="240" w:lineRule="auto"/>
        <w:jc w:val="center"/>
      </w:pPr>
    </w:p>
    <w:p w14:paraId="5762B9A9" w14:textId="01797605" w:rsidR="00483412" w:rsidRDefault="00483412" w:rsidP="003C68EE">
      <w:pPr>
        <w:spacing w:line="240" w:lineRule="auto"/>
        <w:jc w:val="center"/>
      </w:pPr>
    </w:p>
    <w:p w14:paraId="2BB14754" w14:textId="4B023B58" w:rsidR="00483412" w:rsidRDefault="00483412" w:rsidP="003C68EE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A2F6B10" wp14:editId="589B22AF">
            <wp:extent cx="6475730" cy="4483100"/>
            <wp:effectExtent l="0" t="0" r="1270" b="0"/>
            <wp:docPr id="8" name="Picture 8" descr="Box and whisker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ox and whisker char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6CBF" w14:textId="77777777" w:rsidR="00483412" w:rsidRDefault="00483412" w:rsidP="003C68EE">
      <w:pPr>
        <w:spacing w:line="240" w:lineRule="auto"/>
        <w:jc w:val="center"/>
      </w:pPr>
    </w:p>
    <w:p w14:paraId="4AFF95E1" w14:textId="4A25A863" w:rsidR="00483412" w:rsidRDefault="00483412" w:rsidP="003C68EE">
      <w:pPr>
        <w:spacing w:line="240" w:lineRule="auto"/>
        <w:jc w:val="center"/>
      </w:pPr>
    </w:p>
    <w:p w14:paraId="21B9BB07" w14:textId="77777777" w:rsidR="00483412" w:rsidRDefault="00483412" w:rsidP="003C68EE">
      <w:pPr>
        <w:spacing w:line="240" w:lineRule="auto"/>
        <w:jc w:val="center"/>
      </w:pPr>
    </w:p>
    <w:p w14:paraId="41359D12" w14:textId="60365155" w:rsidR="00483412" w:rsidRDefault="00483412" w:rsidP="003C68EE">
      <w:pPr>
        <w:spacing w:line="240" w:lineRule="auto"/>
        <w:jc w:val="center"/>
      </w:pPr>
    </w:p>
    <w:p w14:paraId="1EDB110F" w14:textId="1E771F9A" w:rsidR="00483412" w:rsidRDefault="00483412" w:rsidP="003C68E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B040BB2" wp14:editId="23009238">
            <wp:extent cx="6475730" cy="3985260"/>
            <wp:effectExtent l="0" t="0" r="1270" b="2540"/>
            <wp:docPr id="16" name="Picture 1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alenda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8F37" w14:textId="3ED8AE35" w:rsidR="00A6278D" w:rsidRDefault="00A6278D" w:rsidP="003C68EE">
      <w:pPr>
        <w:spacing w:line="240" w:lineRule="auto"/>
        <w:jc w:val="center"/>
      </w:pPr>
    </w:p>
    <w:p w14:paraId="19A005BE" w14:textId="7A05B920" w:rsidR="00A6278D" w:rsidRDefault="00A6278D" w:rsidP="003C68EE">
      <w:pPr>
        <w:spacing w:line="240" w:lineRule="auto"/>
        <w:jc w:val="center"/>
      </w:pPr>
    </w:p>
    <w:p w14:paraId="265527C1" w14:textId="1682B6A5" w:rsidR="008B5D20" w:rsidRDefault="00E35E1B" w:rsidP="00E35E1B">
      <w:pPr>
        <w:pStyle w:val="Heading1"/>
      </w:pPr>
      <w:r>
        <w:br w:type="page"/>
      </w:r>
      <w:r w:rsidR="00C341AC">
        <w:lastRenderedPageBreak/>
        <w:t>Fully vaccinated</w:t>
      </w:r>
    </w:p>
    <w:p w14:paraId="2FA58354" w14:textId="5AA3D5AB" w:rsidR="00726E95" w:rsidRDefault="00726E95" w:rsidP="00726E95">
      <w:pPr>
        <w:jc w:val="center"/>
      </w:pPr>
      <w:r>
        <w:rPr>
          <w:noProof/>
        </w:rPr>
        <w:drawing>
          <wp:inline distT="0" distB="0" distL="0" distR="0" wp14:anchorId="5CDCCB0F" wp14:editId="43F2F4BD">
            <wp:extent cx="5400000" cy="4146637"/>
            <wp:effectExtent l="0" t="0" r="0" b="0"/>
            <wp:docPr id="17" name="Picture 1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E73F" w14:textId="4EB2040C" w:rsidR="00726E95" w:rsidRDefault="00726E95" w:rsidP="00726E95">
      <w:pPr>
        <w:jc w:val="center"/>
      </w:pPr>
    </w:p>
    <w:p w14:paraId="1E522F68" w14:textId="77777777" w:rsidR="00726E95" w:rsidRPr="00726E95" w:rsidRDefault="00726E95" w:rsidP="00726E95">
      <w:pPr>
        <w:jc w:val="center"/>
      </w:pPr>
    </w:p>
    <w:p w14:paraId="3B790E7A" w14:textId="65944CC2" w:rsidR="00222A17" w:rsidRDefault="00726E95" w:rsidP="00222A17">
      <w:pPr>
        <w:jc w:val="center"/>
      </w:pPr>
      <w:r>
        <w:rPr>
          <w:noProof/>
        </w:rPr>
        <w:drawing>
          <wp:inline distT="0" distB="0" distL="0" distR="0" wp14:anchorId="0551A0BF" wp14:editId="31A6AA8C">
            <wp:extent cx="5400000" cy="4146637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ED19" w14:textId="45F3489A" w:rsidR="00222A17" w:rsidRDefault="00222A17" w:rsidP="00222A17">
      <w:pPr>
        <w:jc w:val="center"/>
      </w:pPr>
    </w:p>
    <w:p w14:paraId="21351424" w14:textId="77777777" w:rsidR="00222A17" w:rsidRDefault="00222A17" w:rsidP="00222A17">
      <w:pPr>
        <w:jc w:val="center"/>
      </w:pPr>
    </w:p>
    <w:p w14:paraId="5B6208E9" w14:textId="7B8C5995" w:rsidR="00222A17" w:rsidRDefault="00222A17" w:rsidP="00222A17">
      <w:pPr>
        <w:jc w:val="center"/>
      </w:pPr>
    </w:p>
    <w:p w14:paraId="30DA824F" w14:textId="038D9B93" w:rsidR="00222A17" w:rsidRDefault="00726E95" w:rsidP="00222A17">
      <w:pPr>
        <w:jc w:val="center"/>
      </w:pPr>
      <w:r>
        <w:rPr>
          <w:noProof/>
        </w:rPr>
        <w:lastRenderedPageBreak/>
        <w:drawing>
          <wp:inline distT="0" distB="0" distL="0" distR="0" wp14:anchorId="1958F0EA" wp14:editId="3C64D6B4">
            <wp:extent cx="6475730" cy="4483100"/>
            <wp:effectExtent l="0" t="0" r="127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0442" w14:textId="182E381D" w:rsidR="00726E95" w:rsidRDefault="00726E95" w:rsidP="00222A17">
      <w:pPr>
        <w:jc w:val="center"/>
      </w:pPr>
    </w:p>
    <w:p w14:paraId="402B65BC" w14:textId="5BEAB5C9" w:rsidR="00726E95" w:rsidRDefault="00726E95" w:rsidP="00222A17">
      <w:pPr>
        <w:jc w:val="center"/>
      </w:pPr>
    </w:p>
    <w:p w14:paraId="564CCDB7" w14:textId="19BE8018" w:rsidR="00726E95" w:rsidRPr="00222A17" w:rsidRDefault="00726E95" w:rsidP="00222A17">
      <w:pPr>
        <w:jc w:val="center"/>
      </w:pPr>
      <w:r>
        <w:rPr>
          <w:noProof/>
        </w:rPr>
        <w:drawing>
          <wp:inline distT="0" distB="0" distL="0" distR="0" wp14:anchorId="3C44D7E2" wp14:editId="5BEA5F14">
            <wp:extent cx="6475730" cy="3985260"/>
            <wp:effectExtent l="0" t="0" r="1270" b="254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395C" w14:textId="636B5C38" w:rsidR="0004727C" w:rsidRDefault="0004727C" w:rsidP="00953B65">
      <w:pPr>
        <w:spacing w:line="240" w:lineRule="auto"/>
        <w:jc w:val="center"/>
      </w:pPr>
    </w:p>
    <w:p w14:paraId="12BB314D" w14:textId="325F008F" w:rsidR="00953B65" w:rsidRDefault="00953B65" w:rsidP="00953B65">
      <w:pPr>
        <w:spacing w:line="240" w:lineRule="auto"/>
        <w:jc w:val="center"/>
      </w:pPr>
    </w:p>
    <w:p w14:paraId="01A54086" w14:textId="5255AF1A" w:rsidR="00953B65" w:rsidRDefault="00953B65" w:rsidP="00953B65">
      <w:pPr>
        <w:spacing w:line="240" w:lineRule="auto"/>
        <w:jc w:val="center"/>
      </w:pPr>
    </w:p>
    <w:p w14:paraId="1CA5B72C" w14:textId="1C70E0D6" w:rsidR="00682428" w:rsidRDefault="00682428" w:rsidP="00953B65">
      <w:pPr>
        <w:spacing w:line="240" w:lineRule="auto"/>
        <w:jc w:val="center"/>
      </w:pPr>
    </w:p>
    <w:p w14:paraId="0E84CACD" w14:textId="4B6AC1B6" w:rsidR="00A4755B" w:rsidRDefault="008B5D20" w:rsidP="00EE2AED">
      <w:pPr>
        <w:pStyle w:val="Heading1"/>
      </w:pPr>
      <w:r>
        <w:lastRenderedPageBreak/>
        <w:t>S</w:t>
      </w:r>
      <w:r w:rsidR="00A4755B">
        <w:t>tandardised vaccination rates by ethnicity</w:t>
      </w:r>
    </w:p>
    <w:p w14:paraId="0DC739AB" w14:textId="6312B139" w:rsidR="00A4755B" w:rsidRDefault="00A4755B" w:rsidP="00A4755B">
      <w:r>
        <w:t xml:space="preserve">Vaccination rates for each ethnic group are standardised to have the same age and age-DHB distribution as the overall NZ population. </w:t>
      </w:r>
    </w:p>
    <w:p w14:paraId="5F25BB83" w14:textId="45976855" w:rsidR="00726E95" w:rsidRDefault="00726E95" w:rsidP="00A4755B"/>
    <w:p w14:paraId="5C8A5341" w14:textId="5646F376" w:rsidR="00726E95" w:rsidRDefault="00726E95" w:rsidP="00A4755B">
      <w:r>
        <w:rPr>
          <w:noProof/>
        </w:rPr>
        <w:drawing>
          <wp:inline distT="0" distB="0" distL="0" distR="0" wp14:anchorId="7AF6D433" wp14:editId="04C5028B">
            <wp:extent cx="6475730" cy="4317365"/>
            <wp:effectExtent l="0" t="0" r="1270" b="635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1E02" w14:textId="77777777" w:rsidR="001F347F" w:rsidRDefault="001F347F" w:rsidP="00A4755B"/>
    <w:p w14:paraId="022594C7" w14:textId="63B31B31" w:rsidR="002C5CCB" w:rsidRDefault="002C5CCB" w:rsidP="00A4755B"/>
    <w:p w14:paraId="28A6BAD2" w14:textId="1BF93512" w:rsidR="00A4755B" w:rsidRDefault="00A4755B" w:rsidP="00A4755B"/>
    <w:p w14:paraId="533BDE12" w14:textId="37333341" w:rsidR="00A4755B" w:rsidRDefault="00A4755B" w:rsidP="00A4755B"/>
    <w:p w14:paraId="363113B1" w14:textId="13CD3516" w:rsidR="000F4ECC" w:rsidRDefault="000F4ECC" w:rsidP="00A4755B"/>
    <w:p w14:paraId="29E053F8" w14:textId="77777777" w:rsidR="0004727C" w:rsidRDefault="0004727C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455145C2" w14:textId="1E021EB9" w:rsidR="000F4ECC" w:rsidRDefault="000F4ECC" w:rsidP="0004727C">
      <w:pPr>
        <w:pStyle w:val="Heading1"/>
      </w:pPr>
      <w:r>
        <w:lastRenderedPageBreak/>
        <w:t>Absolute number of unvaccinated Māori people</w:t>
      </w:r>
    </w:p>
    <w:p w14:paraId="60ACC08C" w14:textId="5CA2282C" w:rsidR="006C5A02" w:rsidRDefault="00726E95" w:rsidP="000F4ECC">
      <w:r>
        <w:rPr>
          <w:noProof/>
        </w:rPr>
        <w:drawing>
          <wp:inline distT="0" distB="0" distL="0" distR="0" wp14:anchorId="53EC043D" wp14:editId="1AB41941">
            <wp:extent cx="6475730" cy="4625340"/>
            <wp:effectExtent l="0" t="0" r="1270" b="0"/>
            <wp:docPr id="22" name="Picture 22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waterfall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CD49" w14:textId="39A9253D" w:rsidR="006C5A02" w:rsidRDefault="006C5A02">
      <w:pPr>
        <w:spacing w:line="240" w:lineRule="auto"/>
      </w:pPr>
      <w:r>
        <w:br w:type="page"/>
      </w:r>
    </w:p>
    <w:p w14:paraId="4E8F8D7B" w14:textId="36251201" w:rsidR="006C5A02" w:rsidRPr="006C5A02" w:rsidRDefault="006C5A02" w:rsidP="008B1039">
      <w:pPr>
        <w:pStyle w:val="Heading1"/>
      </w:pPr>
      <w:r>
        <w:lastRenderedPageBreak/>
        <w:t>Absolute number of unvaccinated people aged 60+</w:t>
      </w:r>
    </w:p>
    <w:p w14:paraId="29066616" w14:textId="2ED1E979" w:rsidR="006C5A02" w:rsidRDefault="00726E95" w:rsidP="000F4ECC">
      <w:r>
        <w:rPr>
          <w:noProof/>
        </w:rPr>
        <w:drawing>
          <wp:inline distT="0" distB="0" distL="0" distR="0" wp14:anchorId="5F974D86" wp14:editId="0CBFA2B6">
            <wp:extent cx="6475730" cy="4625340"/>
            <wp:effectExtent l="0" t="0" r="1270" b="0"/>
            <wp:docPr id="23" name="Picture 2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9A21" w14:textId="77777777" w:rsidR="00726E95" w:rsidRDefault="00726E95" w:rsidP="000F4ECC"/>
    <w:p w14:paraId="6472405D" w14:textId="530B2D73" w:rsidR="008A2BE9" w:rsidRDefault="008A2BE9" w:rsidP="000F4ECC"/>
    <w:p w14:paraId="6EDB7249" w14:textId="77777777" w:rsidR="008A2BE9" w:rsidRDefault="008A2BE9" w:rsidP="000F4ECC"/>
    <w:p w14:paraId="7E27A1A6" w14:textId="77777777" w:rsidR="00B71C53" w:rsidRPr="000F4ECC" w:rsidRDefault="00B71C53" w:rsidP="000F4ECC"/>
    <w:sectPr w:rsidR="00B71C53" w:rsidRPr="000F4ECC" w:rsidSect="00C27141">
      <w:footerReference w:type="even" r:id="rId19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356B7" w14:textId="77777777" w:rsidR="00E12199" w:rsidRDefault="00E12199" w:rsidP="00E20868">
      <w:r>
        <w:separator/>
      </w:r>
    </w:p>
    <w:p w14:paraId="40329780" w14:textId="77777777" w:rsidR="00E12199" w:rsidRDefault="00E12199"/>
  </w:endnote>
  <w:endnote w:type="continuationSeparator" w:id="0">
    <w:p w14:paraId="22C6DF45" w14:textId="77777777" w:rsidR="00E12199" w:rsidRDefault="00E12199" w:rsidP="00E20868">
      <w:r>
        <w:continuationSeparator/>
      </w:r>
    </w:p>
    <w:p w14:paraId="4270152F" w14:textId="77777777" w:rsidR="00E12199" w:rsidRDefault="00E121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altName w:val="﷽﷽﷽﷽﷽﷽﷽﷽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altName w:val="﷽﷽﷽﷽﷽﷽﷽﷽怀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altName w:val="﷽﷽﷽﷽﷽﷽﷽﷽′翿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altName w:val="﷽﷽﷽﷽﷽﷽﷽﷽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altName w:val="﷽﷽﷽﷽﷽﷽﷽﷽"/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38430" w14:textId="77777777" w:rsidR="00E12199" w:rsidRDefault="00E12199" w:rsidP="00E20868">
      <w:r>
        <w:separator/>
      </w:r>
    </w:p>
    <w:p w14:paraId="2F12F816" w14:textId="77777777" w:rsidR="00E12199" w:rsidRDefault="00E12199"/>
  </w:footnote>
  <w:footnote w:type="continuationSeparator" w:id="0">
    <w:p w14:paraId="50C7B11E" w14:textId="77777777" w:rsidR="00E12199" w:rsidRDefault="00E12199" w:rsidP="00E20868">
      <w:r>
        <w:continuationSeparator/>
      </w:r>
    </w:p>
    <w:p w14:paraId="17E29C86" w14:textId="77777777" w:rsidR="00E12199" w:rsidRDefault="00E1219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27C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621"/>
    <w:rsid w:val="00154A0E"/>
    <w:rsid w:val="00155F36"/>
    <w:rsid w:val="00155FFB"/>
    <w:rsid w:val="001562F8"/>
    <w:rsid w:val="001567FA"/>
    <w:rsid w:val="00157C82"/>
    <w:rsid w:val="0016006E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47F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17EE7"/>
    <w:rsid w:val="00221DB0"/>
    <w:rsid w:val="00222117"/>
    <w:rsid w:val="00222637"/>
    <w:rsid w:val="00222A1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F064F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8EE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21C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3412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966BA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389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0BC3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38A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17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428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A02"/>
    <w:rsid w:val="006C5B12"/>
    <w:rsid w:val="006C61E1"/>
    <w:rsid w:val="006D02A1"/>
    <w:rsid w:val="006D0FEE"/>
    <w:rsid w:val="006D21BF"/>
    <w:rsid w:val="006D299B"/>
    <w:rsid w:val="006D3E64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65B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1DBD"/>
    <w:rsid w:val="007227E0"/>
    <w:rsid w:val="007233FE"/>
    <w:rsid w:val="007237A3"/>
    <w:rsid w:val="00726715"/>
    <w:rsid w:val="00726E9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2BE9"/>
    <w:rsid w:val="008A3171"/>
    <w:rsid w:val="008A34E4"/>
    <w:rsid w:val="008A39AC"/>
    <w:rsid w:val="008A3B37"/>
    <w:rsid w:val="008A5822"/>
    <w:rsid w:val="008A5C7F"/>
    <w:rsid w:val="008A6D43"/>
    <w:rsid w:val="008B05EE"/>
    <w:rsid w:val="008B1039"/>
    <w:rsid w:val="008B2717"/>
    <w:rsid w:val="008B3345"/>
    <w:rsid w:val="008B3506"/>
    <w:rsid w:val="008B46E2"/>
    <w:rsid w:val="008B4F42"/>
    <w:rsid w:val="008B51BB"/>
    <w:rsid w:val="008B5D20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6303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382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3B65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48A0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278D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77950"/>
    <w:rsid w:val="00A80342"/>
    <w:rsid w:val="00A805CC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1BD3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1C53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A68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ABD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2199"/>
    <w:rsid w:val="00E13145"/>
    <w:rsid w:val="00E13A85"/>
    <w:rsid w:val="00E14D46"/>
    <w:rsid w:val="00E1514E"/>
    <w:rsid w:val="00E15422"/>
    <w:rsid w:val="00E15684"/>
    <w:rsid w:val="00E16125"/>
    <w:rsid w:val="00E1731D"/>
    <w:rsid w:val="00E173B7"/>
    <w:rsid w:val="00E173FD"/>
    <w:rsid w:val="00E17A3C"/>
    <w:rsid w:val="00E17C1D"/>
    <w:rsid w:val="00E20114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1B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301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2AED"/>
    <w:rsid w:val="00EE3D86"/>
    <w:rsid w:val="00EE47DB"/>
    <w:rsid w:val="00EE57F4"/>
    <w:rsid w:val="00EE6059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13</TotalTime>
  <Pages>7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31</cp:revision>
  <cp:lastPrinted>2021-11-10T02:54:00Z</cp:lastPrinted>
  <dcterms:created xsi:type="dcterms:W3CDTF">2021-11-10T02:54:00Z</dcterms:created>
  <dcterms:modified xsi:type="dcterms:W3CDTF">2021-12-15T19:23:00Z</dcterms:modified>
</cp:coreProperties>
</file>