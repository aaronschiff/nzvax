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1535016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665417">
        <w:rPr>
          <w:sz w:val="32"/>
          <w:szCs w:val="32"/>
        </w:rPr>
        <w:t>30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24387955" w:rsidR="00676BB2" w:rsidRDefault="00665417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C1CF260" wp14:editId="2E4F0AD6">
            <wp:extent cx="5400000" cy="4146637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085" w14:textId="72A8FC96" w:rsidR="00665417" w:rsidRDefault="00665417" w:rsidP="003C68EE">
      <w:pPr>
        <w:spacing w:line="240" w:lineRule="auto"/>
        <w:jc w:val="center"/>
      </w:pPr>
    </w:p>
    <w:p w14:paraId="612383A7" w14:textId="3DDFE631" w:rsidR="002D3484" w:rsidRDefault="002D3484" w:rsidP="00154621">
      <w:pPr>
        <w:spacing w:line="240" w:lineRule="auto"/>
        <w:jc w:val="center"/>
      </w:pPr>
    </w:p>
    <w:p w14:paraId="753B649F" w14:textId="5CF70A88" w:rsidR="00154621" w:rsidRDefault="00665417" w:rsidP="0066541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C5BDCF3" wp14:editId="44B77129">
            <wp:extent cx="5400000" cy="41466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BF73" w14:textId="02EB3448" w:rsidR="004C3389" w:rsidRDefault="004C3389" w:rsidP="00676BB2">
      <w:pPr>
        <w:spacing w:line="240" w:lineRule="auto"/>
        <w:jc w:val="center"/>
      </w:pPr>
    </w:p>
    <w:p w14:paraId="144169F4" w14:textId="518EB96C" w:rsidR="00EE6059" w:rsidRDefault="00EE6059" w:rsidP="00676BB2">
      <w:pPr>
        <w:spacing w:line="240" w:lineRule="auto"/>
        <w:jc w:val="center"/>
      </w:pPr>
    </w:p>
    <w:p w14:paraId="54A4CFEF" w14:textId="0A453E13" w:rsidR="00EE6059" w:rsidRDefault="00EE6059" w:rsidP="00676BB2">
      <w:pPr>
        <w:spacing w:line="240" w:lineRule="auto"/>
        <w:jc w:val="center"/>
      </w:pPr>
    </w:p>
    <w:p w14:paraId="31D8B8EE" w14:textId="48BC87A7" w:rsidR="00507FB9" w:rsidRDefault="00507FB9">
      <w:pPr>
        <w:spacing w:line="240" w:lineRule="auto"/>
      </w:pPr>
    </w:p>
    <w:p w14:paraId="5BB053BD" w14:textId="538046EE" w:rsidR="00217EE7" w:rsidRDefault="006D3E64">
      <w:pPr>
        <w:spacing w:line="240" w:lineRule="auto"/>
      </w:pPr>
      <w:r>
        <w:t>[First dose SA2 charts]</w:t>
      </w:r>
    </w:p>
    <w:p w14:paraId="2D2A091D" w14:textId="40AC6804" w:rsidR="00217EE7" w:rsidRDefault="00217EE7">
      <w:pPr>
        <w:spacing w:line="240" w:lineRule="auto"/>
      </w:pPr>
    </w:p>
    <w:p w14:paraId="311F2A0F" w14:textId="77777777" w:rsidR="00217EE7" w:rsidRDefault="00217EE7">
      <w:pPr>
        <w:spacing w:line="240" w:lineRule="auto"/>
      </w:pPr>
    </w:p>
    <w:p w14:paraId="4CEB884F" w14:textId="608DD3D8" w:rsidR="00217EE7" w:rsidRDefault="00217EE7">
      <w:pPr>
        <w:spacing w:line="240" w:lineRule="auto"/>
      </w:pPr>
    </w:p>
    <w:p w14:paraId="3C04FE7A" w14:textId="03AD0057" w:rsidR="00217EE7" w:rsidRDefault="00217EE7">
      <w:pPr>
        <w:spacing w:line="240" w:lineRule="auto"/>
      </w:pPr>
    </w:p>
    <w:p w14:paraId="16F947B4" w14:textId="37A24E28" w:rsidR="00EE6059" w:rsidRDefault="00EE6059">
      <w:pPr>
        <w:spacing w:line="240" w:lineRule="auto"/>
      </w:pPr>
    </w:p>
    <w:p w14:paraId="7C525752" w14:textId="3C731DB6" w:rsidR="0016006E" w:rsidRDefault="0016006E">
      <w:pPr>
        <w:spacing w:line="240" w:lineRule="auto"/>
      </w:pPr>
    </w:p>
    <w:p w14:paraId="27603143" w14:textId="6E3989C3" w:rsidR="0016006E" w:rsidRDefault="0016006E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265527C1" w14:textId="5E76F2E5" w:rsidR="008B5D20" w:rsidRDefault="00C341AC" w:rsidP="00953B65">
      <w:pPr>
        <w:pStyle w:val="Heading1"/>
      </w:pPr>
      <w:r>
        <w:lastRenderedPageBreak/>
        <w:t>Fully vaccinated</w:t>
      </w:r>
    </w:p>
    <w:p w14:paraId="782C395C" w14:textId="2F6A0E81" w:rsidR="0004727C" w:rsidRDefault="00953B65" w:rsidP="00953B6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DD9756" wp14:editId="0F161D83">
            <wp:extent cx="5400000" cy="414663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14D" w14:textId="325F008F" w:rsidR="00953B65" w:rsidRDefault="00953B65" w:rsidP="00953B65">
      <w:pPr>
        <w:spacing w:line="240" w:lineRule="auto"/>
        <w:jc w:val="center"/>
      </w:pPr>
    </w:p>
    <w:p w14:paraId="01A54086" w14:textId="77777777" w:rsidR="00953B65" w:rsidRDefault="00953B65" w:rsidP="00953B65">
      <w:pPr>
        <w:spacing w:line="240" w:lineRule="auto"/>
        <w:jc w:val="center"/>
      </w:pPr>
    </w:p>
    <w:p w14:paraId="7D6EB965" w14:textId="14511FE6" w:rsidR="0004727C" w:rsidRDefault="0004727C" w:rsidP="0038472D">
      <w:pPr>
        <w:spacing w:line="240" w:lineRule="auto"/>
        <w:jc w:val="center"/>
      </w:pPr>
    </w:p>
    <w:p w14:paraId="074172D4" w14:textId="7FA4469A" w:rsidR="00953B65" w:rsidRDefault="00953B65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B03D64F" wp14:editId="4080FCAB">
            <wp:extent cx="5400000" cy="4146637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4C5" w14:textId="0C33591A" w:rsidR="00E1731D" w:rsidRDefault="00E1731D" w:rsidP="0038472D">
      <w:pPr>
        <w:spacing w:line="240" w:lineRule="auto"/>
        <w:jc w:val="center"/>
      </w:pPr>
    </w:p>
    <w:p w14:paraId="28EE04A0" w14:textId="4E344138" w:rsidR="00E1731D" w:rsidRDefault="00E1731D" w:rsidP="0038472D">
      <w:pPr>
        <w:spacing w:line="240" w:lineRule="auto"/>
        <w:jc w:val="center"/>
      </w:pPr>
    </w:p>
    <w:p w14:paraId="45B6EC0B" w14:textId="158A2EA7" w:rsidR="00E1731D" w:rsidRDefault="00E1731D" w:rsidP="0038472D">
      <w:pPr>
        <w:spacing w:line="240" w:lineRule="auto"/>
        <w:jc w:val="center"/>
      </w:pPr>
    </w:p>
    <w:p w14:paraId="712C692C" w14:textId="00F4D3B7" w:rsidR="00E1731D" w:rsidRDefault="00E1731D" w:rsidP="0038472D">
      <w:pPr>
        <w:spacing w:line="240" w:lineRule="auto"/>
        <w:jc w:val="center"/>
      </w:pPr>
      <w:r>
        <w:lastRenderedPageBreak/>
        <w:t>[Second dose SA2 charts]</w:t>
      </w:r>
    </w:p>
    <w:p w14:paraId="74C04F5A" w14:textId="77777777" w:rsidR="0004727C" w:rsidRDefault="0004727C" w:rsidP="0038472D">
      <w:pPr>
        <w:spacing w:line="240" w:lineRule="auto"/>
        <w:jc w:val="center"/>
      </w:pPr>
    </w:p>
    <w:p w14:paraId="3C32A7AD" w14:textId="131BC55A" w:rsidR="009B48A0" w:rsidRDefault="009B48A0" w:rsidP="0038472D">
      <w:pPr>
        <w:spacing w:line="240" w:lineRule="auto"/>
        <w:jc w:val="center"/>
      </w:pPr>
    </w:p>
    <w:p w14:paraId="78E29EF0" w14:textId="77777777" w:rsidR="009B48A0" w:rsidRDefault="009B48A0" w:rsidP="0038472D">
      <w:pPr>
        <w:spacing w:line="240" w:lineRule="auto"/>
        <w:jc w:val="center"/>
      </w:pPr>
    </w:p>
    <w:p w14:paraId="59963FBA" w14:textId="77777777" w:rsidR="00E1731D" w:rsidRDefault="00E1731D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4B6AC1B6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20EB1CB5" w:rsidR="002C5CCB" w:rsidRDefault="00E1731D" w:rsidP="00A4755B">
      <w:r>
        <w:rPr>
          <w:noProof/>
        </w:rPr>
        <w:drawing>
          <wp:inline distT="0" distB="0" distL="0" distR="0" wp14:anchorId="76B91EC5" wp14:editId="5DB6031A">
            <wp:extent cx="6475730" cy="4317365"/>
            <wp:effectExtent l="0" t="0" r="1270" b="63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34E61C5E" w:rsidR="006C5A02" w:rsidRDefault="00AD1BD3" w:rsidP="000F4ECC">
      <w:r>
        <w:rPr>
          <w:noProof/>
        </w:rPr>
        <w:drawing>
          <wp:inline distT="0" distB="0" distL="0" distR="0" wp14:anchorId="7ADB21D4" wp14:editId="509A922E">
            <wp:extent cx="6475730" cy="4625340"/>
            <wp:effectExtent l="0" t="0" r="1270" b="0"/>
            <wp:docPr id="17" name="Picture 1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342F73D8" w:rsidR="006C5A02" w:rsidRDefault="00AD1BD3" w:rsidP="000F4ECC">
      <w:r>
        <w:rPr>
          <w:noProof/>
        </w:rPr>
        <w:drawing>
          <wp:inline distT="0" distB="0" distL="0" distR="0" wp14:anchorId="1B7BF8CB" wp14:editId="2D0515D6">
            <wp:extent cx="6475730" cy="4625340"/>
            <wp:effectExtent l="0" t="0" r="127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5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945D6" w14:textId="77777777" w:rsidR="003E7C0F" w:rsidRDefault="003E7C0F" w:rsidP="00E20868">
      <w:r>
        <w:separator/>
      </w:r>
    </w:p>
    <w:p w14:paraId="29E907E6" w14:textId="77777777" w:rsidR="003E7C0F" w:rsidRDefault="003E7C0F"/>
  </w:endnote>
  <w:endnote w:type="continuationSeparator" w:id="0">
    <w:p w14:paraId="27F0545B" w14:textId="77777777" w:rsidR="003E7C0F" w:rsidRDefault="003E7C0F" w:rsidP="00E20868">
      <w:r>
        <w:continuationSeparator/>
      </w:r>
    </w:p>
    <w:p w14:paraId="49E0E121" w14:textId="77777777" w:rsidR="003E7C0F" w:rsidRDefault="003E7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8E913" w14:textId="77777777" w:rsidR="003E7C0F" w:rsidRDefault="003E7C0F" w:rsidP="00E20868">
      <w:r>
        <w:separator/>
      </w:r>
    </w:p>
    <w:p w14:paraId="464237AC" w14:textId="77777777" w:rsidR="003E7C0F" w:rsidRDefault="003E7C0F"/>
  </w:footnote>
  <w:footnote w:type="continuationSeparator" w:id="0">
    <w:p w14:paraId="49BBADD9" w14:textId="77777777" w:rsidR="003E7C0F" w:rsidRDefault="003E7C0F" w:rsidP="00E20868">
      <w:r>
        <w:continuationSeparator/>
      </w:r>
    </w:p>
    <w:p w14:paraId="40094B9A" w14:textId="77777777" w:rsidR="003E7C0F" w:rsidRDefault="003E7C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E7C0F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7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19</cp:revision>
  <cp:lastPrinted>2021-11-10T02:54:00Z</cp:lastPrinted>
  <dcterms:created xsi:type="dcterms:W3CDTF">2021-11-10T02:54:00Z</dcterms:created>
  <dcterms:modified xsi:type="dcterms:W3CDTF">2021-12-01T02:22:00Z</dcterms:modified>
</cp:coreProperties>
</file>