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7B719" w14:textId="602FBC53" w:rsidR="00507FB9" w:rsidRPr="00507FB9" w:rsidRDefault="00507FB9" w:rsidP="00507FB9">
      <w:pPr>
        <w:pStyle w:val="Title"/>
        <w:rPr>
          <w:sz w:val="32"/>
          <w:szCs w:val="32"/>
        </w:rPr>
      </w:pPr>
      <w:r w:rsidRPr="00507FB9">
        <w:rPr>
          <w:sz w:val="32"/>
          <w:szCs w:val="32"/>
        </w:rPr>
        <w:t xml:space="preserve">NZ COVID-19 vaccination rates </w:t>
      </w:r>
      <w:r w:rsidR="000327BB">
        <w:rPr>
          <w:sz w:val="32"/>
          <w:szCs w:val="32"/>
        </w:rPr>
        <w:t xml:space="preserve">as </w:t>
      </w:r>
      <w:proofErr w:type="gramStart"/>
      <w:r w:rsidR="000327BB">
        <w:rPr>
          <w:sz w:val="32"/>
          <w:szCs w:val="32"/>
        </w:rPr>
        <w:t>at</w:t>
      </w:r>
      <w:proofErr w:type="gramEnd"/>
      <w:r w:rsidRPr="00507FB9">
        <w:rPr>
          <w:sz w:val="32"/>
          <w:szCs w:val="32"/>
        </w:rPr>
        <w:t xml:space="preserve"> </w:t>
      </w:r>
      <w:r w:rsidR="002C5CCB">
        <w:rPr>
          <w:sz w:val="32"/>
          <w:szCs w:val="32"/>
        </w:rPr>
        <w:t>2</w:t>
      </w:r>
      <w:r w:rsidRPr="00507FB9">
        <w:rPr>
          <w:sz w:val="32"/>
          <w:szCs w:val="32"/>
        </w:rPr>
        <w:t xml:space="preserve"> </w:t>
      </w:r>
      <w:r w:rsidR="002C5CCB">
        <w:rPr>
          <w:sz w:val="32"/>
          <w:szCs w:val="32"/>
        </w:rPr>
        <w:t>November</w:t>
      </w:r>
      <w:r w:rsidRPr="00507FB9">
        <w:rPr>
          <w:sz w:val="32"/>
          <w:szCs w:val="32"/>
        </w:rPr>
        <w:t xml:space="preserve"> 2021</w:t>
      </w:r>
    </w:p>
    <w:p w14:paraId="264D3520" w14:textId="77777777" w:rsidR="00507FB9" w:rsidRPr="00507FB9" w:rsidRDefault="00507FB9" w:rsidP="00507FB9"/>
    <w:p w14:paraId="37A5A136" w14:textId="27C20FD0" w:rsidR="0038472D" w:rsidRDefault="00C341AC" w:rsidP="002D1DFD">
      <w:pPr>
        <w:pStyle w:val="Heading1"/>
        <w:spacing w:after="0"/>
      </w:pPr>
      <w:r>
        <w:t>First dose</w:t>
      </w:r>
      <w:r w:rsidR="00507FB9">
        <w:t>s</w:t>
      </w:r>
    </w:p>
    <w:p w14:paraId="1B6767E6" w14:textId="3E2CEA7E" w:rsidR="00507FB9" w:rsidRDefault="002C5CCB" w:rsidP="00507FB9">
      <w:pPr>
        <w:spacing w:line="240" w:lineRule="auto"/>
      </w:pPr>
      <w:r>
        <w:rPr>
          <w:noProof/>
        </w:rPr>
        <w:drawing>
          <wp:inline distT="0" distB="0" distL="0" distR="0" wp14:anchorId="5C2CB72B" wp14:editId="613CED23">
            <wp:extent cx="6475730" cy="4972685"/>
            <wp:effectExtent l="0" t="0" r="1270" b="5715"/>
            <wp:docPr id="2" name="Picture 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83A7" w14:textId="77777777" w:rsidR="002D3484" w:rsidRDefault="002D3484" w:rsidP="00507FB9">
      <w:pPr>
        <w:spacing w:line="240" w:lineRule="auto"/>
      </w:pPr>
    </w:p>
    <w:p w14:paraId="30684E34" w14:textId="034602D9" w:rsidR="00B864B7" w:rsidRPr="00E6702C" w:rsidRDefault="00E6702C" w:rsidP="00E6702C">
      <w:pPr>
        <w:spacing w:line="240" w:lineRule="auto"/>
        <w:rPr>
          <w:i/>
          <w:iCs/>
        </w:rPr>
      </w:pPr>
      <w:r>
        <w:rPr>
          <w:i/>
          <w:iCs/>
        </w:rPr>
        <w:t>N</w:t>
      </w:r>
      <w:r w:rsidRPr="00E6702C">
        <w:rPr>
          <w:i/>
          <w:iCs/>
        </w:rPr>
        <w:t>o vaccination rate change chart this week as the Auckland and Wellington DHBs have been disaggregated and changes vs last week can’t be calculated</w:t>
      </w:r>
    </w:p>
    <w:p w14:paraId="21A27BA2" w14:textId="2C8CFE8D" w:rsidR="0038472D" w:rsidRDefault="0038472D" w:rsidP="0038472D">
      <w:pPr>
        <w:spacing w:line="240" w:lineRule="auto"/>
        <w:jc w:val="center"/>
      </w:pPr>
    </w:p>
    <w:p w14:paraId="31D8B8EE" w14:textId="09F74FF3" w:rsidR="00507FB9" w:rsidRDefault="00B56109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60FD824" wp14:editId="28601AF7">
            <wp:extent cx="6475730" cy="4483100"/>
            <wp:effectExtent l="0" t="0" r="127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C510" w14:textId="77777777" w:rsidR="00B56109" w:rsidRDefault="00B56109">
      <w:pPr>
        <w:spacing w:line="240" w:lineRule="auto"/>
      </w:pPr>
    </w:p>
    <w:p w14:paraId="1926B4C6" w14:textId="46CF162E" w:rsidR="00507FB9" w:rsidRDefault="00507FB9">
      <w:pPr>
        <w:spacing w:line="240" w:lineRule="auto"/>
      </w:pPr>
    </w:p>
    <w:p w14:paraId="41FE845D" w14:textId="231533C3" w:rsidR="00507FB9" w:rsidRDefault="00507FB9">
      <w:pPr>
        <w:spacing w:line="240" w:lineRule="auto"/>
      </w:pPr>
    </w:p>
    <w:p w14:paraId="329D02AD" w14:textId="2C57D1BD" w:rsidR="004656CB" w:rsidRDefault="00B56109">
      <w:pPr>
        <w:spacing w:line="240" w:lineRule="auto"/>
      </w:pPr>
      <w:r>
        <w:rPr>
          <w:noProof/>
        </w:rPr>
        <w:drawing>
          <wp:inline distT="0" distB="0" distL="0" distR="0" wp14:anchorId="4016020C" wp14:editId="2BFA4DB4">
            <wp:extent cx="6475730" cy="3985260"/>
            <wp:effectExtent l="0" t="0" r="1270" b="2540"/>
            <wp:docPr id="18" name="Picture 18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3AE5" w14:textId="77777777" w:rsidR="004656CB" w:rsidRDefault="004656CB">
      <w:pPr>
        <w:spacing w:line="240" w:lineRule="auto"/>
      </w:pPr>
    </w:p>
    <w:p w14:paraId="64539399" w14:textId="7F6F89CA" w:rsidR="00C341AC" w:rsidRDefault="00C341AC">
      <w:pPr>
        <w:spacing w:line="240" w:lineRule="auto"/>
      </w:pPr>
    </w:p>
    <w:p w14:paraId="20F6FF56" w14:textId="09E90FCF" w:rsidR="00C32BAF" w:rsidRDefault="00C341AC" w:rsidP="002D3484">
      <w:pPr>
        <w:pStyle w:val="Heading1"/>
      </w:pPr>
      <w:r>
        <w:lastRenderedPageBreak/>
        <w:t>Fully vaccinated</w:t>
      </w:r>
    </w:p>
    <w:p w14:paraId="552B0953" w14:textId="4B4340A6" w:rsidR="00C27141" w:rsidRDefault="002C5CCB" w:rsidP="003847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E13EC0E" wp14:editId="55D71450">
            <wp:extent cx="6475730" cy="4972685"/>
            <wp:effectExtent l="0" t="0" r="1270" b="5715"/>
            <wp:docPr id="5" name="Picture 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D2A9" w14:textId="2A7E824C" w:rsidR="002D3484" w:rsidRDefault="002D3484" w:rsidP="0038472D">
      <w:pPr>
        <w:spacing w:line="240" w:lineRule="auto"/>
        <w:jc w:val="center"/>
      </w:pPr>
    </w:p>
    <w:p w14:paraId="52597546" w14:textId="4CF4EC33" w:rsidR="002D3484" w:rsidRDefault="002D3484" w:rsidP="0038472D">
      <w:pPr>
        <w:spacing w:line="240" w:lineRule="auto"/>
        <w:jc w:val="center"/>
      </w:pPr>
    </w:p>
    <w:p w14:paraId="6B163E56" w14:textId="461625EE" w:rsidR="002D3484" w:rsidRDefault="00E6702C" w:rsidP="00E6702C">
      <w:pPr>
        <w:spacing w:line="240" w:lineRule="auto"/>
      </w:pPr>
      <w:r>
        <w:rPr>
          <w:i/>
          <w:iCs/>
        </w:rPr>
        <w:t>N</w:t>
      </w:r>
      <w:r w:rsidRPr="00E6702C">
        <w:rPr>
          <w:i/>
          <w:iCs/>
        </w:rPr>
        <w:t>o vaccination rate change chart this week as the Auckland and Wellington DHBs have been disaggregated and changes vs last week can’t be calculated</w:t>
      </w:r>
    </w:p>
    <w:p w14:paraId="4811D4B4" w14:textId="6F19CCBD" w:rsidR="002F5534" w:rsidRDefault="002F5534" w:rsidP="002F5534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91205A2" wp14:editId="0E97428D">
            <wp:extent cx="6475730" cy="4483100"/>
            <wp:effectExtent l="0" t="0" r="127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5636" w14:textId="661D9421" w:rsidR="002F5534" w:rsidRDefault="002F5534" w:rsidP="002F5534">
      <w:pPr>
        <w:spacing w:line="240" w:lineRule="auto"/>
        <w:jc w:val="center"/>
      </w:pPr>
    </w:p>
    <w:p w14:paraId="17C89620" w14:textId="77777777" w:rsidR="002F5534" w:rsidRDefault="002F5534" w:rsidP="002F5534">
      <w:pPr>
        <w:spacing w:line="240" w:lineRule="auto"/>
        <w:jc w:val="center"/>
      </w:pPr>
    </w:p>
    <w:p w14:paraId="1748C7E4" w14:textId="7D29CFB2" w:rsidR="002D3484" w:rsidRDefault="002F5534" w:rsidP="002F5534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619DDC8" wp14:editId="718ACAE7">
            <wp:extent cx="6475730" cy="3985260"/>
            <wp:effectExtent l="0" t="0" r="1270" b="2540"/>
            <wp:docPr id="20" name="Picture 2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scatt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9AD9" w14:textId="2444F165" w:rsidR="002D3484" w:rsidRDefault="002D3484" w:rsidP="0038472D">
      <w:pPr>
        <w:spacing w:line="240" w:lineRule="auto"/>
        <w:jc w:val="center"/>
      </w:pPr>
    </w:p>
    <w:p w14:paraId="5B93720B" w14:textId="428AE5CA" w:rsidR="00A4755B" w:rsidRDefault="00A4755B" w:rsidP="0038472D">
      <w:pPr>
        <w:spacing w:line="240" w:lineRule="auto"/>
        <w:jc w:val="center"/>
      </w:pPr>
    </w:p>
    <w:p w14:paraId="347D2232" w14:textId="4488B0D1" w:rsidR="00A4755B" w:rsidRDefault="00A4755B" w:rsidP="0038472D">
      <w:pPr>
        <w:spacing w:line="240" w:lineRule="auto"/>
        <w:jc w:val="center"/>
      </w:pPr>
    </w:p>
    <w:p w14:paraId="4AF426DB" w14:textId="03ED7408" w:rsidR="00A4755B" w:rsidRDefault="00A4755B" w:rsidP="0038472D">
      <w:pPr>
        <w:spacing w:line="240" w:lineRule="auto"/>
        <w:jc w:val="center"/>
      </w:pPr>
    </w:p>
    <w:p w14:paraId="3ADC11D5" w14:textId="092FEC31" w:rsidR="00A4755B" w:rsidRDefault="00A4755B">
      <w:pPr>
        <w:spacing w:line="240" w:lineRule="auto"/>
      </w:pPr>
      <w:r>
        <w:br w:type="page"/>
      </w:r>
    </w:p>
    <w:p w14:paraId="0E84CACD" w14:textId="6CD6F6CE" w:rsidR="00A4755B" w:rsidRDefault="00A4755B" w:rsidP="00A4755B">
      <w:pPr>
        <w:pStyle w:val="Heading1"/>
      </w:pPr>
      <w:r>
        <w:lastRenderedPageBreak/>
        <w:t>Standardised vaccination rates by ethnicity</w:t>
      </w:r>
    </w:p>
    <w:p w14:paraId="0DC739AB" w14:textId="5C8F57BB" w:rsidR="00A4755B" w:rsidRDefault="00A4755B" w:rsidP="00A4755B">
      <w:r>
        <w:t xml:space="preserve">Vaccination rates for each ethnic group are standardised to have the same age and age-DHB distribution as the overall NZ population. </w:t>
      </w:r>
    </w:p>
    <w:p w14:paraId="022594C7" w14:textId="77777777" w:rsidR="002C5CCB" w:rsidRDefault="002C5CCB" w:rsidP="00A4755B"/>
    <w:p w14:paraId="28A6BAD2" w14:textId="2371A14A" w:rsidR="00A4755B" w:rsidRDefault="002C5CCB" w:rsidP="00A4755B">
      <w:r>
        <w:rPr>
          <w:noProof/>
        </w:rPr>
        <w:drawing>
          <wp:inline distT="0" distB="0" distL="0" distR="0" wp14:anchorId="59455153" wp14:editId="0CA978E3">
            <wp:extent cx="6475730" cy="4317365"/>
            <wp:effectExtent l="0" t="0" r="1270" b="635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DE12" w14:textId="37333341" w:rsidR="00A4755B" w:rsidRDefault="00A4755B" w:rsidP="00A4755B"/>
    <w:p w14:paraId="363113B1" w14:textId="13CD3516" w:rsidR="000F4ECC" w:rsidRDefault="000F4ECC" w:rsidP="00A4755B"/>
    <w:p w14:paraId="427A40EB" w14:textId="0C05606F" w:rsidR="000F4ECC" w:rsidRDefault="000F4ECC" w:rsidP="000F4ECC">
      <w:pPr>
        <w:pStyle w:val="Heading1"/>
      </w:pPr>
      <w:r>
        <w:lastRenderedPageBreak/>
        <w:t>Absolute number of unvaccinated Māori people</w:t>
      </w:r>
    </w:p>
    <w:p w14:paraId="455145C2" w14:textId="0EA6988D" w:rsidR="000F4ECC" w:rsidRPr="000F4ECC" w:rsidRDefault="00EF5753" w:rsidP="000F4ECC">
      <w:r>
        <w:rPr>
          <w:noProof/>
        </w:rPr>
        <w:drawing>
          <wp:inline distT="0" distB="0" distL="0" distR="0" wp14:anchorId="2837074E" wp14:editId="76051F44">
            <wp:extent cx="6475730" cy="4625340"/>
            <wp:effectExtent l="0" t="0" r="1270" b="0"/>
            <wp:docPr id="8" name="Picture 8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waterfall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ECC" w:rsidRPr="000F4ECC" w:rsidSect="00C27141">
      <w:footerReference w:type="even" r:id="rId16"/>
      <w:pgSz w:w="11900" w:h="16840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6372C" w14:textId="77777777" w:rsidR="00C93234" w:rsidRDefault="00C93234" w:rsidP="00E20868">
      <w:r>
        <w:separator/>
      </w:r>
    </w:p>
    <w:p w14:paraId="045F784B" w14:textId="77777777" w:rsidR="00C93234" w:rsidRDefault="00C93234"/>
  </w:endnote>
  <w:endnote w:type="continuationSeparator" w:id="0">
    <w:p w14:paraId="709B0ED0" w14:textId="77777777" w:rsidR="00C93234" w:rsidRDefault="00C93234" w:rsidP="00E20868">
      <w:r>
        <w:continuationSeparator/>
      </w:r>
    </w:p>
    <w:p w14:paraId="079422C0" w14:textId="77777777" w:rsidR="00C93234" w:rsidRDefault="00C9323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ira Sans Book"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"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ira Sans ExtraLight"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Light"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SemiBold">
    <w:panose1 w:val="020B06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64306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0E7E9C" w14:textId="77777777" w:rsidR="00335A77" w:rsidRDefault="00335A77" w:rsidP="00597C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1C0C21" w14:textId="77777777" w:rsidR="00335A77" w:rsidRDefault="00335A77" w:rsidP="00335A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8C1D47" w14:textId="77777777" w:rsidR="00C93234" w:rsidRDefault="00C93234" w:rsidP="00E20868">
      <w:r>
        <w:separator/>
      </w:r>
    </w:p>
    <w:p w14:paraId="2C4BFC12" w14:textId="77777777" w:rsidR="00C93234" w:rsidRDefault="00C93234"/>
  </w:footnote>
  <w:footnote w:type="continuationSeparator" w:id="0">
    <w:p w14:paraId="1E81097D" w14:textId="77777777" w:rsidR="00C93234" w:rsidRDefault="00C93234" w:rsidP="00E20868">
      <w:r>
        <w:continuationSeparator/>
      </w:r>
    </w:p>
    <w:p w14:paraId="5755C02C" w14:textId="77777777" w:rsidR="00C93234" w:rsidRDefault="00C9323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3033"/>
    <w:multiLevelType w:val="multilevel"/>
    <w:tmpl w:val="D8E67E36"/>
    <w:lvl w:ilvl="0">
      <w:start w:val="1"/>
      <w:numFmt w:val="decimal"/>
      <w:lvlText w:val="%1."/>
      <w:lvlJc w:val="left"/>
      <w:pPr>
        <w:ind w:left="425" w:hanging="8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60B5316"/>
    <w:multiLevelType w:val="multilevel"/>
    <w:tmpl w:val="06B82BAC"/>
    <w:styleLink w:val="CurrentList1"/>
    <w:lvl w:ilvl="0">
      <w:start w:val="1"/>
      <w:numFmt w:val="bullet"/>
      <w:pStyle w:val="Bulletlist"/>
      <w:lvlText w:val=""/>
      <w:lvlJc w:val="left"/>
      <w:pPr>
        <w:ind w:left="425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851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666FEF"/>
    <w:multiLevelType w:val="multilevel"/>
    <w:tmpl w:val="8B105E5A"/>
    <w:lvl w:ilvl="0">
      <w:start w:val="1"/>
      <w:numFmt w:val="decimal"/>
      <w:pStyle w:val="NumberedNormal"/>
      <w:lvlText w:val="%1."/>
      <w:lvlJc w:val="left"/>
      <w:pPr>
        <w:ind w:left="0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D6550A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1478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A339DE"/>
    <w:multiLevelType w:val="multilevel"/>
    <w:tmpl w:val="457AE0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2B5124B"/>
    <w:multiLevelType w:val="multilevel"/>
    <w:tmpl w:val="F6909D44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5BF1D54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5ED577A"/>
    <w:multiLevelType w:val="multilevel"/>
    <w:tmpl w:val="D7AC597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4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"/>
      <w:lvlJc w:val="right"/>
      <w:pPr>
        <w:ind w:left="567" w:hanging="567"/>
      </w:pPr>
      <w:rPr>
        <w:rFonts w:hint="default"/>
      </w:rPr>
    </w:lvl>
    <w:lvl w:ilvl="6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7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8">
      <w:start w:val="1"/>
      <w:numFmt w:val="none"/>
      <w:lvlText w:val=""/>
      <w:lvlJc w:val="right"/>
      <w:pPr>
        <w:ind w:left="567" w:hanging="567"/>
      </w:pPr>
      <w:rPr>
        <w:rFonts w:hint="default"/>
      </w:rPr>
    </w:lvl>
  </w:abstractNum>
  <w:abstractNum w:abstractNumId="9" w15:restartNumberingAfterBreak="0">
    <w:nsid w:val="6AC67221"/>
    <w:multiLevelType w:val="multilevel"/>
    <w:tmpl w:val="BC94FBF2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63E7F0C"/>
    <w:multiLevelType w:val="multilevel"/>
    <w:tmpl w:val="06B82BAC"/>
    <w:numStyleLink w:val="CurrentList1"/>
  </w:abstractNum>
  <w:abstractNum w:abstractNumId="11" w15:restartNumberingAfterBreak="0">
    <w:nsid w:val="7B3E46BB"/>
    <w:multiLevelType w:val="multilevel"/>
    <w:tmpl w:val="A5D8CB38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42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9"/>
  </w:num>
  <w:num w:numId="12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141"/>
    <w:rsid w:val="0000060D"/>
    <w:rsid w:val="00000762"/>
    <w:rsid w:val="00001114"/>
    <w:rsid w:val="000019F5"/>
    <w:rsid w:val="000020CE"/>
    <w:rsid w:val="00005021"/>
    <w:rsid w:val="0000575C"/>
    <w:rsid w:val="00005C41"/>
    <w:rsid w:val="00005D2E"/>
    <w:rsid w:val="00007964"/>
    <w:rsid w:val="00007DF2"/>
    <w:rsid w:val="00007FB1"/>
    <w:rsid w:val="00010142"/>
    <w:rsid w:val="000101D4"/>
    <w:rsid w:val="000103E0"/>
    <w:rsid w:val="000113D3"/>
    <w:rsid w:val="0001152B"/>
    <w:rsid w:val="00012248"/>
    <w:rsid w:val="000128F2"/>
    <w:rsid w:val="00012F05"/>
    <w:rsid w:val="0001340C"/>
    <w:rsid w:val="000135BE"/>
    <w:rsid w:val="00013662"/>
    <w:rsid w:val="000167A4"/>
    <w:rsid w:val="00016E2C"/>
    <w:rsid w:val="000200FF"/>
    <w:rsid w:val="00020A18"/>
    <w:rsid w:val="00020BAA"/>
    <w:rsid w:val="00021BB2"/>
    <w:rsid w:val="00023CC8"/>
    <w:rsid w:val="0002478C"/>
    <w:rsid w:val="000248A8"/>
    <w:rsid w:val="00024B2C"/>
    <w:rsid w:val="000251E9"/>
    <w:rsid w:val="000257D1"/>
    <w:rsid w:val="00026890"/>
    <w:rsid w:val="00026FB3"/>
    <w:rsid w:val="000274AD"/>
    <w:rsid w:val="00027724"/>
    <w:rsid w:val="00027AAA"/>
    <w:rsid w:val="00027D26"/>
    <w:rsid w:val="000312BC"/>
    <w:rsid w:val="00031A39"/>
    <w:rsid w:val="000327BB"/>
    <w:rsid w:val="00033169"/>
    <w:rsid w:val="00033698"/>
    <w:rsid w:val="00033877"/>
    <w:rsid w:val="00034830"/>
    <w:rsid w:val="0003566D"/>
    <w:rsid w:val="00036163"/>
    <w:rsid w:val="00036750"/>
    <w:rsid w:val="00037533"/>
    <w:rsid w:val="0003780B"/>
    <w:rsid w:val="00037914"/>
    <w:rsid w:val="000407F7"/>
    <w:rsid w:val="0004116F"/>
    <w:rsid w:val="000411BB"/>
    <w:rsid w:val="000417F2"/>
    <w:rsid w:val="0004491C"/>
    <w:rsid w:val="000456BF"/>
    <w:rsid w:val="0004581B"/>
    <w:rsid w:val="00045D78"/>
    <w:rsid w:val="000461C3"/>
    <w:rsid w:val="00046EAF"/>
    <w:rsid w:val="0004741E"/>
    <w:rsid w:val="000500DD"/>
    <w:rsid w:val="00050260"/>
    <w:rsid w:val="00050C2A"/>
    <w:rsid w:val="00052F78"/>
    <w:rsid w:val="000532AE"/>
    <w:rsid w:val="00054196"/>
    <w:rsid w:val="00054BF4"/>
    <w:rsid w:val="00055079"/>
    <w:rsid w:val="000553FD"/>
    <w:rsid w:val="0005585B"/>
    <w:rsid w:val="0005646D"/>
    <w:rsid w:val="00056BAC"/>
    <w:rsid w:val="00057DAC"/>
    <w:rsid w:val="00057E4B"/>
    <w:rsid w:val="00057FEE"/>
    <w:rsid w:val="0006020C"/>
    <w:rsid w:val="00060523"/>
    <w:rsid w:val="00061D98"/>
    <w:rsid w:val="000627BE"/>
    <w:rsid w:val="00064F92"/>
    <w:rsid w:val="000653BC"/>
    <w:rsid w:val="0006622C"/>
    <w:rsid w:val="00066840"/>
    <w:rsid w:val="00066E54"/>
    <w:rsid w:val="00066F03"/>
    <w:rsid w:val="00067208"/>
    <w:rsid w:val="0007035B"/>
    <w:rsid w:val="00070B01"/>
    <w:rsid w:val="00071345"/>
    <w:rsid w:val="00071881"/>
    <w:rsid w:val="000718B4"/>
    <w:rsid w:val="00071FB3"/>
    <w:rsid w:val="000741DE"/>
    <w:rsid w:val="00074577"/>
    <w:rsid w:val="000754B8"/>
    <w:rsid w:val="00076F5A"/>
    <w:rsid w:val="000772CF"/>
    <w:rsid w:val="00077B31"/>
    <w:rsid w:val="00080065"/>
    <w:rsid w:val="00080851"/>
    <w:rsid w:val="00080EAF"/>
    <w:rsid w:val="00080EE0"/>
    <w:rsid w:val="0008175E"/>
    <w:rsid w:val="00083252"/>
    <w:rsid w:val="0008350B"/>
    <w:rsid w:val="000846A0"/>
    <w:rsid w:val="000853CE"/>
    <w:rsid w:val="000854FF"/>
    <w:rsid w:val="00085A48"/>
    <w:rsid w:val="0008603B"/>
    <w:rsid w:val="000868F5"/>
    <w:rsid w:val="000870B1"/>
    <w:rsid w:val="00087811"/>
    <w:rsid w:val="00087A78"/>
    <w:rsid w:val="000907CC"/>
    <w:rsid w:val="000908D2"/>
    <w:rsid w:val="000915C9"/>
    <w:rsid w:val="00093CD0"/>
    <w:rsid w:val="00093E3B"/>
    <w:rsid w:val="000956DA"/>
    <w:rsid w:val="00096209"/>
    <w:rsid w:val="00097225"/>
    <w:rsid w:val="000A1BA7"/>
    <w:rsid w:val="000A1C0D"/>
    <w:rsid w:val="000A238D"/>
    <w:rsid w:val="000A26E7"/>
    <w:rsid w:val="000A30A0"/>
    <w:rsid w:val="000A3134"/>
    <w:rsid w:val="000A4B64"/>
    <w:rsid w:val="000A53AD"/>
    <w:rsid w:val="000A60B2"/>
    <w:rsid w:val="000A6526"/>
    <w:rsid w:val="000A7F5C"/>
    <w:rsid w:val="000B0D2F"/>
    <w:rsid w:val="000B0DB8"/>
    <w:rsid w:val="000B1DE0"/>
    <w:rsid w:val="000B23E1"/>
    <w:rsid w:val="000B4FDE"/>
    <w:rsid w:val="000B6558"/>
    <w:rsid w:val="000B6BF5"/>
    <w:rsid w:val="000B7CB3"/>
    <w:rsid w:val="000C22C5"/>
    <w:rsid w:val="000C2907"/>
    <w:rsid w:val="000C2F0F"/>
    <w:rsid w:val="000C3927"/>
    <w:rsid w:val="000C446F"/>
    <w:rsid w:val="000C4AA0"/>
    <w:rsid w:val="000C4C66"/>
    <w:rsid w:val="000C553E"/>
    <w:rsid w:val="000C766B"/>
    <w:rsid w:val="000C7B5B"/>
    <w:rsid w:val="000C7DC1"/>
    <w:rsid w:val="000D001F"/>
    <w:rsid w:val="000D0128"/>
    <w:rsid w:val="000D1365"/>
    <w:rsid w:val="000D401A"/>
    <w:rsid w:val="000D5E55"/>
    <w:rsid w:val="000D635A"/>
    <w:rsid w:val="000D7117"/>
    <w:rsid w:val="000D7A2E"/>
    <w:rsid w:val="000E077A"/>
    <w:rsid w:val="000E0DBA"/>
    <w:rsid w:val="000E0EE5"/>
    <w:rsid w:val="000E1A08"/>
    <w:rsid w:val="000E1EF4"/>
    <w:rsid w:val="000E270B"/>
    <w:rsid w:val="000E290D"/>
    <w:rsid w:val="000E2BD4"/>
    <w:rsid w:val="000E45CD"/>
    <w:rsid w:val="000E5AAD"/>
    <w:rsid w:val="000E5DE3"/>
    <w:rsid w:val="000E5EB5"/>
    <w:rsid w:val="000E6EE7"/>
    <w:rsid w:val="000E7941"/>
    <w:rsid w:val="000F02B1"/>
    <w:rsid w:val="000F057E"/>
    <w:rsid w:val="000F0E95"/>
    <w:rsid w:val="000F13D9"/>
    <w:rsid w:val="000F1BE3"/>
    <w:rsid w:val="000F28A4"/>
    <w:rsid w:val="000F31EC"/>
    <w:rsid w:val="000F37B9"/>
    <w:rsid w:val="000F3A3D"/>
    <w:rsid w:val="000F3E5C"/>
    <w:rsid w:val="000F4376"/>
    <w:rsid w:val="000F45B7"/>
    <w:rsid w:val="000F4ECC"/>
    <w:rsid w:val="000F586E"/>
    <w:rsid w:val="000F5896"/>
    <w:rsid w:val="000F598D"/>
    <w:rsid w:val="000F59DB"/>
    <w:rsid w:val="000F6F51"/>
    <w:rsid w:val="000F703D"/>
    <w:rsid w:val="000F727E"/>
    <w:rsid w:val="00101CD7"/>
    <w:rsid w:val="00105C1D"/>
    <w:rsid w:val="001067F5"/>
    <w:rsid w:val="00107C3C"/>
    <w:rsid w:val="00107D1B"/>
    <w:rsid w:val="001108A3"/>
    <w:rsid w:val="00110D72"/>
    <w:rsid w:val="00110E9A"/>
    <w:rsid w:val="00111387"/>
    <w:rsid w:val="001116DC"/>
    <w:rsid w:val="00111702"/>
    <w:rsid w:val="00112388"/>
    <w:rsid w:val="001133A9"/>
    <w:rsid w:val="0011484A"/>
    <w:rsid w:val="00114C0A"/>
    <w:rsid w:val="00115C6C"/>
    <w:rsid w:val="00116EAE"/>
    <w:rsid w:val="00117412"/>
    <w:rsid w:val="00117B92"/>
    <w:rsid w:val="00117E39"/>
    <w:rsid w:val="001209A0"/>
    <w:rsid w:val="001210A4"/>
    <w:rsid w:val="00121495"/>
    <w:rsid w:val="00121DBC"/>
    <w:rsid w:val="0012208A"/>
    <w:rsid w:val="00122E46"/>
    <w:rsid w:val="00122EC9"/>
    <w:rsid w:val="00125CE5"/>
    <w:rsid w:val="00125D81"/>
    <w:rsid w:val="001277F6"/>
    <w:rsid w:val="00130485"/>
    <w:rsid w:val="001316E5"/>
    <w:rsid w:val="00131F5A"/>
    <w:rsid w:val="00131FC6"/>
    <w:rsid w:val="00132C98"/>
    <w:rsid w:val="00133AC0"/>
    <w:rsid w:val="00133D9B"/>
    <w:rsid w:val="00133E0A"/>
    <w:rsid w:val="00134FB8"/>
    <w:rsid w:val="001353FF"/>
    <w:rsid w:val="00135560"/>
    <w:rsid w:val="001368F4"/>
    <w:rsid w:val="00137643"/>
    <w:rsid w:val="00137E4A"/>
    <w:rsid w:val="0014022C"/>
    <w:rsid w:val="001411FC"/>
    <w:rsid w:val="00141615"/>
    <w:rsid w:val="0014169B"/>
    <w:rsid w:val="0014184F"/>
    <w:rsid w:val="00141AA3"/>
    <w:rsid w:val="00142084"/>
    <w:rsid w:val="00142788"/>
    <w:rsid w:val="001431AE"/>
    <w:rsid w:val="001432B5"/>
    <w:rsid w:val="0014595E"/>
    <w:rsid w:val="00146AAA"/>
    <w:rsid w:val="00147C64"/>
    <w:rsid w:val="0015048D"/>
    <w:rsid w:val="00150D3A"/>
    <w:rsid w:val="00151415"/>
    <w:rsid w:val="00151C66"/>
    <w:rsid w:val="00151ED1"/>
    <w:rsid w:val="001521D4"/>
    <w:rsid w:val="00152C89"/>
    <w:rsid w:val="00152EE7"/>
    <w:rsid w:val="00153009"/>
    <w:rsid w:val="0015442E"/>
    <w:rsid w:val="001544F1"/>
    <w:rsid w:val="00154A0E"/>
    <w:rsid w:val="00155F36"/>
    <w:rsid w:val="00155FFB"/>
    <w:rsid w:val="001562F8"/>
    <w:rsid w:val="001567FA"/>
    <w:rsid w:val="00157C82"/>
    <w:rsid w:val="001602A8"/>
    <w:rsid w:val="00161887"/>
    <w:rsid w:val="00161E6F"/>
    <w:rsid w:val="00162588"/>
    <w:rsid w:val="001626D4"/>
    <w:rsid w:val="001638A9"/>
    <w:rsid w:val="00164029"/>
    <w:rsid w:val="00164C52"/>
    <w:rsid w:val="0016565F"/>
    <w:rsid w:val="001664E6"/>
    <w:rsid w:val="0016663C"/>
    <w:rsid w:val="001667F4"/>
    <w:rsid w:val="00166F61"/>
    <w:rsid w:val="0016715A"/>
    <w:rsid w:val="0016752F"/>
    <w:rsid w:val="00167DC2"/>
    <w:rsid w:val="0017038D"/>
    <w:rsid w:val="0017149C"/>
    <w:rsid w:val="00171A03"/>
    <w:rsid w:val="001735DF"/>
    <w:rsid w:val="00173829"/>
    <w:rsid w:val="00173BB2"/>
    <w:rsid w:val="00174578"/>
    <w:rsid w:val="00176AC4"/>
    <w:rsid w:val="00180088"/>
    <w:rsid w:val="001808CA"/>
    <w:rsid w:val="00181462"/>
    <w:rsid w:val="00181787"/>
    <w:rsid w:val="00181CC3"/>
    <w:rsid w:val="00183D2A"/>
    <w:rsid w:val="00184605"/>
    <w:rsid w:val="00184D0C"/>
    <w:rsid w:val="00185366"/>
    <w:rsid w:val="001853C4"/>
    <w:rsid w:val="00185AB1"/>
    <w:rsid w:val="00185DB7"/>
    <w:rsid w:val="00190D21"/>
    <w:rsid w:val="00190FDC"/>
    <w:rsid w:val="001917E4"/>
    <w:rsid w:val="0019199D"/>
    <w:rsid w:val="00191E13"/>
    <w:rsid w:val="00192C0B"/>
    <w:rsid w:val="00193B4B"/>
    <w:rsid w:val="00195449"/>
    <w:rsid w:val="00195EE8"/>
    <w:rsid w:val="00196462"/>
    <w:rsid w:val="001968A4"/>
    <w:rsid w:val="0019709E"/>
    <w:rsid w:val="00197677"/>
    <w:rsid w:val="001A03B3"/>
    <w:rsid w:val="001A1709"/>
    <w:rsid w:val="001A17B4"/>
    <w:rsid w:val="001A1968"/>
    <w:rsid w:val="001A1DAA"/>
    <w:rsid w:val="001A1EC4"/>
    <w:rsid w:val="001A212C"/>
    <w:rsid w:val="001A385D"/>
    <w:rsid w:val="001A43BF"/>
    <w:rsid w:val="001A4871"/>
    <w:rsid w:val="001A4BC7"/>
    <w:rsid w:val="001A4DD3"/>
    <w:rsid w:val="001A5A5D"/>
    <w:rsid w:val="001A5A9F"/>
    <w:rsid w:val="001A5B24"/>
    <w:rsid w:val="001A5B7B"/>
    <w:rsid w:val="001B183E"/>
    <w:rsid w:val="001B1B38"/>
    <w:rsid w:val="001B1D00"/>
    <w:rsid w:val="001B2026"/>
    <w:rsid w:val="001B22F6"/>
    <w:rsid w:val="001B2AC9"/>
    <w:rsid w:val="001B3986"/>
    <w:rsid w:val="001B3B6D"/>
    <w:rsid w:val="001B3DD4"/>
    <w:rsid w:val="001B491E"/>
    <w:rsid w:val="001B49BB"/>
    <w:rsid w:val="001B4E25"/>
    <w:rsid w:val="001B5254"/>
    <w:rsid w:val="001B56E6"/>
    <w:rsid w:val="001B5960"/>
    <w:rsid w:val="001B60CE"/>
    <w:rsid w:val="001B6578"/>
    <w:rsid w:val="001C0689"/>
    <w:rsid w:val="001C0F42"/>
    <w:rsid w:val="001C1768"/>
    <w:rsid w:val="001C1948"/>
    <w:rsid w:val="001C2B49"/>
    <w:rsid w:val="001C2DFC"/>
    <w:rsid w:val="001C465F"/>
    <w:rsid w:val="001C4ABD"/>
    <w:rsid w:val="001C4E3F"/>
    <w:rsid w:val="001C52E8"/>
    <w:rsid w:val="001C55DA"/>
    <w:rsid w:val="001C5820"/>
    <w:rsid w:val="001C58DB"/>
    <w:rsid w:val="001C5B0B"/>
    <w:rsid w:val="001C5BD7"/>
    <w:rsid w:val="001C5FC4"/>
    <w:rsid w:val="001C6175"/>
    <w:rsid w:val="001C63B1"/>
    <w:rsid w:val="001C7430"/>
    <w:rsid w:val="001C757A"/>
    <w:rsid w:val="001D0E7B"/>
    <w:rsid w:val="001D0EA7"/>
    <w:rsid w:val="001D1B6A"/>
    <w:rsid w:val="001D2606"/>
    <w:rsid w:val="001D31D3"/>
    <w:rsid w:val="001D3A1C"/>
    <w:rsid w:val="001D3D25"/>
    <w:rsid w:val="001D41D4"/>
    <w:rsid w:val="001D42EE"/>
    <w:rsid w:val="001D447E"/>
    <w:rsid w:val="001D51D6"/>
    <w:rsid w:val="001D533F"/>
    <w:rsid w:val="001D62BE"/>
    <w:rsid w:val="001D6AFF"/>
    <w:rsid w:val="001D6C5C"/>
    <w:rsid w:val="001D7CAB"/>
    <w:rsid w:val="001E01DC"/>
    <w:rsid w:val="001E05FA"/>
    <w:rsid w:val="001E144F"/>
    <w:rsid w:val="001E1845"/>
    <w:rsid w:val="001E1A88"/>
    <w:rsid w:val="001E1C9A"/>
    <w:rsid w:val="001E1CD3"/>
    <w:rsid w:val="001E27F2"/>
    <w:rsid w:val="001E3371"/>
    <w:rsid w:val="001E525E"/>
    <w:rsid w:val="001E62DF"/>
    <w:rsid w:val="001E6781"/>
    <w:rsid w:val="001F1200"/>
    <w:rsid w:val="001F1E35"/>
    <w:rsid w:val="001F3B3A"/>
    <w:rsid w:val="001F41D0"/>
    <w:rsid w:val="001F4257"/>
    <w:rsid w:val="001F542A"/>
    <w:rsid w:val="001F563E"/>
    <w:rsid w:val="001F6813"/>
    <w:rsid w:val="00200608"/>
    <w:rsid w:val="002011DA"/>
    <w:rsid w:val="0020269E"/>
    <w:rsid w:val="00203D4B"/>
    <w:rsid w:val="00204209"/>
    <w:rsid w:val="0020470B"/>
    <w:rsid w:val="00204FF7"/>
    <w:rsid w:val="0020584E"/>
    <w:rsid w:val="00207366"/>
    <w:rsid w:val="00207C95"/>
    <w:rsid w:val="00207E65"/>
    <w:rsid w:val="00210839"/>
    <w:rsid w:val="00210D3D"/>
    <w:rsid w:val="00210E4C"/>
    <w:rsid w:val="0021143A"/>
    <w:rsid w:val="002118AD"/>
    <w:rsid w:val="002133E5"/>
    <w:rsid w:val="002135FE"/>
    <w:rsid w:val="002137F3"/>
    <w:rsid w:val="002139B6"/>
    <w:rsid w:val="00214AA7"/>
    <w:rsid w:val="00214C6A"/>
    <w:rsid w:val="00216201"/>
    <w:rsid w:val="00216C57"/>
    <w:rsid w:val="00216CF8"/>
    <w:rsid w:val="0021784F"/>
    <w:rsid w:val="00221DB0"/>
    <w:rsid w:val="00222117"/>
    <w:rsid w:val="00222637"/>
    <w:rsid w:val="00222EC9"/>
    <w:rsid w:val="002237F4"/>
    <w:rsid w:val="00224407"/>
    <w:rsid w:val="00225B19"/>
    <w:rsid w:val="00227966"/>
    <w:rsid w:val="002279A7"/>
    <w:rsid w:val="00227CAA"/>
    <w:rsid w:val="00230141"/>
    <w:rsid w:val="002302FC"/>
    <w:rsid w:val="00230D2F"/>
    <w:rsid w:val="002319B2"/>
    <w:rsid w:val="00231EFA"/>
    <w:rsid w:val="00232D36"/>
    <w:rsid w:val="00232F78"/>
    <w:rsid w:val="00233154"/>
    <w:rsid w:val="00234683"/>
    <w:rsid w:val="0023507B"/>
    <w:rsid w:val="00236D17"/>
    <w:rsid w:val="00237C98"/>
    <w:rsid w:val="002405AA"/>
    <w:rsid w:val="00240D6F"/>
    <w:rsid w:val="00241127"/>
    <w:rsid w:val="002421A0"/>
    <w:rsid w:val="00242315"/>
    <w:rsid w:val="00242814"/>
    <w:rsid w:val="002430C8"/>
    <w:rsid w:val="00243101"/>
    <w:rsid w:val="0024335B"/>
    <w:rsid w:val="00243DCE"/>
    <w:rsid w:val="00244B1B"/>
    <w:rsid w:val="00246AE2"/>
    <w:rsid w:val="00247004"/>
    <w:rsid w:val="00247896"/>
    <w:rsid w:val="002478ED"/>
    <w:rsid w:val="00250D1A"/>
    <w:rsid w:val="00251349"/>
    <w:rsid w:val="00252A20"/>
    <w:rsid w:val="00255067"/>
    <w:rsid w:val="00255F74"/>
    <w:rsid w:val="00255F8F"/>
    <w:rsid w:val="00256E14"/>
    <w:rsid w:val="00257E3A"/>
    <w:rsid w:val="00261761"/>
    <w:rsid w:val="00262889"/>
    <w:rsid w:val="002633EC"/>
    <w:rsid w:val="00264022"/>
    <w:rsid w:val="0026417C"/>
    <w:rsid w:val="00264217"/>
    <w:rsid w:val="00265232"/>
    <w:rsid w:val="0026679C"/>
    <w:rsid w:val="002719B7"/>
    <w:rsid w:val="00271E5F"/>
    <w:rsid w:val="00273202"/>
    <w:rsid w:val="002734CC"/>
    <w:rsid w:val="00273840"/>
    <w:rsid w:val="00274367"/>
    <w:rsid w:val="0028216B"/>
    <w:rsid w:val="002840E1"/>
    <w:rsid w:val="00284DD3"/>
    <w:rsid w:val="00286118"/>
    <w:rsid w:val="00286B8F"/>
    <w:rsid w:val="0029155B"/>
    <w:rsid w:val="00291C11"/>
    <w:rsid w:val="00291F74"/>
    <w:rsid w:val="00293D2D"/>
    <w:rsid w:val="00293D94"/>
    <w:rsid w:val="00293FCF"/>
    <w:rsid w:val="00294B18"/>
    <w:rsid w:val="00294F12"/>
    <w:rsid w:val="00295218"/>
    <w:rsid w:val="002960EC"/>
    <w:rsid w:val="00296C3C"/>
    <w:rsid w:val="00297338"/>
    <w:rsid w:val="002975AF"/>
    <w:rsid w:val="002978A5"/>
    <w:rsid w:val="002A05ED"/>
    <w:rsid w:val="002A09A6"/>
    <w:rsid w:val="002A09DC"/>
    <w:rsid w:val="002A0D01"/>
    <w:rsid w:val="002A1DBD"/>
    <w:rsid w:val="002A23B9"/>
    <w:rsid w:val="002A24EA"/>
    <w:rsid w:val="002A2F2D"/>
    <w:rsid w:val="002A35DD"/>
    <w:rsid w:val="002A3960"/>
    <w:rsid w:val="002A5011"/>
    <w:rsid w:val="002A525E"/>
    <w:rsid w:val="002A6464"/>
    <w:rsid w:val="002A6904"/>
    <w:rsid w:val="002A6A56"/>
    <w:rsid w:val="002A6A9D"/>
    <w:rsid w:val="002A75D8"/>
    <w:rsid w:val="002B01E7"/>
    <w:rsid w:val="002B0771"/>
    <w:rsid w:val="002B101F"/>
    <w:rsid w:val="002B489E"/>
    <w:rsid w:val="002B7B09"/>
    <w:rsid w:val="002C0183"/>
    <w:rsid w:val="002C13A8"/>
    <w:rsid w:val="002C3D11"/>
    <w:rsid w:val="002C3E52"/>
    <w:rsid w:val="002C4747"/>
    <w:rsid w:val="002C4BF1"/>
    <w:rsid w:val="002C598F"/>
    <w:rsid w:val="002C5AE0"/>
    <w:rsid w:val="002C5BF1"/>
    <w:rsid w:val="002C5CCB"/>
    <w:rsid w:val="002C682A"/>
    <w:rsid w:val="002C7044"/>
    <w:rsid w:val="002C775C"/>
    <w:rsid w:val="002D0EC7"/>
    <w:rsid w:val="002D1B84"/>
    <w:rsid w:val="002D1DFD"/>
    <w:rsid w:val="002D25AB"/>
    <w:rsid w:val="002D3484"/>
    <w:rsid w:val="002D4911"/>
    <w:rsid w:val="002D4D16"/>
    <w:rsid w:val="002D4F1A"/>
    <w:rsid w:val="002D5064"/>
    <w:rsid w:val="002D652E"/>
    <w:rsid w:val="002D6909"/>
    <w:rsid w:val="002D75C4"/>
    <w:rsid w:val="002D7A9E"/>
    <w:rsid w:val="002D7F0A"/>
    <w:rsid w:val="002E0E3A"/>
    <w:rsid w:val="002E121D"/>
    <w:rsid w:val="002E202A"/>
    <w:rsid w:val="002E31F3"/>
    <w:rsid w:val="002E4320"/>
    <w:rsid w:val="002E4635"/>
    <w:rsid w:val="002E4680"/>
    <w:rsid w:val="002E49D2"/>
    <w:rsid w:val="002E5204"/>
    <w:rsid w:val="002F0A31"/>
    <w:rsid w:val="002F27ED"/>
    <w:rsid w:val="002F36BC"/>
    <w:rsid w:val="002F5534"/>
    <w:rsid w:val="002F57FE"/>
    <w:rsid w:val="00301379"/>
    <w:rsid w:val="003016E8"/>
    <w:rsid w:val="00302485"/>
    <w:rsid w:val="00302600"/>
    <w:rsid w:val="00302B35"/>
    <w:rsid w:val="003031CD"/>
    <w:rsid w:val="00303746"/>
    <w:rsid w:val="00303FED"/>
    <w:rsid w:val="0030450D"/>
    <w:rsid w:val="00304E56"/>
    <w:rsid w:val="0030589C"/>
    <w:rsid w:val="00305B15"/>
    <w:rsid w:val="00305C02"/>
    <w:rsid w:val="00305C2D"/>
    <w:rsid w:val="003073B4"/>
    <w:rsid w:val="003073F5"/>
    <w:rsid w:val="00307D8C"/>
    <w:rsid w:val="00307E88"/>
    <w:rsid w:val="00310878"/>
    <w:rsid w:val="00310BD9"/>
    <w:rsid w:val="00311920"/>
    <w:rsid w:val="003130EF"/>
    <w:rsid w:val="0031394E"/>
    <w:rsid w:val="003147C8"/>
    <w:rsid w:val="0031531D"/>
    <w:rsid w:val="003161DD"/>
    <w:rsid w:val="00316912"/>
    <w:rsid w:val="00316DA4"/>
    <w:rsid w:val="00317658"/>
    <w:rsid w:val="003203AC"/>
    <w:rsid w:val="003209A0"/>
    <w:rsid w:val="00320D69"/>
    <w:rsid w:val="00320DFC"/>
    <w:rsid w:val="00321BA9"/>
    <w:rsid w:val="0032225D"/>
    <w:rsid w:val="0032376F"/>
    <w:rsid w:val="003238D1"/>
    <w:rsid w:val="00323F94"/>
    <w:rsid w:val="003242B3"/>
    <w:rsid w:val="003248B5"/>
    <w:rsid w:val="00324FC8"/>
    <w:rsid w:val="0032534A"/>
    <w:rsid w:val="00325EFA"/>
    <w:rsid w:val="00326407"/>
    <w:rsid w:val="003271C1"/>
    <w:rsid w:val="00327704"/>
    <w:rsid w:val="003300CA"/>
    <w:rsid w:val="0033090A"/>
    <w:rsid w:val="00330C02"/>
    <w:rsid w:val="00330D34"/>
    <w:rsid w:val="003314C8"/>
    <w:rsid w:val="003343EA"/>
    <w:rsid w:val="00335922"/>
    <w:rsid w:val="003359B2"/>
    <w:rsid w:val="00335A77"/>
    <w:rsid w:val="00336383"/>
    <w:rsid w:val="00340266"/>
    <w:rsid w:val="00340DA0"/>
    <w:rsid w:val="00341AA5"/>
    <w:rsid w:val="00342812"/>
    <w:rsid w:val="00342F64"/>
    <w:rsid w:val="00343920"/>
    <w:rsid w:val="00343D6A"/>
    <w:rsid w:val="00344102"/>
    <w:rsid w:val="00344802"/>
    <w:rsid w:val="00345888"/>
    <w:rsid w:val="00345E00"/>
    <w:rsid w:val="00346D72"/>
    <w:rsid w:val="00346E11"/>
    <w:rsid w:val="00347605"/>
    <w:rsid w:val="00347776"/>
    <w:rsid w:val="003508C2"/>
    <w:rsid w:val="00350EE4"/>
    <w:rsid w:val="003515B4"/>
    <w:rsid w:val="003525F3"/>
    <w:rsid w:val="003531F4"/>
    <w:rsid w:val="00353A61"/>
    <w:rsid w:val="003542BB"/>
    <w:rsid w:val="0035574B"/>
    <w:rsid w:val="003573D8"/>
    <w:rsid w:val="003574B0"/>
    <w:rsid w:val="003618C4"/>
    <w:rsid w:val="00361B85"/>
    <w:rsid w:val="00361BC4"/>
    <w:rsid w:val="00362475"/>
    <w:rsid w:val="00362850"/>
    <w:rsid w:val="00363496"/>
    <w:rsid w:val="00363AE1"/>
    <w:rsid w:val="00363E3E"/>
    <w:rsid w:val="00364C1F"/>
    <w:rsid w:val="003652C3"/>
    <w:rsid w:val="00365948"/>
    <w:rsid w:val="003659C9"/>
    <w:rsid w:val="0036658A"/>
    <w:rsid w:val="00366BE5"/>
    <w:rsid w:val="00367EF2"/>
    <w:rsid w:val="00371AAC"/>
    <w:rsid w:val="0037246B"/>
    <w:rsid w:val="00372597"/>
    <w:rsid w:val="00372A52"/>
    <w:rsid w:val="003751F8"/>
    <w:rsid w:val="00376227"/>
    <w:rsid w:val="0037676D"/>
    <w:rsid w:val="003767FB"/>
    <w:rsid w:val="00376E2D"/>
    <w:rsid w:val="00377D81"/>
    <w:rsid w:val="00380190"/>
    <w:rsid w:val="003801E1"/>
    <w:rsid w:val="003805A2"/>
    <w:rsid w:val="00380AE5"/>
    <w:rsid w:val="00381FD0"/>
    <w:rsid w:val="00382640"/>
    <w:rsid w:val="00382A08"/>
    <w:rsid w:val="00382AEC"/>
    <w:rsid w:val="00383385"/>
    <w:rsid w:val="00383765"/>
    <w:rsid w:val="0038386E"/>
    <w:rsid w:val="003840DE"/>
    <w:rsid w:val="0038472D"/>
    <w:rsid w:val="003847FC"/>
    <w:rsid w:val="003852D6"/>
    <w:rsid w:val="0038619C"/>
    <w:rsid w:val="00386798"/>
    <w:rsid w:val="0039186F"/>
    <w:rsid w:val="00391E0C"/>
    <w:rsid w:val="00392559"/>
    <w:rsid w:val="00392626"/>
    <w:rsid w:val="003932D3"/>
    <w:rsid w:val="00393AAA"/>
    <w:rsid w:val="0039410B"/>
    <w:rsid w:val="0039575B"/>
    <w:rsid w:val="00397299"/>
    <w:rsid w:val="0039735B"/>
    <w:rsid w:val="00397498"/>
    <w:rsid w:val="003A16AB"/>
    <w:rsid w:val="003A29BC"/>
    <w:rsid w:val="003A2D42"/>
    <w:rsid w:val="003A2DC0"/>
    <w:rsid w:val="003A2F5F"/>
    <w:rsid w:val="003A2F70"/>
    <w:rsid w:val="003A3634"/>
    <w:rsid w:val="003A384F"/>
    <w:rsid w:val="003A3CDA"/>
    <w:rsid w:val="003A4915"/>
    <w:rsid w:val="003A62D9"/>
    <w:rsid w:val="003A67F8"/>
    <w:rsid w:val="003A6C89"/>
    <w:rsid w:val="003A7446"/>
    <w:rsid w:val="003B0B35"/>
    <w:rsid w:val="003B16FD"/>
    <w:rsid w:val="003B1873"/>
    <w:rsid w:val="003B18CA"/>
    <w:rsid w:val="003B1A85"/>
    <w:rsid w:val="003B2275"/>
    <w:rsid w:val="003B267F"/>
    <w:rsid w:val="003B29A6"/>
    <w:rsid w:val="003B3AE0"/>
    <w:rsid w:val="003B4011"/>
    <w:rsid w:val="003B61F2"/>
    <w:rsid w:val="003B6AC6"/>
    <w:rsid w:val="003B71C8"/>
    <w:rsid w:val="003B778C"/>
    <w:rsid w:val="003B7AF4"/>
    <w:rsid w:val="003C0443"/>
    <w:rsid w:val="003C0A42"/>
    <w:rsid w:val="003C0A94"/>
    <w:rsid w:val="003C1FDC"/>
    <w:rsid w:val="003C2144"/>
    <w:rsid w:val="003C2554"/>
    <w:rsid w:val="003C51FB"/>
    <w:rsid w:val="003C55B4"/>
    <w:rsid w:val="003C61C2"/>
    <w:rsid w:val="003C6EFE"/>
    <w:rsid w:val="003C7053"/>
    <w:rsid w:val="003C71C0"/>
    <w:rsid w:val="003C7BAB"/>
    <w:rsid w:val="003D042B"/>
    <w:rsid w:val="003D065B"/>
    <w:rsid w:val="003D0825"/>
    <w:rsid w:val="003D1DF0"/>
    <w:rsid w:val="003D261C"/>
    <w:rsid w:val="003D2AD2"/>
    <w:rsid w:val="003D36D1"/>
    <w:rsid w:val="003D37EA"/>
    <w:rsid w:val="003D392C"/>
    <w:rsid w:val="003D405C"/>
    <w:rsid w:val="003D46A7"/>
    <w:rsid w:val="003D4F7E"/>
    <w:rsid w:val="003D500E"/>
    <w:rsid w:val="003D61EC"/>
    <w:rsid w:val="003D6892"/>
    <w:rsid w:val="003D6E1A"/>
    <w:rsid w:val="003D7563"/>
    <w:rsid w:val="003D7E92"/>
    <w:rsid w:val="003D7EA3"/>
    <w:rsid w:val="003E019B"/>
    <w:rsid w:val="003E1130"/>
    <w:rsid w:val="003E1475"/>
    <w:rsid w:val="003E1B3F"/>
    <w:rsid w:val="003E569B"/>
    <w:rsid w:val="003E78F5"/>
    <w:rsid w:val="003E792F"/>
    <w:rsid w:val="003E7AA7"/>
    <w:rsid w:val="003F0131"/>
    <w:rsid w:val="003F122D"/>
    <w:rsid w:val="003F15DF"/>
    <w:rsid w:val="003F30AB"/>
    <w:rsid w:val="003F4E2D"/>
    <w:rsid w:val="003F5B0F"/>
    <w:rsid w:val="003F5CC2"/>
    <w:rsid w:val="003F6167"/>
    <w:rsid w:val="003F661E"/>
    <w:rsid w:val="003F76D8"/>
    <w:rsid w:val="003F7759"/>
    <w:rsid w:val="003F7B2B"/>
    <w:rsid w:val="004002D1"/>
    <w:rsid w:val="0040091F"/>
    <w:rsid w:val="00400DD3"/>
    <w:rsid w:val="004012C5"/>
    <w:rsid w:val="004017FF"/>
    <w:rsid w:val="00402007"/>
    <w:rsid w:val="00402550"/>
    <w:rsid w:val="0040426D"/>
    <w:rsid w:val="00405236"/>
    <w:rsid w:val="004072BA"/>
    <w:rsid w:val="00407903"/>
    <w:rsid w:val="004110BA"/>
    <w:rsid w:val="00411E3D"/>
    <w:rsid w:val="00414853"/>
    <w:rsid w:val="00414AC5"/>
    <w:rsid w:val="00415C55"/>
    <w:rsid w:val="00420564"/>
    <w:rsid w:val="00421115"/>
    <w:rsid w:val="00421FEC"/>
    <w:rsid w:val="00422025"/>
    <w:rsid w:val="004244F1"/>
    <w:rsid w:val="00424E59"/>
    <w:rsid w:val="00425DA6"/>
    <w:rsid w:val="00426704"/>
    <w:rsid w:val="00427A74"/>
    <w:rsid w:val="00427BB6"/>
    <w:rsid w:val="00427C13"/>
    <w:rsid w:val="00427D3B"/>
    <w:rsid w:val="004309F6"/>
    <w:rsid w:val="00430E62"/>
    <w:rsid w:val="00430F7F"/>
    <w:rsid w:val="004313B4"/>
    <w:rsid w:val="00431F3A"/>
    <w:rsid w:val="004325F3"/>
    <w:rsid w:val="00433EB3"/>
    <w:rsid w:val="004345AB"/>
    <w:rsid w:val="004345FF"/>
    <w:rsid w:val="0043484A"/>
    <w:rsid w:val="00434A54"/>
    <w:rsid w:val="0043554D"/>
    <w:rsid w:val="00435AEC"/>
    <w:rsid w:val="00436324"/>
    <w:rsid w:val="004364CE"/>
    <w:rsid w:val="00436943"/>
    <w:rsid w:val="00437187"/>
    <w:rsid w:val="00440134"/>
    <w:rsid w:val="004403CF"/>
    <w:rsid w:val="00441AE2"/>
    <w:rsid w:val="00441B0D"/>
    <w:rsid w:val="00441C0F"/>
    <w:rsid w:val="00441C4E"/>
    <w:rsid w:val="004421D9"/>
    <w:rsid w:val="00442515"/>
    <w:rsid w:val="0044358F"/>
    <w:rsid w:val="00443A83"/>
    <w:rsid w:val="00444199"/>
    <w:rsid w:val="004441E7"/>
    <w:rsid w:val="004450E2"/>
    <w:rsid w:val="004458F9"/>
    <w:rsid w:val="0044668C"/>
    <w:rsid w:val="0044713F"/>
    <w:rsid w:val="0045059A"/>
    <w:rsid w:val="004516BE"/>
    <w:rsid w:val="00451DD5"/>
    <w:rsid w:val="00453D33"/>
    <w:rsid w:val="00454938"/>
    <w:rsid w:val="0045493B"/>
    <w:rsid w:val="0045621B"/>
    <w:rsid w:val="004567AB"/>
    <w:rsid w:val="00456A4F"/>
    <w:rsid w:val="00457E71"/>
    <w:rsid w:val="004607A2"/>
    <w:rsid w:val="00461C92"/>
    <w:rsid w:val="00462D9E"/>
    <w:rsid w:val="00462FC9"/>
    <w:rsid w:val="00463417"/>
    <w:rsid w:val="00464314"/>
    <w:rsid w:val="004656CB"/>
    <w:rsid w:val="00465876"/>
    <w:rsid w:val="00467451"/>
    <w:rsid w:val="004679C0"/>
    <w:rsid w:val="00470146"/>
    <w:rsid w:val="0047093D"/>
    <w:rsid w:val="00471BE2"/>
    <w:rsid w:val="00472347"/>
    <w:rsid w:val="00473161"/>
    <w:rsid w:val="00473784"/>
    <w:rsid w:val="00473A64"/>
    <w:rsid w:val="0047408F"/>
    <w:rsid w:val="004744E6"/>
    <w:rsid w:val="00474BCB"/>
    <w:rsid w:val="00475090"/>
    <w:rsid w:val="00475DF9"/>
    <w:rsid w:val="0047735F"/>
    <w:rsid w:val="00477902"/>
    <w:rsid w:val="0048120C"/>
    <w:rsid w:val="0048174C"/>
    <w:rsid w:val="00481980"/>
    <w:rsid w:val="0048537E"/>
    <w:rsid w:val="004868B5"/>
    <w:rsid w:val="004870E2"/>
    <w:rsid w:val="004879D0"/>
    <w:rsid w:val="004902BA"/>
    <w:rsid w:val="00490A9A"/>
    <w:rsid w:val="00490BF7"/>
    <w:rsid w:val="0049220A"/>
    <w:rsid w:val="004929DF"/>
    <w:rsid w:val="00492EAA"/>
    <w:rsid w:val="00493902"/>
    <w:rsid w:val="004940C9"/>
    <w:rsid w:val="004942B8"/>
    <w:rsid w:val="004949B7"/>
    <w:rsid w:val="00494CFC"/>
    <w:rsid w:val="00495B64"/>
    <w:rsid w:val="004A00A6"/>
    <w:rsid w:val="004A0BBD"/>
    <w:rsid w:val="004A0FFC"/>
    <w:rsid w:val="004A2FE6"/>
    <w:rsid w:val="004A42EE"/>
    <w:rsid w:val="004A46D3"/>
    <w:rsid w:val="004A59A2"/>
    <w:rsid w:val="004A7038"/>
    <w:rsid w:val="004B0080"/>
    <w:rsid w:val="004B11E4"/>
    <w:rsid w:val="004B2273"/>
    <w:rsid w:val="004B2455"/>
    <w:rsid w:val="004B30BC"/>
    <w:rsid w:val="004B37EF"/>
    <w:rsid w:val="004B4C2A"/>
    <w:rsid w:val="004B71FC"/>
    <w:rsid w:val="004B7F05"/>
    <w:rsid w:val="004C0103"/>
    <w:rsid w:val="004C0188"/>
    <w:rsid w:val="004C01BE"/>
    <w:rsid w:val="004C0651"/>
    <w:rsid w:val="004C0A39"/>
    <w:rsid w:val="004C0FE4"/>
    <w:rsid w:val="004C130D"/>
    <w:rsid w:val="004C1A54"/>
    <w:rsid w:val="004C1C5D"/>
    <w:rsid w:val="004C1E22"/>
    <w:rsid w:val="004C267D"/>
    <w:rsid w:val="004C2858"/>
    <w:rsid w:val="004C2AE5"/>
    <w:rsid w:val="004C3E29"/>
    <w:rsid w:val="004C5656"/>
    <w:rsid w:val="004C610A"/>
    <w:rsid w:val="004C6556"/>
    <w:rsid w:val="004C658D"/>
    <w:rsid w:val="004C6B98"/>
    <w:rsid w:val="004C7F81"/>
    <w:rsid w:val="004D09DA"/>
    <w:rsid w:val="004D12DF"/>
    <w:rsid w:val="004D20C8"/>
    <w:rsid w:val="004D2692"/>
    <w:rsid w:val="004D3708"/>
    <w:rsid w:val="004D41EA"/>
    <w:rsid w:val="004D472A"/>
    <w:rsid w:val="004D4853"/>
    <w:rsid w:val="004D4E33"/>
    <w:rsid w:val="004D50D4"/>
    <w:rsid w:val="004D5144"/>
    <w:rsid w:val="004D5D9E"/>
    <w:rsid w:val="004D6234"/>
    <w:rsid w:val="004D64F8"/>
    <w:rsid w:val="004D6E2A"/>
    <w:rsid w:val="004E039A"/>
    <w:rsid w:val="004E0651"/>
    <w:rsid w:val="004E15B6"/>
    <w:rsid w:val="004E1686"/>
    <w:rsid w:val="004E16C2"/>
    <w:rsid w:val="004E23A4"/>
    <w:rsid w:val="004E2807"/>
    <w:rsid w:val="004E294A"/>
    <w:rsid w:val="004E299C"/>
    <w:rsid w:val="004E2BC8"/>
    <w:rsid w:val="004E2D25"/>
    <w:rsid w:val="004E3077"/>
    <w:rsid w:val="004E38B2"/>
    <w:rsid w:val="004E3BB3"/>
    <w:rsid w:val="004E3E9E"/>
    <w:rsid w:val="004E48F0"/>
    <w:rsid w:val="004E59A5"/>
    <w:rsid w:val="004F02C8"/>
    <w:rsid w:val="004F0A58"/>
    <w:rsid w:val="004F2A9E"/>
    <w:rsid w:val="004F36D3"/>
    <w:rsid w:val="004F3C22"/>
    <w:rsid w:val="004F563F"/>
    <w:rsid w:val="004F57D8"/>
    <w:rsid w:val="004F6236"/>
    <w:rsid w:val="004F7074"/>
    <w:rsid w:val="004F77FF"/>
    <w:rsid w:val="004F7B9A"/>
    <w:rsid w:val="005005E8"/>
    <w:rsid w:val="005010D0"/>
    <w:rsid w:val="0050165B"/>
    <w:rsid w:val="00501FA7"/>
    <w:rsid w:val="005046C4"/>
    <w:rsid w:val="00504C5A"/>
    <w:rsid w:val="0050517C"/>
    <w:rsid w:val="00506111"/>
    <w:rsid w:val="005061E7"/>
    <w:rsid w:val="00506FE8"/>
    <w:rsid w:val="00507B4C"/>
    <w:rsid w:val="00507F2F"/>
    <w:rsid w:val="00507FB9"/>
    <w:rsid w:val="0051037E"/>
    <w:rsid w:val="00513D36"/>
    <w:rsid w:val="00514468"/>
    <w:rsid w:val="00515B39"/>
    <w:rsid w:val="005170BE"/>
    <w:rsid w:val="00517212"/>
    <w:rsid w:val="0051753D"/>
    <w:rsid w:val="005178DE"/>
    <w:rsid w:val="00517BF7"/>
    <w:rsid w:val="00520B05"/>
    <w:rsid w:val="00520D4B"/>
    <w:rsid w:val="00520F45"/>
    <w:rsid w:val="005211ED"/>
    <w:rsid w:val="00521BEC"/>
    <w:rsid w:val="00521E42"/>
    <w:rsid w:val="00522EFC"/>
    <w:rsid w:val="0052367F"/>
    <w:rsid w:val="005241A1"/>
    <w:rsid w:val="0052439D"/>
    <w:rsid w:val="00524469"/>
    <w:rsid w:val="0052508B"/>
    <w:rsid w:val="0052607C"/>
    <w:rsid w:val="005262C7"/>
    <w:rsid w:val="00526CA3"/>
    <w:rsid w:val="00530F5A"/>
    <w:rsid w:val="00531E83"/>
    <w:rsid w:val="00532A22"/>
    <w:rsid w:val="00533773"/>
    <w:rsid w:val="0053425B"/>
    <w:rsid w:val="00534AEF"/>
    <w:rsid w:val="00534B79"/>
    <w:rsid w:val="00534F91"/>
    <w:rsid w:val="00535274"/>
    <w:rsid w:val="00535B4B"/>
    <w:rsid w:val="00535CBF"/>
    <w:rsid w:val="005367E5"/>
    <w:rsid w:val="00536816"/>
    <w:rsid w:val="00537804"/>
    <w:rsid w:val="00537956"/>
    <w:rsid w:val="00540454"/>
    <w:rsid w:val="00540B7E"/>
    <w:rsid w:val="0054196D"/>
    <w:rsid w:val="0054243A"/>
    <w:rsid w:val="00542A8B"/>
    <w:rsid w:val="00542D45"/>
    <w:rsid w:val="005468FB"/>
    <w:rsid w:val="005469B3"/>
    <w:rsid w:val="00547046"/>
    <w:rsid w:val="00547233"/>
    <w:rsid w:val="00550073"/>
    <w:rsid w:val="005502F5"/>
    <w:rsid w:val="0055066E"/>
    <w:rsid w:val="005508C9"/>
    <w:rsid w:val="00550CEF"/>
    <w:rsid w:val="00551129"/>
    <w:rsid w:val="00552494"/>
    <w:rsid w:val="00552515"/>
    <w:rsid w:val="00552ACC"/>
    <w:rsid w:val="00552ED9"/>
    <w:rsid w:val="00553300"/>
    <w:rsid w:val="00553744"/>
    <w:rsid w:val="00553EDD"/>
    <w:rsid w:val="005553E7"/>
    <w:rsid w:val="00555780"/>
    <w:rsid w:val="00555DCF"/>
    <w:rsid w:val="00555ED1"/>
    <w:rsid w:val="00557891"/>
    <w:rsid w:val="0056053C"/>
    <w:rsid w:val="00560BA1"/>
    <w:rsid w:val="00561237"/>
    <w:rsid w:val="00562CBD"/>
    <w:rsid w:val="005634E6"/>
    <w:rsid w:val="00563C6F"/>
    <w:rsid w:val="0056441B"/>
    <w:rsid w:val="00564B78"/>
    <w:rsid w:val="00567603"/>
    <w:rsid w:val="00570847"/>
    <w:rsid w:val="00572437"/>
    <w:rsid w:val="00572B4B"/>
    <w:rsid w:val="00572EBB"/>
    <w:rsid w:val="0057339D"/>
    <w:rsid w:val="00573F92"/>
    <w:rsid w:val="00574A39"/>
    <w:rsid w:val="00575184"/>
    <w:rsid w:val="00575651"/>
    <w:rsid w:val="00576D16"/>
    <w:rsid w:val="005771C8"/>
    <w:rsid w:val="00577A64"/>
    <w:rsid w:val="00577E36"/>
    <w:rsid w:val="0058010E"/>
    <w:rsid w:val="005802B6"/>
    <w:rsid w:val="00581741"/>
    <w:rsid w:val="00581850"/>
    <w:rsid w:val="00581AF0"/>
    <w:rsid w:val="00581B0C"/>
    <w:rsid w:val="00584101"/>
    <w:rsid w:val="005844FE"/>
    <w:rsid w:val="00584D50"/>
    <w:rsid w:val="00587083"/>
    <w:rsid w:val="005905B3"/>
    <w:rsid w:val="00590BEB"/>
    <w:rsid w:val="0059103B"/>
    <w:rsid w:val="005918F8"/>
    <w:rsid w:val="0059378D"/>
    <w:rsid w:val="00593C78"/>
    <w:rsid w:val="0059421B"/>
    <w:rsid w:val="005943C8"/>
    <w:rsid w:val="00594C1D"/>
    <w:rsid w:val="005951D7"/>
    <w:rsid w:val="0059665E"/>
    <w:rsid w:val="005970E1"/>
    <w:rsid w:val="00597299"/>
    <w:rsid w:val="00597877"/>
    <w:rsid w:val="005A1014"/>
    <w:rsid w:val="005A39A9"/>
    <w:rsid w:val="005A3CD3"/>
    <w:rsid w:val="005A49BD"/>
    <w:rsid w:val="005A57C5"/>
    <w:rsid w:val="005A59C1"/>
    <w:rsid w:val="005A6325"/>
    <w:rsid w:val="005A65F0"/>
    <w:rsid w:val="005A6E44"/>
    <w:rsid w:val="005B0016"/>
    <w:rsid w:val="005B02AD"/>
    <w:rsid w:val="005B0DC5"/>
    <w:rsid w:val="005B3022"/>
    <w:rsid w:val="005B3321"/>
    <w:rsid w:val="005B3AEF"/>
    <w:rsid w:val="005B45D1"/>
    <w:rsid w:val="005B460D"/>
    <w:rsid w:val="005B5616"/>
    <w:rsid w:val="005B5AF2"/>
    <w:rsid w:val="005B5B1E"/>
    <w:rsid w:val="005B5DCC"/>
    <w:rsid w:val="005B6A25"/>
    <w:rsid w:val="005B6B90"/>
    <w:rsid w:val="005B6E92"/>
    <w:rsid w:val="005B6F82"/>
    <w:rsid w:val="005B7CD6"/>
    <w:rsid w:val="005B7FD1"/>
    <w:rsid w:val="005C0073"/>
    <w:rsid w:val="005C1589"/>
    <w:rsid w:val="005C1C42"/>
    <w:rsid w:val="005C30C2"/>
    <w:rsid w:val="005C347E"/>
    <w:rsid w:val="005C3648"/>
    <w:rsid w:val="005C4837"/>
    <w:rsid w:val="005C5C13"/>
    <w:rsid w:val="005C7333"/>
    <w:rsid w:val="005D0B62"/>
    <w:rsid w:val="005D1B4B"/>
    <w:rsid w:val="005D22D3"/>
    <w:rsid w:val="005D24CF"/>
    <w:rsid w:val="005D3153"/>
    <w:rsid w:val="005D381B"/>
    <w:rsid w:val="005D6A32"/>
    <w:rsid w:val="005D79F7"/>
    <w:rsid w:val="005D7C60"/>
    <w:rsid w:val="005E00D6"/>
    <w:rsid w:val="005E0F3F"/>
    <w:rsid w:val="005E1FB9"/>
    <w:rsid w:val="005E3B7D"/>
    <w:rsid w:val="005E3FF8"/>
    <w:rsid w:val="005E40E1"/>
    <w:rsid w:val="005E42F7"/>
    <w:rsid w:val="005E5871"/>
    <w:rsid w:val="005E5C5E"/>
    <w:rsid w:val="005E5EFE"/>
    <w:rsid w:val="005E689A"/>
    <w:rsid w:val="005F0875"/>
    <w:rsid w:val="005F0A9C"/>
    <w:rsid w:val="005F14DA"/>
    <w:rsid w:val="005F3475"/>
    <w:rsid w:val="005F48CF"/>
    <w:rsid w:val="005F5990"/>
    <w:rsid w:val="005F635D"/>
    <w:rsid w:val="00600C1E"/>
    <w:rsid w:val="00600E18"/>
    <w:rsid w:val="00601B50"/>
    <w:rsid w:val="00601FA8"/>
    <w:rsid w:val="00602254"/>
    <w:rsid w:val="0060281B"/>
    <w:rsid w:val="00602FD7"/>
    <w:rsid w:val="006034F5"/>
    <w:rsid w:val="00603BA4"/>
    <w:rsid w:val="00603EEF"/>
    <w:rsid w:val="00604858"/>
    <w:rsid w:val="00604B8A"/>
    <w:rsid w:val="006050B4"/>
    <w:rsid w:val="0060521E"/>
    <w:rsid w:val="0060547D"/>
    <w:rsid w:val="00605D90"/>
    <w:rsid w:val="00605FDF"/>
    <w:rsid w:val="006067CE"/>
    <w:rsid w:val="006069B1"/>
    <w:rsid w:val="006079EE"/>
    <w:rsid w:val="00611155"/>
    <w:rsid w:val="006114CC"/>
    <w:rsid w:val="0061158E"/>
    <w:rsid w:val="00611C34"/>
    <w:rsid w:val="00612345"/>
    <w:rsid w:val="00612918"/>
    <w:rsid w:val="00612D04"/>
    <w:rsid w:val="00612D26"/>
    <w:rsid w:val="00612F11"/>
    <w:rsid w:val="0061372A"/>
    <w:rsid w:val="0061409D"/>
    <w:rsid w:val="0061470D"/>
    <w:rsid w:val="00614F84"/>
    <w:rsid w:val="00616C08"/>
    <w:rsid w:val="00620968"/>
    <w:rsid w:val="00620D99"/>
    <w:rsid w:val="00622517"/>
    <w:rsid w:val="00623407"/>
    <w:rsid w:val="00623E34"/>
    <w:rsid w:val="006246D5"/>
    <w:rsid w:val="00625EA3"/>
    <w:rsid w:val="00626117"/>
    <w:rsid w:val="00626EC1"/>
    <w:rsid w:val="0063196B"/>
    <w:rsid w:val="0063271B"/>
    <w:rsid w:val="00635993"/>
    <w:rsid w:val="00635E44"/>
    <w:rsid w:val="006361D0"/>
    <w:rsid w:val="00636BFC"/>
    <w:rsid w:val="006373C3"/>
    <w:rsid w:val="00637F43"/>
    <w:rsid w:val="00640222"/>
    <w:rsid w:val="0064166E"/>
    <w:rsid w:val="00642A66"/>
    <w:rsid w:val="00643A89"/>
    <w:rsid w:val="006443F0"/>
    <w:rsid w:val="00646B3C"/>
    <w:rsid w:val="00647837"/>
    <w:rsid w:val="00647E01"/>
    <w:rsid w:val="006518F7"/>
    <w:rsid w:val="006518FA"/>
    <w:rsid w:val="0065201C"/>
    <w:rsid w:val="0065264A"/>
    <w:rsid w:val="00652C48"/>
    <w:rsid w:val="00656E61"/>
    <w:rsid w:val="00657BEB"/>
    <w:rsid w:val="0066010C"/>
    <w:rsid w:val="006621C7"/>
    <w:rsid w:val="00663085"/>
    <w:rsid w:val="006633D9"/>
    <w:rsid w:val="006644BF"/>
    <w:rsid w:val="006647FD"/>
    <w:rsid w:val="00664C4D"/>
    <w:rsid w:val="00664D43"/>
    <w:rsid w:val="006650B9"/>
    <w:rsid w:val="006654A3"/>
    <w:rsid w:val="00666432"/>
    <w:rsid w:val="006671C7"/>
    <w:rsid w:val="00667662"/>
    <w:rsid w:val="00670790"/>
    <w:rsid w:val="00671286"/>
    <w:rsid w:val="00671761"/>
    <w:rsid w:val="006720AB"/>
    <w:rsid w:val="00672420"/>
    <w:rsid w:val="00672711"/>
    <w:rsid w:val="00673B03"/>
    <w:rsid w:val="006742E8"/>
    <w:rsid w:val="00674C54"/>
    <w:rsid w:val="0067589C"/>
    <w:rsid w:val="00675CA7"/>
    <w:rsid w:val="00677BDD"/>
    <w:rsid w:val="00680E23"/>
    <w:rsid w:val="00681216"/>
    <w:rsid w:val="00681931"/>
    <w:rsid w:val="00681DFD"/>
    <w:rsid w:val="00682CAB"/>
    <w:rsid w:val="006840FB"/>
    <w:rsid w:val="00684E41"/>
    <w:rsid w:val="00685E86"/>
    <w:rsid w:val="00687229"/>
    <w:rsid w:val="00687EF6"/>
    <w:rsid w:val="0069108C"/>
    <w:rsid w:val="0069116D"/>
    <w:rsid w:val="00691D01"/>
    <w:rsid w:val="006933F8"/>
    <w:rsid w:val="006935C3"/>
    <w:rsid w:val="006936DC"/>
    <w:rsid w:val="0069433B"/>
    <w:rsid w:val="0069588B"/>
    <w:rsid w:val="00695BB5"/>
    <w:rsid w:val="0069640A"/>
    <w:rsid w:val="006967B8"/>
    <w:rsid w:val="006970D1"/>
    <w:rsid w:val="006A0CF2"/>
    <w:rsid w:val="006A12CB"/>
    <w:rsid w:val="006A19D2"/>
    <w:rsid w:val="006A1B7F"/>
    <w:rsid w:val="006A1DB3"/>
    <w:rsid w:val="006A271D"/>
    <w:rsid w:val="006A3241"/>
    <w:rsid w:val="006A468D"/>
    <w:rsid w:val="006A49BB"/>
    <w:rsid w:val="006A4B89"/>
    <w:rsid w:val="006A5B8A"/>
    <w:rsid w:val="006A6B10"/>
    <w:rsid w:val="006A7279"/>
    <w:rsid w:val="006A72A8"/>
    <w:rsid w:val="006A7882"/>
    <w:rsid w:val="006B0CBF"/>
    <w:rsid w:val="006B1731"/>
    <w:rsid w:val="006B205E"/>
    <w:rsid w:val="006B2CAF"/>
    <w:rsid w:val="006B4C49"/>
    <w:rsid w:val="006B52BC"/>
    <w:rsid w:val="006B70C0"/>
    <w:rsid w:val="006B7611"/>
    <w:rsid w:val="006B7E02"/>
    <w:rsid w:val="006C33D7"/>
    <w:rsid w:val="006C3709"/>
    <w:rsid w:val="006C43D5"/>
    <w:rsid w:val="006C4F0C"/>
    <w:rsid w:val="006C526B"/>
    <w:rsid w:val="006C5561"/>
    <w:rsid w:val="006C5B12"/>
    <w:rsid w:val="006C61E1"/>
    <w:rsid w:val="006D02A1"/>
    <w:rsid w:val="006D0FEE"/>
    <w:rsid w:val="006D21BF"/>
    <w:rsid w:val="006D299B"/>
    <w:rsid w:val="006D500E"/>
    <w:rsid w:val="006D51A0"/>
    <w:rsid w:val="006D669A"/>
    <w:rsid w:val="006D6B23"/>
    <w:rsid w:val="006E066D"/>
    <w:rsid w:val="006E0689"/>
    <w:rsid w:val="006E0B50"/>
    <w:rsid w:val="006E1445"/>
    <w:rsid w:val="006E164E"/>
    <w:rsid w:val="006E1C7C"/>
    <w:rsid w:val="006E2264"/>
    <w:rsid w:val="006E2932"/>
    <w:rsid w:val="006E51B3"/>
    <w:rsid w:val="006E5C58"/>
    <w:rsid w:val="006E5D03"/>
    <w:rsid w:val="006E629D"/>
    <w:rsid w:val="006E7EDE"/>
    <w:rsid w:val="006F033C"/>
    <w:rsid w:val="006F07DC"/>
    <w:rsid w:val="006F0A3F"/>
    <w:rsid w:val="006F3C6E"/>
    <w:rsid w:val="006F4A3E"/>
    <w:rsid w:val="006F4E74"/>
    <w:rsid w:val="006F512B"/>
    <w:rsid w:val="006F5302"/>
    <w:rsid w:val="006F5C7F"/>
    <w:rsid w:val="006F6482"/>
    <w:rsid w:val="007014B3"/>
    <w:rsid w:val="00702008"/>
    <w:rsid w:val="007022BB"/>
    <w:rsid w:val="0070288A"/>
    <w:rsid w:val="00702BF8"/>
    <w:rsid w:val="00702F99"/>
    <w:rsid w:val="0070383A"/>
    <w:rsid w:val="00704A0E"/>
    <w:rsid w:val="007061BB"/>
    <w:rsid w:val="00706FBD"/>
    <w:rsid w:val="007070DF"/>
    <w:rsid w:val="00707897"/>
    <w:rsid w:val="00710059"/>
    <w:rsid w:val="007106FB"/>
    <w:rsid w:val="00712371"/>
    <w:rsid w:val="00713FCA"/>
    <w:rsid w:val="00714284"/>
    <w:rsid w:val="00714D9E"/>
    <w:rsid w:val="0071530D"/>
    <w:rsid w:val="00715357"/>
    <w:rsid w:val="0071762B"/>
    <w:rsid w:val="00720320"/>
    <w:rsid w:val="0072057E"/>
    <w:rsid w:val="007205D5"/>
    <w:rsid w:val="00720A32"/>
    <w:rsid w:val="00721A29"/>
    <w:rsid w:val="007227E0"/>
    <w:rsid w:val="007233FE"/>
    <w:rsid w:val="007237A3"/>
    <w:rsid w:val="00726715"/>
    <w:rsid w:val="007276F9"/>
    <w:rsid w:val="007279A2"/>
    <w:rsid w:val="007300EF"/>
    <w:rsid w:val="007308E2"/>
    <w:rsid w:val="0073259A"/>
    <w:rsid w:val="00733E7D"/>
    <w:rsid w:val="00734161"/>
    <w:rsid w:val="007344F6"/>
    <w:rsid w:val="007348F4"/>
    <w:rsid w:val="00736595"/>
    <w:rsid w:val="007379F1"/>
    <w:rsid w:val="00737A5E"/>
    <w:rsid w:val="007403DE"/>
    <w:rsid w:val="007406E7"/>
    <w:rsid w:val="00740D06"/>
    <w:rsid w:val="00741685"/>
    <w:rsid w:val="00741AF8"/>
    <w:rsid w:val="00741C09"/>
    <w:rsid w:val="007429AF"/>
    <w:rsid w:val="00742AC8"/>
    <w:rsid w:val="00742E68"/>
    <w:rsid w:val="00745BD1"/>
    <w:rsid w:val="00745C9F"/>
    <w:rsid w:val="00746DF7"/>
    <w:rsid w:val="00747343"/>
    <w:rsid w:val="007479A0"/>
    <w:rsid w:val="00747CE5"/>
    <w:rsid w:val="00750674"/>
    <w:rsid w:val="00750BC1"/>
    <w:rsid w:val="007518BE"/>
    <w:rsid w:val="00754833"/>
    <w:rsid w:val="00754D97"/>
    <w:rsid w:val="00755945"/>
    <w:rsid w:val="00755A23"/>
    <w:rsid w:val="0075685D"/>
    <w:rsid w:val="00756926"/>
    <w:rsid w:val="00757EE3"/>
    <w:rsid w:val="00760275"/>
    <w:rsid w:val="007617EC"/>
    <w:rsid w:val="007622A5"/>
    <w:rsid w:val="00762B48"/>
    <w:rsid w:val="00763BBB"/>
    <w:rsid w:val="007660E1"/>
    <w:rsid w:val="00766332"/>
    <w:rsid w:val="007663DE"/>
    <w:rsid w:val="00770320"/>
    <w:rsid w:val="00770399"/>
    <w:rsid w:val="00770D60"/>
    <w:rsid w:val="007730A7"/>
    <w:rsid w:val="00773ADA"/>
    <w:rsid w:val="0077491E"/>
    <w:rsid w:val="00774D57"/>
    <w:rsid w:val="00775AE3"/>
    <w:rsid w:val="00775ED2"/>
    <w:rsid w:val="007760E1"/>
    <w:rsid w:val="0077646A"/>
    <w:rsid w:val="007768A5"/>
    <w:rsid w:val="007769F8"/>
    <w:rsid w:val="0077768D"/>
    <w:rsid w:val="00777CB4"/>
    <w:rsid w:val="00777CE6"/>
    <w:rsid w:val="00781523"/>
    <w:rsid w:val="0078301B"/>
    <w:rsid w:val="007838CD"/>
    <w:rsid w:val="007853BC"/>
    <w:rsid w:val="007854FB"/>
    <w:rsid w:val="0078560B"/>
    <w:rsid w:val="00786742"/>
    <w:rsid w:val="007869E3"/>
    <w:rsid w:val="00786C03"/>
    <w:rsid w:val="0078702C"/>
    <w:rsid w:val="007878B5"/>
    <w:rsid w:val="00787A96"/>
    <w:rsid w:val="00794236"/>
    <w:rsid w:val="00794B94"/>
    <w:rsid w:val="00794FCD"/>
    <w:rsid w:val="007952AB"/>
    <w:rsid w:val="0079537B"/>
    <w:rsid w:val="00795B36"/>
    <w:rsid w:val="007970B5"/>
    <w:rsid w:val="00797A84"/>
    <w:rsid w:val="007A02F2"/>
    <w:rsid w:val="007A0ADF"/>
    <w:rsid w:val="007A1363"/>
    <w:rsid w:val="007A2680"/>
    <w:rsid w:val="007A2B61"/>
    <w:rsid w:val="007A3A81"/>
    <w:rsid w:val="007A4862"/>
    <w:rsid w:val="007A5BB2"/>
    <w:rsid w:val="007A60BE"/>
    <w:rsid w:val="007A7EAC"/>
    <w:rsid w:val="007A7FD9"/>
    <w:rsid w:val="007B13E4"/>
    <w:rsid w:val="007B194F"/>
    <w:rsid w:val="007B1CA9"/>
    <w:rsid w:val="007B279B"/>
    <w:rsid w:val="007B4D10"/>
    <w:rsid w:val="007B5707"/>
    <w:rsid w:val="007B5788"/>
    <w:rsid w:val="007B6353"/>
    <w:rsid w:val="007B65F7"/>
    <w:rsid w:val="007B6E06"/>
    <w:rsid w:val="007B6F91"/>
    <w:rsid w:val="007B74ED"/>
    <w:rsid w:val="007C0056"/>
    <w:rsid w:val="007C07B0"/>
    <w:rsid w:val="007C08B7"/>
    <w:rsid w:val="007C1795"/>
    <w:rsid w:val="007C2E14"/>
    <w:rsid w:val="007C3E45"/>
    <w:rsid w:val="007C43B0"/>
    <w:rsid w:val="007C4B08"/>
    <w:rsid w:val="007C4C4B"/>
    <w:rsid w:val="007C7DB4"/>
    <w:rsid w:val="007D000A"/>
    <w:rsid w:val="007D05BD"/>
    <w:rsid w:val="007D0E77"/>
    <w:rsid w:val="007D1100"/>
    <w:rsid w:val="007D1895"/>
    <w:rsid w:val="007D1B2B"/>
    <w:rsid w:val="007D1C41"/>
    <w:rsid w:val="007D2849"/>
    <w:rsid w:val="007D2CD7"/>
    <w:rsid w:val="007D327E"/>
    <w:rsid w:val="007D417A"/>
    <w:rsid w:val="007D5013"/>
    <w:rsid w:val="007D5BB9"/>
    <w:rsid w:val="007D5EF9"/>
    <w:rsid w:val="007D6E39"/>
    <w:rsid w:val="007D7455"/>
    <w:rsid w:val="007E034A"/>
    <w:rsid w:val="007E03E4"/>
    <w:rsid w:val="007E0E89"/>
    <w:rsid w:val="007E331F"/>
    <w:rsid w:val="007E42CE"/>
    <w:rsid w:val="007E4E86"/>
    <w:rsid w:val="007E526A"/>
    <w:rsid w:val="007E681A"/>
    <w:rsid w:val="007E7120"/>
    <w:rsid w:val="007F0451"/>
    <w:rsid w:val="007F12F9"/>
    <w:rsid w:val="007F1336"/>
    <w:rsid w:val="007F17F1"/>
    <w:rsid w:val="007F4636"/>
    <w:rsid w:val="007F5079"/>
    <w:rsid w:val="007F672E"/>
    <w:rsid w:val="007F6ED0"/>
    <w:rsid w:val="007F7143"/>
    <w:rsid w:val="007F765A"/>
    <w:rsid w:val="0080030A"/>
    <w:rsid w:val="00801C1E"/>
    <w:rsid w:val="00802C99"/>
    <w:rsid w:val="00805680"/>
    <w:rsid w:val="00805C92"/>
    <w:rsid w:val="008065A1"/>
    <w:rsid w:val="00806EF6"/>
    <w:rsid w:val="00806F96"/>
    <w:rsid w:val="008072FF"/>
    <w:rsid w:val="00807AB5"/>
    <w:rsid w:val="00807BCF"/>
    <w:rsid w:val="00810138"/>
    <w:rsid w:val="0081049A"/>
    <w:rsid w:val="00811CD9"/>
    <w:rsid w:val="00811E07"/>
    <w:rsid w:val="00812630"/>
    <w:rsid w:val="0081359D"/>
    <w:rsid w:val="0081380F"/>
    <w:rsid w:val="0081396F"/>
    <w:rsid w:val="00813A78"/>
    <w:rsid w:val="008145F1"/>
    <w:rsid w:val="0081490A"/>
    <w:rsid w:val="00816425"/>
    <w:rsid w:val="00817392"/>
    <w:rsid w:val="00821431"/>
    <w:rsid w:val="00822A0B"/>
    <w:rsid w:val="00824D37"/>
    <w:rsid w:val="00825325"/>
    <w:rsid w:val="00826743"/>
    <w:rsid w:val="0083019D"/>
    <w:rsid w:val="00830630"/>
    <w:rsid w:val="008307D0"/>
    <w:rsid w:val="00830E13"/>
    <w:rsid w:val="0083104F"/>
    <w:rsid w:val="00831766"/>
    <w:rsid w:val="008330DC"/>
    <w:rsid w:val="008335F3"/>
    <w:rsid w:val="00834FC4"/>
    <w:rsid w:val="008355FB"/>
    <w:rsid w:val="008358B8"/>
    <w:rsid w:val="00841369"/>
    <w:rsid w:val="0084142C"/>
    <w:rsid w:val="008415C6"/>
    <w:rsid w:val="0084292D"/>
    <w:rsid w:val="00844F8A"/>
    <w:rsid w:val="00844FAC"/>
    <w:rsid w:val="0084586F"/>
    <w:rsid w:val="00846625"/>
    <w:rsid w:val="0084700C"/>
    <w:rsid w:val="00847E75"/>
    <w:rsid w:val="008502B2"/>
    <w:rsid w:val="00850F7F"/>
    <w:rsid w:val="008520EC"/>
    <w:rsid w:val="00852492"/>
    <w:rsid w:val="0085296B"/>
    <w:rsid w:val="00852DDF"/>
    <w:rsid w:val="0085311C"/>
    <w:rsid w:val="008531A1"/>
    <w:rsid w:val="0085339C"/>
    <w:rsid w:val="00853910"/>
    <w:rsid w:val="00853A27"/>
    <w:rsid w:val="00853DDF"/>
    <w:rsid w:val="0085440B"/>
    <w:rsid w:val="00855611"/>
    <w:rsid w:val="00855981"/>
    <w:rsid w:val="00856230"/>
    <w:rsid w:val="008569F5"/>
    <w:rsid w:val="008571E5"/>
    <w:rsid w:val="00857326"/>
    <w:rsid w:val="0085735D"/>
    <w:rsid w:val="00857497"/>
    <w:rsid w:val="008605C3"/>
    <w:rsid w:val="00860912"/>
    <w:rsid w:val="00860C77"/>
    <w:rsid w:val="0086192C"/>
    <w:rsid w:val="0086279C"/>
    <w:rsid w:val="008629A5"/>
    <w:rsid w:val="00863037"/>
    <w:rsid w:val="00863A36"/>
    <w:rsid w:val="00863EB6"/>
    <w:rsid w:val="00863FFC"/>
    <w:rsid w:val="008646DB"/>
    <w:rsid w:val="00864943"/>
    <w:rsid w:val="008656AA"/>
    <w:rsid w:val="00865BFE"/>
    <w:rsid w:val="008661A7"/>
    <w:rsid w:val="00870075"/>
    <w:rsid w:val="00870CF5"/>
    <w:rsid w:val="00870E3A"/>
    <w:rsid w:val="008720CE"/>
    <w:rsid w:val="00872EDA"/>
    <w:rsid w:val="00873254"/>
    <w:rsid w:val="00873F48"/>
    <w:rsid w:val="00874697"/>
    <w:rsid w:val="00874C32"/>
    <w:rsid w:val="0087511F"/>
    <w:rsid w:val="00876754"/>
    <w:rsid w:val="00876BDD"/>
    <w:rsid w:val="008779F0"/>
    <w:rsid w:val="00877E12"/>
    <w:rsid w:val="008809B2"/>
    <w:rsid w:val="008812D4"/>
    <w:rsid w:val="00882155"/>
    <w:rsid w:val="008835A8"/>
    <w:rsid w:val="00883C95"/>
    <w:rsid w:val="00885149"/>
    <w:rsid w:val="00885B0D"/>
    <w:rsid w:val="00885B2E"/>
    <w:rsid w:val="00887674"/>
    <w:rsid w:val="008876BE"/>
    <w:rsid w:val="00890109"/>
    <w:rsid w:val="008901D9"/>
    <w:rsid w:val="0089072D"/>
    <w:rsid w:val="00891723"/>
    <w:rsid w:val="00891778"/>
    <w:rsid w:val="00891CD1"/>
    <w:rsid w:val="00892088"/>
    <w:rsid w:val="00892F52"/>
    <w:rsid w:val="008936BC"/>
    <w:rsid w:val="00893AA5"/>
    <w:rsid w:val="008942E1"/>
    <w:rsid w:val="008948FC"/>
    <w:rsid w:val="008953B8"/>
    <w:rsid w:val="00895A30"/>
    <w:rsid w:val="008969B4"/>
    <w:rsid w:val="00897F84"/>
    <w:rsid w:val="008A088B"/>
    <w:rsid w:val="008A0F06"/>
    <w:rsid w:val="008A269E"/>
    <w:rsid w:val="008A29B1"/>
    <w:rsid w:val="008A3171"/>
    <w:rsid w:val="008A34E4"/>
    <w:rsid w:val="008A39AC"/>
    <w:rsid w:val="008A3B37"/>
    <w:rsid w:val="008A5822"/>
    <w:rsid w:val="008A5C7F"/>
    <w:rsid w:val="008A6D43"/>
    <w:rsid w:val="008B05EE"/>
    <w:rsid w:val="008B2717"/>
    <w:rsid w:val="008B3345"/>
    <w:rsid w:val="008B3506"/>
    <w:rsid w:val="008B46E2"/>
    <w:rsid w:val="008B4F42"/>
    <w:rsid w:val="008B51BB"/>
    <w:rsid w:val="008B65D6"/>
    <w:rsid w:val="008B6CF3"/>
    <w:rsid w:val="008B6EBB"/>
    <w:rsid w:val="008B71E7"/>
    <w:rsid w:val="008B7854"/>
    <w:rsid w:val="008C11D3"/>
    <w:rsid w:val="008C1987"/>
    <w:rsid w:val="008C1F3B"/>
    <w:rsid w:val="008C2535"/>
    <w:rsid w:val="008C26A8"/>
    <w:rsid w:val="008C2CDF"/>
    <w:rsid w:val="008C3A60"/>
    <w:rsid w:val="008C3FEB"/>
    <w:rsid w:val="008C445F"/>
    <w:rsid w:val="008C45FC"/>
    <w:rsid w:val="008C5F9D"/>
    <w:rsid w:val="008C7279"/>
    <w:rsid w:val="008C7AA1"/>
    <w:rsid w:val="008C7FBA"/>
    <w:rsid w:val="008D0101"/>
    <w:rsid w:val="008D0520"/>
    <w:rsid w:val="008D06A7"/>
    <w:rsid w:val="008D0709"/>
    <w:rsid w:val="008D112F"/>
    <w:rsid w:val="008D17B2"/>
    <w:rsid w:val="008D1B63"/>
    <w:rsid w:val="008D2772"/>
    <w:rsid w:val="008D2BF1"/>
    <w:rsid w:val="008D3134"/>
    <w:rsid w:val="008D36BB"/>
    <w:rsid w:val="008D370F"/>
    <w:rsid w:val="008D3756"/>
    <w:rsid w:val="008D4C69"/>
    <w:rsid w:val="008D51E4"/>
    <w:rsid w:val="008D52A2"/>
    <w:rsid w:val="008D5394"/>
    <w:rsid w:val="008D578D"/>
    <w:rsid w:val="008D6D0C"/>
    <w:rsid w:val="008E0473"/>
    <w:rsid w:val="008E0672"/>
    <w:rsid w:val="008E0BF3"/>
    <w:rsid w:val="008E1152"/>
    <w:rsid w:val="008E25B7"/>
    <w:rsid w:val="008E34AC"/>
    <w:rsid w:val="008E4C07"/>
    <w:rsid w:val="008E5F8C"/>
    <w:rsid w:val="008E6B32"/>
    <w:rsid w:val="008E6DFB"/>
    <w:rsid w:val="008E7EAE"/>
    <w:rsid w:val="008F1425"/>
    <w:rsid w:val="008F235C"/>
    <w:rsid w:val="008F25FB"/>
    <w:rsid w:val="008F338A"/>
    <w:rsid w:val="008F526F"/>
    <w:rsid w:val="008F53DD"/>
    <w:rsid w:val="008F55CA"/>
    <w:rsid w:val="008F59DC"/>
    <w:rsid w:val="008F5DBB"/>
    <w:rsid w:val="008F63C6"/>
    <w:rsid w:val="008F666A"/>
    <w:rsid w:val="008F6D01"/>
    <w:rsid w:val="008F76B9"/>
    <w:rsid w:val="008F7C46"/>
    <w:rsid w:val="008F7D5C"/>
    <w:rsid w:val="009002E3"/>
    <w:rsid w:val="0090084C"/>
    <w:rsid w:val="00900E43"/>
    <w:rsid w:val="0090271C"/>
    <w:rsid w:val="00903DD8"/>
    <w:rsid w:val="009045EA"/>
    <w:rsid w:val="009046AB"/>
    <w:rsid w:val="009051CE"/>
    <w:rsid w:val="009053F4"/>
    <w:rsid w:val="00905662"/>
    <w:rsid w:val="00905B9A"/>
    <w:rsid w:val="00906FC8"/>
    <w:rsid w:val="00907696"/>
    <w:rsid w:val="00910753"/>
    <w:rsid w:val="0091228B"/>
    <w:rsid w:val="009124BA"/>
    <w:rsid w:val="00912E39"/>
    <w:rsid w:val="00913247"/>
    <w:rsid w:val="00914D56"/>
    <w:rsid w:val="009154AA"/>
    <w:rsid w:val="00916848"/>
    <w:rsid w:val="00916C88"/>
    <w:rsid w:val="00917684"/>
    <w:rsid w:val="009204DD"/>
    <w:rsid w:val="00920673"/>
    <w:rsid w:val="00920CEB"/>
    <w:rsid w:val="00921F09"/>
    <w:rsid w:val="0092211A"/>
    <w:rsid w:val="00922181"/>
    <w:rsid w:val="009224B6"/>
    <w:rsid w:val="00923E60"/>
    <w:rsid w:val="00923EA7"/>
    <w:rsid w:val="0092468E"/>
    <w:rsid w:val="00925245"/>
    <w:rsid w:val="00925458"/>
    <w:rsid w:val="0092580F"/>
    <w:rsid w:val="00926209"/>
    <w:rsid w:val="009266E4"/>
    <w:rsid w:val="00927A85"/>
    <w:rsid w:val="00927DD7"/>
    <w:rsid w:val="00927DE9"/>
    <w:rsid w:val="0093036A"/>
    <w:rsid w:val="009307F1"/>
    <w:rsid w:val="0093289A"/>
    <w:rsid w:val="00932A6B"/>
    <w:rsid w:val="009332D0"/>
    <w:rsid w:val="00933747"/>
    <w:rsid w:val="00933D95"/>
    <w:rsid w:val="0093437A"/>
    <w:rsid w:val="00935196"/>
    <w:rsid w:val="0093593C"/>
    <w:rsid w:val="009360D2"/>
    <w:rsid w:val="00936170"/>
    <w:rsid w:val="00936C25"/>
    <w:rsid w:val="0093789D"/>
    <w:rsid w:val="00940085"/>
    <w:rsid w:val="009409C0"/>
    <w:rsid w:val="00943443"/>
    <w:rsid w:val="00943F81"/>
    <w:rsid w:val="009448BC"/>
    <w:rsid w:val="0094531B"/>
    <w:rsid w:val="009454B5"/>
    <w:rsid w:val="00945CB8"/>
    <w:rsid w:val="0094633C"/>
    <w:rsid w:val="00946576"/>
    <w:rsid w:val="00947AB0"/>
    <w:rsid w:val="00950026"/>
    <w:rsid w:val="009506E0"/>
    <w:rsid w:val="00952A18"/>
    <w:rsid w:val="00952EC9"/>
    <w:rsid w:val="00952EF7"/>
    <w:rsid w:val="00953330"/>
    <w:rsid w:val="00953337"/>
    <w:rsid w:val="00954630"/>
    <w:rsid w:val="009558A5"/>
    <w:rsid w:val="00956044"/>
    <w:rsid w:val="0095628F"/>
    <w:rsid w:val="00957784"/>
    <w:rsid w:val="00957B9B"/>
    <w:rsid w:val="009605ED"/>
    <w:rsid w:val="009614D7"/>
    <w:rsid w:val="00961C92"/>
    <w:rsid w:val="0096204E"/>
    <w:rsid w:val="00962D91"/>
    <w:rsid w:val="009641DE"/>
    <w:rsid w:val="00964C84"/>
    <w:rsid w:val="00965D45"/>
    <w:rsid w:val="00966FB2"/>
    <w:rsid w:val="00971E31"/>
    <w:rsid w:val="00973354"/>
    <w:rsid w:val="00974351"/>
    <w:rsid w:val="00975CE2"/>
    <w:rsid w:val="0097611A"/>
    <w:rsid w:val="00976336"/>
    <w:rsid w:val="0097655A"/>
    <w:rsid w:val="00977012"/>
    <w:rsid w:val="00980650"/>
    <w:rsid w:val="00982733"/>
    <w:rsid w:val="00982F21"/>
    <w:rsid w:val="009836F4"/>
    <w:rsid w:val="00983D1C"/>
    <w:rsid w:val="0098478A"/>
    <w:rsid w:val="00984A1F"/>
    <w:rsid w:val="00984AB5"/>
    <w:rsid w:val="00985154"/>
    <w:rsid w:val="0098531E"/>
    <w:rsid w:val="00986390"/>
    <w:rsid w:val="009871F8"/>
    <w:rsid w:val="00987E11"/>
    <w:rsid w:val="00987EF8"/>
    <w:rsid w:val="00987F26"/>
    <w:rsid w:val="0099054F"/>
    <w:rsid w:val="0099307B"/>
    <w:rsid w:val="009934D0"/>
    <w:rsid w:val="00993E22"/>
    <w:rsid w:val="009943EB"/>
    <w:rsid w:val="00994934"/>
    <w:rsid w:val="00995871"/>
    <w:rsid w:val="009960BD"/>
    <w:rsid w:val="00996426"/>
    <w:rsid w:val="00996B12"/>
    <w:rsid w:val="00997F20"/>
    <w:rsid w:val="009A05B1"/>
    <w:rsid w:val="009A05BF"/>
    <w:rsid w:val="009A36EA"/>
    <w:rsid w:val="009A36F6"/>
    <w:rsid w:val="009A3C8B"/>
    <w:rsid w:val="009A3D06"/>
    <w:rsid w:val="009A3D28"/>
    <w:rsid w:val="009A4BEE"/>
    <w:rsid w:val="009A50AE"/>
    <w:rsid w:val="009A5D81"/>
    <w:rsid w:val="009A5DFF"/>
    <w:rsid w:val="009A6947"/>
    <w:rsid w:val="009A7428"/>
    <w:rsid w:val="009A76BE"/>
    <w:rsid w:val="009B0694"/>
    <w:rsid w:val="009B0A1F"/>
    <w:rsid w:val="009B0AEC"/>
    <w:rsid w:val="009B1794"/>
    <w:rsid w:val="009B1AFB"/>
    <w:rsid w:val="009B2315"/>
    <w:rsid w:val="009B2674"/>
    <w:rsid w:val="009B28DB"/>
    <w:rsid w:val="009B2F65"/>
    <w:rsid w:val="009B3F14"/>
    <w:rsid w:val="009B41FF"/>
    <w:rsid w:val="009B488E"/>
    <w:rsid w:val="009B5BC4"/>
    <w:rsid w:val="009B65B7"/>
    <w:rsid w:val="009B7374"/>
    <w:rsid w:val="009B78E1"/>
    <w:rsid w:val="009C0BD0"/>
    <w:rsid w:val="009C13AE"/>
    <w:rsid w:val="009C1637"/>
    <w:rsid w:val="009C3BAE"/>
    <w:rsid w:val="009C4D67"/>
    <w:rsid w:val="009C5125"/>
    <w:rsid w:val="009C5DAE"/>
    <w:rsid w:val="009C73E1"/>
    <w:rsid w:val="009C76C4"/>
    <w:rsid w:val="009D05A0"/>
    <w:rsid w:val="009D0A8E"/>
    <w:rsid w:val="009D0F0D"/>
    <w:rsid w:val="009D1193"/>
    <w:rsid w:val="009D134C"/>
    <w:rsid w:val="009D14B3"/>
    <w:rsid w:val="009D302F"/>
    <w:rsid w:val="009D3897"/>
    <w:rsid w:val="009D4C95"/>
    <w:rsid w:val="009D574E"/>
    <w:rsid w:val="009D5D28"/>
    <w:rsid w:val="009D6B42"/>
    <w:rsid w:val="009D6D39"/>
    <w:rsid w:val="009D7287"/>
    <w:rsid w:val="009E1074"/>
    <w:rsid w:val="009E1F6F"/>
    <w:rsid w:val="009E2C0E"/>
    <w:rsid w:val="009E3525"/>
    <w:rsid w:val="009E5318"/>
    <w:rsid w:val="009E5915"/>
    <w:rsid w:val="009E6473"/>
    <w:rsid w:val="009E6790"/>
    <w:rsid w:val="009E72AF"/>
    <w:rsid w:val="009E72FD"/>
    <w:rsid w:val="009E79DC"/>
    <w:rsid w:val="009F0299"/>
    <w:rsid w:val="009F061D"/>
    <w:rsid w:val="009F0701"/>
    <w:rsid w:val="009F1760"/>
    <w:rsid w:val="009F200D"/>
    <w:rsid w:val="009F3468"/>
    <w:rsid w:val="009F368A"/>
    <w:rsid w:val="009F3BA8"/>
    <w:rsid w:val="009F4B88"/>
    <w:rsid w:val="009F64EE"/>
    <w:rsid w:val="009F68BD"/>
    <w:rsid w:val="009F72B9"/>
    <w:rsid w:val="009F7395"/>
    <w:rsid w:val="009F7A36"/>
    <w:rsid w:val="009F7D0E"/>
    <w:rsid w:val="00A00498"/>
    <w:rsid w:val="00A00C6F"/>
    <w:rsid w:val="00A01AE0"/>
    <w:rsid w:val="00A04206"/>
    <w:rsid w:val="00A05C46"/>
    <w:rsid w:val="00A064EE"/>
    <w:rsid w:val="00A0660B"/>
    <w:rsid w:val="00A06686"/>
    <w:rsid w:val="00A069F7"/>
    <w:rsid w:val="00A070B8"/>
    <w:rsid w:val="00A11C12"/>
    <w:rsid w:val="00A1205E"/>
    <w:rsid w:val="00A12902"/>
    <w:rsid w:val="00A13131"/>
    <w:rsid w:val="00A132A4"/>
    <w:rsid w:val="00A150ED"/>
    <w:rsid w:val="00A15370"/>
    <w:rsid w:val="00A161F9"/>
    <w:rsid w:val="00A169E7"/>
    <w:rsid w:val="00A16A8F"/>
    <w:rsid w:val="00A16F38"/>
    <w:rsid w:val="00A174B2"/>
    <w:rsid w:val="00A208E1"/>
    <w:rsid w:val="00A20FF3"/>
    <w:rsid w:val="00A21445"/>
    <w:rsid w:val="00A222B9"/>
    <w:rsid w:val="00A22D35"/>
    <w:rsid w:val="00A22F8C"/>
    <w:rsid w:val="00A234C0"/>
    <w:rsid w:val="00A24722"/>
    <w:rsid w:val="00A2525E"/>
    <w:rsid w:val="00A25FE4"/>
    <w:rsid w:val="00A27654"/>
    <w:rsid w:val="00A30171"/>
    <w:rsid w:val="00A3118C"/>
    <w:rsid w:val="00A3238F"/>
    <w:rsid w:val="00A34BB5"/>
    <w:rsid w:val="00A354F8"/>
    <w:rsid w:val="00A3599D"/>
    <w:rsid w:val="00A35AF2"/>
    <w:rsid w:val="00A35F37"/>
    <w:rsid w:val="00A37507"/>
    <w:rsid w:val="00A37F0B"/>
    <w:rsid w:val="00A41AD0"/>
    <w:rsid w:val="00A42A8C"/>
    <w:rsid w:val="00A4301A"/>
    <w:rsid w:val="00A430E0"/>
    <w:rsid w:val="00A440D6"/>
    <w:rsid w:val="00A44545"/>
    <w:rsid w:val="00A44CD2"/>
    <w:rsid w:val="00A45358"/>
    <w:rsid w:val="00A46211"/>
    <w:rsid w:val="00A4755B"/>
    <w:rsid w:val="00A50CC0"/>
    <w:rsid w:val="00A5244C"/>
    <w:rsid w:val="00A525A8"/>
    <w:rsid w:val="00A5261F"/>
    <w:rsid w:val="00A527EF"/>
    <w:rsid w:val="00A544BB"/>
    <w:rsid w:val="00A54A11"/>
    <w:rsid w:val="00A54BF3"/>
    <w:rsid w:val="00A55376"/>
    <w:rsid w:val="00A555C5"/>
    <w:rsid w:val="00A556F4"/>
    <w:rsid w:val="00A5700B"/>
    <w:rsid w:val="00A57443"/>
    <w:rsid w:val="00A610B2"/>
    <w:rsid w:val="00A62676"/>
    <w:rsid w:val="00A640D0"/>
    <w:rsid w:val="00A645AA"/>
    <w:rsid w:val="00A65250"/>
    <w:rsid w:val="00A65CC2"/>
    <w:rsid w:val="00A65E5B"/>
    <w:rsid w:val="00A66AA1"/>
    <w:rsid w:val="00A67590"/>
    <w:rsid w:val="00A67714"/>
    <w:rsid w:val="00A6799F"/>
    <w:rsid w:val="00A7039F"/>
    <w:rsid w:val="00A70B59"/>
    <w:rsid w:val="00A72460"/>
    <w:rsid w:val="00A7323C"/>
    <w:rsid w:val="00A7362D"/>
    <w:rsid w:val="00A73662"/>
    <w:rsid w:val="00A73BCB"/>
    <w:rsid w:val="00A74416"/>
    <w:rsid w:val="00A74466"/>
    <w:rsid w:val="00A74711"/>
    <w:rsid w:val="00A74DFD"/>
    <w:rsid w:val="00A74F7A"/>
    <w:rsid w:val="00A7517A"/>
    <w:rsid w:val="00A76778"/>
    <w:rsid w:val="00A767CC"/>
    <w:rsid w:val="00A76840"/>
    <w:rsid w:val="00A77275"/>
    <w:rsid w:val="00A80342"/>
    <w:rsid w:val="00A805CC"/>
    <w:rsid w:val="00A813A8"/>
    <w:rsid w:val="00A81F84"/>
    <w:rsid w:val="00A82A01"/>
    <w:rsid w:val="00A82CED"/>
    <w:rsid w:val="00A83C47"/>
    <w:rsid w:val="00A843FB"/>
    <w:rsid w:val="00A8450D"/>
    <w:rsid w:val="00A845D1"/>
    <w:rsid w:val="00A85C54"/>
    <w:rsid w:val="00A8680D"/>
    <w:rsid w:val="00A87180"/>
    <w:rsid w:val="00A90C33"/>
    <w:rsid w:val="00A9131F"/>
    <w:rsid w:val="00A91FF8"/>
    <w:rsid w:val="00A9200A"/>
    <w:rsid w:val="00A9218C"/>
    <w:rsid w:val="00A92A6C"/>
    <w:rsid w:val="00A935FA"/>
    <w:rsid w:val="00A94CAD"/>
    <w:rsid w:val="00A95460"/>
    <w:rsid w:val="00A954AC"/>
    <w:rsid w:val="00AA09F3"/>
    <w:rsid w:val="00AA125B"/>
    <w:rsid w:val="00AA24A4"/>
    <w:rsid w:val="00AA2B20"/>
    <w:rsid w:val="00AA2EEE"/>
    <w:rsid w:val="00AA37F5"/>
    <w:rsid w:val="00AA388C"/>
    <w:rsid w:val="00AA3C63"/>
    <w:rsid w:val="00AA5BAB"/>
    <w:rsid w:val="00AA621D"/>
    <w:rsid w:val="00AA70C3"/>
    <w:rsid w:val="00AA7224"/>
    <w:rsid w:val="00AA769C"/>
    <w:rsid w:val="00AB0048"/>
    <w:rsid w:val="00AB1C56"/>
    <w:rsid w:val="00AB1EE8"/>
    <w:rsid w:val="00AB2A40"/>
    <w:rsid w:val="00AB2E6E"/>
    <w:rsid w:val="00AB4736"/>
    <w:rsid w:val="00AB5C07"/>
    <w:rsid w:val="00AB63D6"/>
    <w:rsid w:val="00AB6C22"/>
    <w:rsid w:val="00AB7BC4"/>
    <w:rsid w:val="00AC0A8E"/>
    <w:rsid w:val="00AC0E68"/>
    <w:rsid w:val="00AC29ED"/>
    <w:rsid w:val="00AC44B4"/>
    <w:rsid w:val="00AC5D29"/>
    <w:rsid w:val="00AC5DF4"/>
    <w:rsid w:val="00AC714F"/>
    <w:rsid w:val="00AD040C"/>
    <w:rsid w:val="00AD054C"/>
    <w:rsid w:val="00AD2A8A"/>
    <w:rsid w:val="00AD3A82"/>
    <w:rsid w:val="00AD3AEF"/>
    <w:rsid w:val="00AD3CAC"/>
    <w:rsid w:val="00AD4C04"/>
    <w:rsid w:val="00AD5601"/>
    <w:rsid w:val="00AD5D10"/>
    <w:rsid w:val="00AD6717"/>
    <w:rsid w:val="00AD783E"/>
    <w:rsid w:val="00AE0A89"/>
    <w:rsid w:val="00AE2BAF"/>
    <w:rsid w:val="00AE4524"/>
    <w:rsid w:val="00AE57C0"/>
    <w:rsid w:val="00AE7C13"/>
    <w:rsid w:val="00AF0F34"/>
    <w:rsid w:val="00AF2AD5"/>
    <w:rsid w:val="00AF31A7"/>
    <w:rsid w:val="00AF47FA"/>
    <w:rsid w:val="00AF5287"/>
    <w:rsid w:val="00AF591F"/>
    <w:rsid w:val="00AF73E4"/>
    <w:rsid w:val="00AF77B8"/>
    <w:rsid w:val="00B00842"/>
    <w:rsid w:val="00B0096F"/>
    <w:rsid w:val="00B015B7"/>
    <w:rsid w:val="00B01979"/>
    <w:rsid w:val="00B01DE8"/>
    <w:rsid w:val="00B0210D"/>
    <w:rsid w:val="00B02CEB"/>
    <w:rsid w:val="00B03372"/>
    <w:rsid w:val="00B041BD"/>
    <w:rsid w:val="00B041ED"/>
    <w:rsid w:val="00B049AF"/>
    <w:rsid w:val="00B04C70"/>
    <w:rsid w:val="00B05440"/>
    <w:rsid w:val="00B06190"/>
    <w:rsid w:val="00B061AA"/>
    <w:rsid w:val="00B07757"/>
    <w:rsid w:val="00B10030"/>
    <w:rsid w:val="00B10300"/>
    <w:rsid w:val="00B10311"/>
    <w:rsid w:val="00B10838"/>
    <w:rsid w:val="00B10EA6"/>
    <w:rsid w:val="00B10FDA"/>
    <w:rsid w:val="00B11842"/>
    <w:rsid w:val="00B12999"/>
    <w:rsid w:val="00B12C78"/>
    <w:rsid w:val="00B134C1"/>
    <w:rsid w:val="00B1513B"/>
    <w:rsid w:val="00B15905"/>
    <w:rsid w:val="00B159E8"/>
    <w:rsid w:val="00B16377"/>
    <w:rsid w:val="00B1692B"/>
    <w:rsid w:val="00B16E3D"/>
    <w:rsid w:val="00B17537"/>
    <w:rsid w:val="00B1787B"/>
    <w:rsid w:val="00B21F0A"/>
    <w:rsid w:val="00B22918"/>
    <w:rsid w:val="00B22AD2"/>
    <w:rsid w:val="00B22BBE"/>
    <w:rsid w:val="00B22EF4"/>
    <w:rsid w:val="00B24766"/>
    <w:rsid w:val="00B251A3"/>
    <w:rsid w:val="00B25339"/>
    <w:rsid w:val="00B25C7D"/>
    <w:rsid w:val="00B26659"/>
    <w:rsid w:val="00B275EC"/>
    <w:rsid w:val="00B27C0E"/>
    <w:rsid w:val="00B300FA"/>
    <w:rsid w:val="00B30CC1"/>
    <w:rsid w:val="00B31313"/>
    <w:rsid w:val="00B32175"/>
    <w:rsid w:val="00B32EB1"/>
    <w:rsid w:val="00B33992"/>
    <w:rsid w:val="00B34CE9"/>
    <w:rsid w:val="00B35864"/>
    <w:rsid w:val="00B35FA1"/>
    <w:rsid w:val="00B36229"/>
    <w:rsid w:val="00B36466"/>
    <w:rsid w:val="00B40169"/>
    <w:rsid w:val="00B40212"/>
    <w:rsid w:val="00B414B7"/>
    <w:rsid w:val="00B4185A"/>
    <w:rsid w:val="00B42448"/>
    <w:rsid w:val="00B43429"/>
    <w:rsid w:val="00B439AA"/>
    <w:rsid w:val="00B449AF"/>
    <w:rsid w:val="00B45C93"/>
    <w:rsid w:val="00B47B1D"/>
    <w:rsid w:val="00B47C9C"/>
    <w:rsid w:val="00B5066E"/>
    <w:rsid w:val="00B50B8F"/>
    <w:rsid w:val="00B52D95"/>
    <w:rsid w:val="00B5358A"/>
    <w:rsid w:val="00B54466"/>
    <w:rsid w:val="00B54F79"/>
    <w:rsid w:val="00B55D86"/>
    <w:rsid w:val="00B55F31"/>
    <w:rsid w:val="00B56109"/>
    <w:rsid w:val="00B56A4A"/>
    <w:rsid w:val="00B56ECF"/>
    <w:rsid w:val="00B575D0"/>
    <w:rsid w:val="00B600EC"/>
    <w:rsid w:val="00B60AA5"/>
    <w:rsid w:val="00B60B7A"/>
    <w:rsid w:val="00B610D1"/>
    <w:rsid w:val="00B61B43"/>
    <w:rsid w:val="00B61FED"/>
    <w:rsid w:val="00B62178"/>
    <w:rsid w:val="00B6245D"/>
    <w:rsid w:val="00B62A12"/>
    <w:rsid w:val="00B6301E"/>
    <w:rsid w:val="00B63B1E"/>
    <w:rsid w:val="00B64928"/>
    <w:rsid w:val="00B6623E"/>
    <w:rsid w:val="00B67939"/>
    <w:rsid w:val="00B70485"/>
    <w:rsid w:val="00B719C1"/>
    <w:rsid w:val="00B73455"/>
    <w:rsid w:val="00B73691"/>
    <w:rsid w:val="00B737A7"/>
    <w:rsid w:val="00B74017"/>
    <w:rsid w:val="00B74D89"/>
    <w:rsid w:val="00B74F6F"/>
    <w:rsid w:val="00B75D03"/>
    <w:rsid w:val="00B76418"/>
    <w:rsid w:val="00B766D1"/>
    <w:rsid w:val="00B7679F"/>
    <w:rsid w:val="00B778F3"/>
    <w:rsid w:val="00B77C8C"/>
    <w:rsid w:val="00B80A1F"/>
    <w:rsid w:val="00B8178C"/>
    <w:rsid w:val="00B820D9"/>
    <w:rsid w:val="00B83245"/>
    <w:rsid w:val="00B83C2D"/>
    <w:rsid w:val="00B84AF6"/>
    <w:rsid w:val="00B84B74"/>
    <w:rsid w:val="00B8618E"/>
    <w:rsid w:val="00B864B7"/>
    <w:rsid w:val="00B864F3"/>
    <w:rsid w:val="00B86BFF"/>
    <w:rsid w:val="00B876C5"/>
    <w:rsid w:val="00B87A76"/>
    <w:rsid w:val="00B90631"/>
    <w:rsid w:val="00B906E7"/>
    <w:rsid w:val="00B95EB4"/>
    <w:rsid w:val="00B96834"/>
    <w:rsid w:val="00BA0D92"/>
    <w:rsid w:val="00BA1C31"/>
    <w:rsid w:val="00BA1DCA"/>
    <w:rsid w:val="00BA1F6D"/>
    <w:rsid w:val="00BA205A"/>
    <w:rsid w:val="00BA21B3"/>
    <w:rsid w:val="00BA270A"/>
    <w:rsid w:val="00BA2A68"/>
    <w:rsid w:val="00BA40E1"/>
    <w:rsid w:val="00BA49AF"/>
    <w:rsid w:val="00BA5539"/>
    <w:rsid w:val="00BA56E5"/>
    <w:rsid w:val="00BA579B"/>
    <w:rsid w:val="00BA6265"/>
    <w:rsid w:val="00BA6495"/>
    <w:rsid w:val="00BA734E"/>
    <w:rsid w:val="00BA779F"/>
    <w:rsid w:val="00BA78AE"/>
    <w:rsid w:val="00BA78F6"/>
    <w:rsid w:val="00BA7E35"/>
    <w:rsid w:val="00BB0CFB"/>
    <w:rsid w:val="00BB1455"/>
    <w:rsid w:val="00BB1ACC"/>
    <w:rsid w:val="00BB60BD"/>
    <w:rsid w:val="00BB65D8"/>
    <w:rsid w:val="00BB6845"/>
    <w:rsid w:val="00BB6C02"/>
    <w:rsid w:val="00BC0298"/>
    <w:rsid w:val="00BC308E"/>
    <w:rsid w:val="00BC4BBA"/>
    <w:rsid w:val="00BC4E8A"/>
    <w:rsid w:val="00BC614B"/>
    <w:rsid w:val="00BC6CE5"/>
    <w:rsid w:val="00BC7045"/>
    <w:rsid w:val="00BC7565"/>
    <w:rsid w:val="00BC793D"/>
    <w:rsid w:val="00BD187A"/>
    <w:rsid w:val="00BD1A7B"/>
    <w:rsid w:val="00BD2C6A"/>
    <w:rsid w:val="00BD369B"/>
    <w:rsid w:val="00BD39CC"/>
    <w:rsid w:val="00BD3CA4"/>
    <w:rsid w:val="00BD4DB8"/>
    <w:rsid w:val="00BD56B2"/>
    <w:rsid w:val="00BD69BB"/>
    <w:rsid w:val="00BD6D50"/>
    <w:rsid w:val="00BE0EEC"/>
    <w:rsid w:val="00BE170C"/>
    <w:rsid w:val="00BE1B0E"/>
    <w:rsid w:val="00BE2067"/>
    <w:rsid w:val="00BE35E8"/>
    <w:rsid w:val="00BE3787"/>
    <w:rsid w:val="00BE41EB"/>
    <w:rsid w:val="00BE477F"/>
    <w:rsid w:val="00BE4A95"/>
    <w:rsid w:val="00BE4F3B"/>
    <w:rsid w:val="00BE5B77"/>
    <w:rsid w:val="00BE666E"/>
    <w:rsid w:val="00BE698D"/>
    <w:rsid w:val="00BE6E18"/>
    <w:rsid w:val="00BE6EC6"/>
    <w:rsid w:val="00BE792A"/>
    <w:rsid w:val="00BE7C81"/>
    <w:rsid w:val="00BF042E"/>
    <w:rsid w:val="00BF15D7"/>
    <w:rsid w:val="00BF1C5A"/>
    <w:rsid w:val="00BF1D01"/>
    <w:rsid w:val="00BF1EAC"/>
    <w:rsid w:val="00BF1F21"/>
    <w:rsid w:val="00BF23EF"/>
    <w:rsid w:val="00BF2465"/>
    <w:rsid w:val="00BF344A"/>
    <w:rsid w:val="00BF36D1"/>
    <w:rsid w:val="00BF3E10"/>
    <w:rsid w:val="00BF4CF7"/>
    <w:rsid w:val="00BF5F2D"/>
    <w:rsid w:val="00BF648B"/>
    <w:rsid w:val="00BF6905"/>
    <w:rsid w:val="00BF6C06"/>
    <w:rsid w:val="00BF729A"/>
    <w:rsid w:val="00BF72F1"/>
    <w:rsid w:val="00C00062"/>
    <w:rsid w:val="00C0105C"/>
    <w:rsid w:val="00C04935"/>
    <w:rsid w:val="00C04C27"/>
    <w:rsid w:val="00C04CD0"/>
    <w:rsid w:val="00C058A7"/>
    <w:rsid w:val="00C06D8E"/>
    <w:rsid w:val="00C06ED9"/>
    <w:rsid w:val="00C07448"/>
    <w:rsid w:val="00C07FE5"/>
    <w:rsid w:val="00C10D6B"/>
    <w:rsid w:val="00C118F8"/>
    <w:rsid w:val="00C12012"/>
    <w:rsid w:val="00C12FCD"/>
    <w:rsid w:val="00C13085"/>
    <w:rsid w:val="00C131C7"/>
    <w:rsid w:val="00C136AF"/>
    <w:rsid w:val="00C13A52"/>
    <w:rsid w:val="00C14A9D"/>
    <w:rsid w:val="00C1611F"/>
    <w:rsid w:val="00C1616D"/>
    <w:rsid w:val="00C1634F"/>
    <w:rsid w:val="00C16E1A"/>
    <w:rsid w:val="00C17B38"/>
    <w:rsid w:val="00C2039C"/>
    <w:rsid w:val="00C2060C"/>
    <w:rsid w:val="00C21282"/>
    <w:rsid w:val="00C215BD"/>
    <w:rsid w:val="00C22907"/>
    <w:rsid w:val="00C22FEF"/>
    <w:rsid w:val="00C23BD9"/>
    <w:rsid w:val="00C23CE5"/>
    <w:rsid w:val="00C24F95"/>
    <w:rsid w:val="00C25A85"/>
    <w:rsid w:val="00C26277"/>
    <w:rsid w:val="00C27141"/>
    <w:rsid w:val="00C2718E"/>
    <w:rsid w:val="00C2739A"/>
    <w:rsid w:val="00C27A36"/>
    <w:rsid w:val="00C32BAF"/>
    <w:rsid w:val="00C341AC"/>
    <w:rsid w:val="00C34B70"/>
    <w:rsid w:val="00C351E3"/>
    <w:rsid w:val="00C357B9"/>
    <w:rsid w:val="00C35B90"/>
    <w:rsid w:val="00C35F77"/>
    <w:rsid w:val="00C37C6B"/>
    <w:rsid w:val="00C40761"/>
    <w:rsid w:val="00C40AAE"/>
    <w:rsid w:val="00C42176"/>
    <w:rsid w:val="00C4287F"/>
    <w:rsid w:val="00C42B98"/>
    <w:rsid w:val="00C43156"/>
    <w:rsid w:val="00C4435F"/>
    <w:rsid w:val="00C44FCB"/>
    <w:rsid w:val="00C45D97"/>
    <w:rsid w:val="00C469CD"/>
    <w:rsid w:val="00C46F73"/>
    <w:rsid w:val="00C50772"/>
    <w:rsid w:val="00C50788"/>
    <w:rsid w:val="00C51084"/>
    <w:rsid w:val="00C514D7"/>
    <w:rsid w:val="00C5264E"/>
    <w:rsid w:val="00C531A0"/>
    <w:rsid w:val="00C531B6"/>
    <w:rsid w:val="00C5324E"/>
    <w:rsid w:val="00C53614"/>
    <w:rsid w:val="00C544D7"/>
    <w:rsid w:val="00C54780"/>
    <w:rsid w:val="00C5591F"/>
    <w:rsid w:val="00C55ECA"/>
    <w:rsid w:val="00C561AC"/>
    <w:rsid w:val="00C56D73"/>
    <w:rsid w:val="00C572DC"/>
    <w:rsid w:val="00C579BA"/>
    <w:rsid w:val="00C57A3E"/>
    <w:rsid w:val="00C57D79"/>
    <w:rsid w:val="00C602D2"/>
    <w:rsid w:val="00C62479"/>
    <w:rsid w:val="00C627DC"/>
    <w:rsid w:val="00C654F8"/>
    <w:rsid w:val="00C658FA"/>
    <w:rsid w:val="00C665DC"/>
    <w:rsid w:val="00C67D50"/>
    <w:rsid w:val="00C70B78"/>
    <w:rsid w:val="00C72798"/>
    <w:rsid w:val="00C7310F"/>
    <w:rsid w:val="00C7358D"/>
    <w:rsid w:val="00C73770"/>
    <w:rsid w:val="00C74C92"/>
    <w:rsid w:val="00C74E17"/>
    <w:rsid w:val="00C762B6"/>
    <w:rsid w:val="00C765CA"/>
    <w:rsid w:val="00C77555"/>
    <w:rsid w:val="00C82B1F"/>
    <w:rsid w:val="00C834E0"/>
    <w:rsid w:val="00C841B2"/>
    <w:rsid w:val="00C84454"/>
    <w:rsid w:val="00C84D88"/>
    <w:rsid w:val="00C858EA"/>
    <w:rsid w:val="00C87295"/>
    <w:rsid w:val="00C87BC5"/>
    <w:rsid w:val="00C902D3"/>
    <w:rsid w:val="00C92224"/>
    <w:rsid w:val="00C928F7"/>
    <w:rsid w:val="00C9304C"/>
    <w:rsid w:val="00C93234"/>
    <w:rsid w:val="00C9349A"/>
    <w:rsid w:val="00C93675"/>
    <w:rsid w:val="00C94119"/>
    <w:rsid w:val="00C955DE"/>
    <w:rsid w:val="00C95FAB"/>
    <w:rsid w:val="00C96A27"/>
    <w:rsid w:val="00C97104"/>
    <w:rsid w:val="00C979E4"/>
    <w:rsid w:val="00CA20C8"/>
    <w:rsid w:val="00CA34B8"/>
    <w:rsid w:val="00CA3B5A"/>
    <w:rsid w:val="00CA4454"/>
    <w:rsid w:val="00CA54A4"/>
    <w:rsid w:val="00CA5E87"/>
    <w:rsid w:val="00CA647C"/>
    <w:rsid w:val="00CA6CC6"/>
    <w:rsid w:val="00CA7105"/>
    <w:rsid w:val="00CA7F8B"/>
    <w:rsid w:val="00CB07EB"/>
    <w:rsid w:val="00CB14D7"/>
    <w:rsid w:val="00CB3DF5"/>
    <w:rsid w:val="00CB4E5D"/>
    <w:rsid w:val="00CB6FAD"/>
    <w:rsid w:val="00CB6FEA"/>
    <w:rsid w:val="00CB75CC"/>
    <w:rsid w:val="00CB7B28"/>
    <w:rsid w:val="00CC06E2"/>
    <w:rsid w:val="00CC08D8"/>
    <w:rsid w:val="00CC1632"/>
    <w:rsid w:val="00CC1947"/>
    <w:rsid w:val="00CC19D8"/>
    <w:rsid w:val="00CC24E2"/>
    <w:rsid w:val="00CC2C26"/>
    <w:rsid w:val="00CC3DF1"/>
    <w:rsid w:val="00CC403B"/>
    <w:rsid w:val="00CC4180"/>
    <w:rsid w:val="00CC4479"/>
    <w:rsid w:val="00CC4772"/>
    <w:rsid w:val="00CC5C5A"/>
    <w:rsid w:val="00CC7016"/>
    <w:rsid w:val="00CC7F59"/>
    <w:rsid w:val="00CD0063"/>
    <w:rsid w:val="00CD07DF"/>
    <w:rsid w:val="00CD229C"/>
    <w:rsid w:val="00CD2BA6"/>
    <w:rsid w:val="00CD2E49"/>
    <w:rsid w:val="00CD3461"/>
    <w:rsid w:val="00CD3AB4"/>
    <w:rsid w:val="00CD3BDF"/>
    <w:rsid w:val="00CD407F"/>
    <w:rsid w:val="00CD496B"/>
    <w:rsid w:val="00CD53E6"/>
    <w:rsid w:val="00CD6AF3"/>
    <w:rsid w:val="00CD729F"/>
    <w:rsid w:val="00CE12EA"/>
    <w:rsid w:val="00CE345C"/>
    <w:rsid w:val="00CE3DA3"/>
    <w:rsid w:val="00CE3FF3"/>
    <w:rsid w:val="00CE491C"/>
    <w:rsid w:val="00CE5AB9"/>
    <w:rsid w:val="00CE6E3E"/>
    <w:rsid w:val="00CE7C96"/>
    <w:rsid w:val="00CF092D"/>
    <w:rsid w:val="00CF0AF0"/>
    <w:rsid w:val="00CF0CC6"/>
    <w:rsid w:val="00CF0F4E"/>
    <w:rsid w:val="00CF11A2"/>
    <w:rsid w:val="00CF1A10"/>
    <w:rsid w:val="00CF1ADC"/>
    <w:rsid w:val="00CF2498"/>
    <w:rsid w:val="00CF2641"/>
    <w:rsid w:val="00CF3E7D"/>
    <w:rsid w:val="00CF3F95"/>
    <w:rsid w:val="00CF4AD2"/>
    <w:rsid w:val="00CF570F"/>
    <w:rsid w:val="00CF6025"/>
    <w:rsid w:val="00CF7D21"/>
    <w:rsid w:val="00D011AA"/>
    <w:rsid w:val="00D01C52"/>
    <w:rsid w:val="00D01E52"/>
    <w:rsid w:val="00D03104"/>
    <w:rsid w:val="00D03A9F"/>
    <w:rsid w:val="00D03D60"/>
    <w:rsid w:val="00D0415E"/>
    <w:rsid w:val="00D0464D"/>
    <w:rsid w:val="00D048AD"/>
    <w:rsid w:val="00D0498E"/>
    <w:rsid w:val="00D06773"/>
    <w:rsid w:val="00D1091A"/>
    <w:rsid w:val="00D12C76"/>
    <w:rsid w:val="00D13818"/>
    <w:rsid w:val="00D13EE7"/>
    <w:rsid w:val="00D13F4C"/>
    <w:rsid w:val="00D141A6"/>
    <w:rsid w:val="00D1542D"/>
    <w:rsid w:val="00D1596A"/>
    <w:rsid w:val="00D15CE1"/>
    <w:rsid w:val="00D15ED9"/>
    <w:rsid w:val="00D15F27"/>
    <w:rsid w:val="00D16A72"/>
    <w:rsid w:val="00D16E3E"/>
    <w:rsid w:val="00D171E6"/>
    <w:rsid w:val="00D17704"/>
    <w:rsid w:val="00D178B4"/>
    <w:rsid w:val="00D179E8"/>
    <w:rsid w:val="00D20083"/>
    <w:rsid w:val="00D214DB"/>
    <w:rsid w:val="00D21672"/>
    <w:rsid w:val="00D222AC"/>
    <w:rsid w:val="00D224DF"/>
    <w:rsid w:val="00D225A1"/>
    <w:rsid w:val="00D22C30"/>
    <w:rsid w:val="00D22E4D"/>
    <w:rsid w:val="00D230A1"/>
    <w:rsid w:val="00D241F7"/>
    <w:rsid w:val="00D25C16"/>
    <w:rsid w:val="00D267A8"/>
    <w:rsid w:val="00D27807"/>
    <w:rsid w:val="00D27993"/>
    <w:rsid w:val="00D30076"/>
    <w:rsid w:val="00D30D53"/>
    <w:rsid w:val="00D31C25"/>
    <w:rsid w:val="00D32384"/>
    <w:rsid w:val="00D32D70"/>
    <w:rsid w:val="00D33180"/>
    <w:rsid w:val="00D3360D"/>
    <w:rsid w:val="00D33768"/>
    <w:rsid w:val="00D3396E"/>
    <w:rsid w:val="00D34E38"/>
    <w:rsid w:val="00D34FEA"/>
    <w:rsid w:val="00D35960"/>
    <w:rsid w:val="00D3627D"/>
    <w:rsid w:val="00D3630A"/>
    <w:rsid w:val="00D36921"/>
    <w:rsid w:val="00D36BF7"/>
    <w:rsid w:val="00D36FEB"/>
    <w:rsid w:val="00D379EE"/>
    <w:rsid w:val="00D40200"/>
    <w:rsid w:val="00D40933"/>
    <w:rsid w:val="00D40BD8"/>
    <w:rsid w:val="00D40BEC"/>
    <w:rsid w:val="00D4208F"/>
    <w:rsid w:val="00D4375C"/>
    <w:rsid w:val="00D44994"/>
    <w:rsid w:val="00D44D8C"/>
    <w:rsid w:val="00D458EC"/>
    <w:rsid w:val="00D4674B"/>
    <w:rsid w:val="00D46808"/>
    <w:rsid w:val="00D47320"/>
    <w:rsid w:val="00D47A17"/>
    <w:rsid w:val="00D50023"/>
    <w:rsid w:val="00D50DFE"/>
    <w:rsid w:val="00D512DB"/>
    <w:rsid w:val="00D51B98"/>
    <w:rsid w:val="00D51EFD"/>
    <w:rsid w:val="00D52156"/>
    <w:rsid w:val="00D528B8"/>
    <w:rsid w:val="00D52DE8"/>
    <w:rsid w:val="00D536C3"/>
    <w:rsid w:val="00D56372"/>
    <w:rsid w:val="00D5646F"/>
    <w:rsid w:val="00D5648B"/>
    <w:rsid w:val="00D564AE"/>
    <w:rsid w:val="00D5747C"/>
    <w:rsid w:val="00D57A08"/>
    <w:rsid w:val="00D625E5"/>
    <w:rsid w:val="00D62E6E"/>
    <w:rsid w:val="00D635B8"/>
    <w:rsid w:val="00D65B44"/>
    <w:rsid w:val="00D67266"/>
    <w:rsid w:val="00D67683"/>
    <w:rsid w:val="00D708F3"/>
    <w:rsid w:val="00D71F75"/>
    <w:rsid w:val="00D72FA5"/>
    <w:rsid w:val="00D73A4E"/>
    <w:rsid w:val="00D73DB1"/>
    <w:rsid w:val="00D73E49"/>
    <w:rsid w:val="00D740B6"/>
    <w:rsid w:val="00D74F5A"/>
    <w:rsid w:val="00D75A57"/>
    <w:rsid w:val="00D76482"/>
    <w:rsid w:val="00D77200"/>
    <w:rsid w:val="00D7727B"/>
    <w:rsid w:val="00D772C4"/>
    <w:rsid w:val="00D7779C"/>
    <w:rsid w:val="00D77CF9"/>
    <w:rsid w:val="00D77D3C"/>
    <w:rsid w:val="00D80DB9"/>
    <w:rsid w:val="00D812D3"/>
    <w:rsid w:val="00D81EDB"/>
    <w:rsid w:val="00D827EC"/>
    <w:rsid w:val="00D830C8"/>
    <w:rsid w:val="00D8320C"/>
    <w:rsid w:val="00D83707"/>
    <w:rsid w:val="00D84A0F"/>
    <w:rsid w:val="00D84E6B"/>
    <w:rsid w:val="00D85F5F"/>
    <w:rsid w:val="00D872EE"/>
    <w:rsid w:val="00D90835"/>
    <w:rsid w:val="00D91173"/>
    <w:rsid w:val="00D9154F"/>
    <w:rsid w:val="00D919BC"/>
    <w:rsid w:val="00D92C08"/>
    <w:rsid w:val="00D933F5"/>
    <w:rsid w:val="00D93658"/>
    <w:rsid w:val="00D93FB7"/>
    <w:rsid w:val="00D94B14"/>
    <w:rsid w:val="00D95643"/>
    <w:rsid w:val="00D95D88"/>
    <w:rsid w:val="00D9684F"/>
    <w:rsid w:val="00D9754D"/>
    <w:rsid w:val="00D97D74"/>
    <w:rsid w:val="00DA0BB3"/>
    <w:rsid w:val="00DA14BD"/>
    <w:rsid w:val="00DA1A3B"/>
    <w:rsid w:val="00DA4AC0"/>
    <w:rsid w:val="00DA51DF"/>
    <w:rsid w:val="00DA555A"/>
    <w:rsid w:val="00DA63A9"/>
    <w:rsid w:val="00DA7F77"/>
    <w:rsid w:val="00DB021E"/>
    <w:rsid w:val="00DB03BA"/>
    <w:rsid w:val="00DB04EF"/>
    <w:rsid w:val="00DB053B"/>
    <w:rsid w:val="00DB0A08"/>
    <w:rsid w:val="00DB150E"/>
    <w:rsid w:val="00DB20B7"/>
    <w:rsid w:val="00DB217D"/>
    <w:rsid w:val="00DB33C9"/>
    <w:rsid w:val="00DB4518"/>
    <w:rsid w:val="00DB4A01"/>
    <w:rsid w:val="00DB51F5"/>
    <w:rsid w:val="00DB69A7"/>
    <w:rsid w:val="00DC01B0"/>
    <w:rsid w:val="00DC04C2"/>
    <w:rsid w:val="00DC1897"/>
    <w:rsid w:val="00DC249C"/>
    <w:rsid w:val="00DC2C7D"/>
    <w:rsid w:val="00DC2FCC"/>
    <w:rsid w:val="00DC33A6"/>
    <w:rsid w:val="00DC4B14"/>
    <w:rsid w:val="00DC4C9D"/>
    <w:rsid w:val="00DC4D62"/>
    <w:rsid w:val="00DC583B"/>
    <w:rsid w:val="00DC5AE5"/>
    <w:rsid w:val="00DC61D8"/>
    <w:rsid w:val="00DC6FDC"/>
    <w:rsid w:val="00DC737A"/>
    <w:rsid w:val="00DC77E0"/>
    <w:rsid w:val="00DC7985"/>
    <w:rsid w:val="00DD123C"/>
    <w:rsid w:val="00DD2B71"/>
    <w:rsid w:val="00DD385E"/>
    <w:rsid w:val="00DD3B9A"/>
    <w:rsid w:val="00DD5124"/>
    <w:rsid w:val="00DD52D3"/>
    <w:rsid w:val="00DD600A"/>
    <w:rsid w:val="00DD6125"/>
    <w:rsid w:val="00DD761E"/>
    <w:rsid w:val="00DD7C21"/>
    <w:rsid w:val="00DE0039"/>
    <w:rsid w:val="00DE0A87"/>
    <w:rsid w:val="00DE11FF"/>
    <w:rsid w:val="00DE15E8"/>
    <w:rsid w:val="00DE179D"/>
    <w:rsid w:val="00DE18D3"/>
    <w:rsid w:val="00DE1F64"/>
    <w:rsid w:val="00DE1FE7"/>
    <w:rsid w:val="00DE2A2B"/>
    <w:rsid w:val="00DE3780"/>
    <w:rsid w:val="00DE3874"/>
    <w:rsid w:val="00DE4A1B"/>
    <w:rsid w:val="00DE5529"/>
    <w:rsid w:val="00DE6AC8"/>
    <w:rsid w:val="00DE7520"/>
    <w:rsid w:val="00DE7543"/>
    <w:rsid w:val="00DE79A7"/>
    <w:rsid w:val="00DF0798"/>
    <w:rsid w:val="00DF2BF3"/>
    <w:rsid w:val="00DF2EF0"/>
    <w:rsid w:val="00DF2FA5"/>
    <w:rsid w:val="00DF643C"/>
    <w:rsid w:val="00DF78AC"/>
    <w:rsid w:val="00DF7EE7"/>
    <w:rsid w:val="00E01330"/>
    <w:rsid w:val="00E01E10"/>
    <w:rsid w:val="00E020C3"/>
    <w:rsid w:val="00E0219A"/>
    <w:rsid w:val="00E03448"/>
    <w:rsid w:val="00E043CE"/>
    <w:rsid w:val="00E07FA9"/>
    <w:rsid w:val="00E11C89"/>
    <w:rsid w:val="00E11CFA"/>
    <w:rsid w:val="00E13145"/>
    <w:rsid w:val="00E13A85"/>
    <w:rsid w:val="00E14D46"/>
    <w:rsid w:val="00E1514E"/>
    <w:rsid w:val="00E15422"/>
    <w:rsid w:val="00E15684"/>
    <w:rsid w:val="00E16125"/>
    <w:rsid w:val="00E173B7"/>
    <w:rsid w:val="00E173FD"/>
    <w:rsid w:val="00E17A3C"/>
    <w:rsid w:val="00E17C1D"/>
    <w:rsid w:val="00E20114"/>
    <w:rsid w:val="00E205B2"/>
    <w:rsid w:val="00E206E1"/>
    <w:rsid w:val="00E20868"/>
    <w:rsid w:val="00E20EEC"/>
    <w:rsid w:val="00E20FCF"/>
    <w:rsid w:val="00E216C8"/>
    <w:rsid w:val="00E21ABE"/>
    <w:rsid w:val="00E22062"/>
    <w:rsid w:val="00E24149"/>
    <w:rsid w:val="00E307E5"/>
    <w:rsid w:val="00E312BE"/>
    <w:rsid w:val="00E3131E"/>
    <w:rsid w:val="00E315CF"/>
    <w:rsid w:val="00E321B0"/>
    <w:rsid w:val="00E325C9"/>
    <w:rsid w:val="00E32964"/>
    <w:rsid w:val="00E33ACA"/>
    <w:rsid w:val="00E33CC1"/>
    <w:rsid w:val="00E341C1"/>
    <w:rsid w:val="00E351D5"/>
    <w:rsid w:val="00E35E88"/>
    <w:rsid w:val="00E35F2B"/>
    <w:rsid w:val="00E35F62"/>
    <w:rsid w:val="00E36F7B"/>
    <w:rsid w:val="00E371E6"/>
    <w:rsid w:val="00E37E5F"/>
    <w:rsid w:val="00E409FE"/>
    <w:rsid w:val="00E41B7E"/>
    <w:rsid w:val="00E42934"/>
    <w:rsid w:val="00E429DF"/>
    <w:rsid w:val="00E42F28"/>
    <w:rsid w:val="00E42FDC"/>
    <w:rsid w:val="00E432D4"/>
    <w:rsid w:val="00E43CCE"/>
    <w:rsid w:val="00E453F6"/>
    <w:rsid w:val="00E45420"/>
    <w:rsid w:val="00E45B60"/>
    <w:rsid w:val="00E50D7D"/>
    <w:rsid w:val="00E51242"/>
    <w:rsid w:val="00E51D6F"/>
    <w:rsid w:val="00E520A1"/>
    <w:rsid w:val="00E522DC"/>
    <w:rsid w:val="00E522F2"/>
    <w:rsid w:val="00E53117"/>
    <w:rsid w:val="00E531F1"/>
    <w:rsid w:val="00E568CC"/>
    <w:rsid w:val="00E57A0C"/>
    <w:rsid w:val="00E57B9A"/>
    <w:rsid w:val="00E57D01"/>
    <w:rsid w:val="00E57D97"/>
    <w:rsid w:val="00E62181"/>
    <w:rsid w:val="00E6233D"/>
    <w:rsid w:val="00E63120"/>
    <w:rsid w:val="00E6650F"/>
    <w:rsid w:val="00E6686A"/>
    <w:rsid w:val="00E66C15"/>
    <w:rsid w:val="00E6702C"/>
    <w:rsid w:val="00E70772"/>
    <w:rsid w:val="00E7196B"/>
    <w:rsid w:val="00E71F00"/>
    <w:rsid w:val="00E71FCD"/>
    <w:rsid w:val="00E7243D"/>
    <w:rsid w:val="00E72C15"/>
    <w:rsid w:val="00E731A1"/>
    <w:rsid w:val="00E7337E"/>
    <w:rsid w:val="00E7371C"/>
    <w:rsid w:val="00E740B0"/>
    <w:rsid w:val="00E74170"/>
    <w:rsid w:val="00E74221"/>
    <w:rsid w:val="00E74650"/>
    <w:rsid w:val="00E760B5"/>
    <w:rsid w:val="00E762A1"/>
    <w:rsid w:val="00E7659D"/>
    <w:rsid w:val="00E777C2"/>
    <w:rsid w:val="00E77827"/>
    <w:rsid w:val="00E81AB7"/>
    <w:rsid w:val="00E82AA0"/>
    <w:rsid w:val="00E82EB3"/>
    <w:rsid w:val="00E83642"/>
    <w:rsid w:val="00E83942"/>
    <w:rsid w:val="00E839BE"/>
    <w:rsid w:val="00E841B0"/>
    <w:rsid w:val="00E84326"/>
    <w:rsid w:val="00E8513C"/>
    <w:rsid w:val="00E86674"/>
    <w:rsid w:val="00E87913"/>
    <w:rsid w:val="00E87C4D"/>
    <w:rsid w:val="00E87DF4"/>
    <w:rsid w:val="00E87E53"/>
    <w:rsid w:val="00E90069"/>
    <w:rsid w:val="00E9060E"/>
    <w:rsid w:val="00E91A91"/>
    <w:rsid w:val="00E922D1"/>
    <w:rsid w:val="00E924A5"/>
    <w:rsid w:val="00E928D7"/>
    <w:rsid w:val="00E94543"/>
    <w:rsid w:val="00E945F8"/>
    <w:rsid w:val="00E94C21"/>
    <w:rsid w:val="00E95A2D"/>
    <w:rsid w:val="00E97B41"/>
    <w:rsid w:val="00E97CD8"/>
    <w:rsid w:val="00E97F02"/>
    <w:rsid w:val="00EA0307"/>
    <w:rsid w:val="00EA0537"/>
    <w:rsid w:val="00EA0813"/>
    <w:rsid w:val="00EA0E2C"/>
    <w:rsid w:val="00EA39D0"/>
    <w:rsid w:val="00EA4226"/>
    <w:rsid w:val="00EA43E8"/>
    <w:rsid w:val="00EA5BDD"/>
    <w:rsid w:val="00EA6074"/>
    <w:rsid w:val="00EA6404"/>
    <w:rsid w:val="00EA7484"/>
    <w:rsid w:val="00EA798E"/>
    <w:rsid w:val="00EA7A31"/>
    <w:rsid w:val="00EA7D66"/>
    <w:rsid w:val="00EB12B7"/>
    <w:rsid w:val="00EB144A"/>
    <w:rsid w:val="00EB2057"/>
    <w:rsid w:val="00EB31DA"/>
    <w:rsid w:val="00EB4DD5"/>
    <w:rsid w:val="00EB55EB"/>
    <w:rsid w:val="00EB58F8"/>
    <w:rsid w:val="00EB5DAD"/>
    <w:rsid w:val="00EB6945"/>
    <w:rsid w:val="00EB6EE8"/>
    <w:rsid w:val="00EB727A"/>
    <w:rsid w:val="00EB74A7"/>
    <w:rsid w:val="00EC0169"/>
    <w:rsid w:val="00EC04A6"/>
    <w:rsid w:val="00EC0A83"/>
    <w:rsid w:val="00EC117C"/>
    <w:rsid w:val="00EC2A7C"/>
    <w:rsid w:val="00EC32E4"/>
    <w:rsid w:val="00EC3564"/>
    <w:rsid w:val="00EC3EAE"/>
    <w:rsid w:val="00EC4046"/>
    <w:rsid w:val="00EC45F6"/>
    <w:rsid w:val="00EC46AB"/>
    <w:rsid w:val="00EC54B4"/>
    <w:rsid w:val="00EC55D0"/>
    <w:rsid w:val="00EC569B"/>
    <w:rsid w:val="00EC5922"/>
    <w:rsid w:val="00EC5F85"/>
    <w:rsid w:val="00EC6C64"/>
    <w:rsid w:val="00EC7246"/>
    <w:rsid w:val="00EC7C22"/>
    <w:rsid w:val="00EC7F33"/>
    <w:rsid w:val="00ED11D9"/>
    <w:rsid w:val="00ED3790"/>
    <w:rsid w:val="00ED4A21"/>
    <w:rsid w:val="00ED612F"/>
    <w:rsid w:val="00ED6DE2"/>
    <w:rsid w:val="00ED77BD"/>
    <w:rsid w:val="00ED7870"/>
    <w:rsid w:val="00EE084D"/>
    <w:rsid w:val="00EE2765"/>
    <w:rsid w:val="00EE3D86"/>
    <w:rsid w:val="00EE47DB"/>
    <w:rsid w:val="00EE57F4"/>
    <w:rsid w:val="00EE6223"/>
    <w:rsid w:val="00EE655A"/>
    <w:rsid w:val="00EE6796"/>
    <w:rsid w:val="00EE6969"/>
    <w:rsid w:val="00EF2980"/>
    <w:rsid w:val="00EF372C"/>
    <w:rsid w:val="00EF3F69"/>
    <w:rsid w:val="00EF53A3"/>
    <w:rsid w:val="00EF5753"/>
    <w:rsid w:val="00EF7CC8"/>
    <w:rsid w:val="00F003EE"/>
    <w:rsid w:val="00F0061E"/>
    <w:rsid w:val="00F0322C"/>
    <w:rsid w:val="00F044DC"/>
    <w:rsid w:val="00F05229"/>
    <w:rsid w:val="00F05E46"/>
    <w:rsid w:val="00F05FF8"/>
    <w:rsid w:val="00F0610E"/>
    <w:rsid w:val="00F062B1"/>
    <w:rsid w:val="00F07F39"/>
    <w:rsid w:val="00F10257"/>
    <w:rsid w:val="00F11F52"/>
    <w:rsid w:val="00F129FF"/>
    <w:rsid w:val="00F12B2D"/>
    <w:rsid w:val="00F12BF1"/>
    <w:rsid w:val="00F13247"/>
    <w:rsid w:val="00F134CE"/>
    <w:rsid w:val="00F142B6"/>
    <w:rsid w:val="00F15595"/>
    <w:rsid w:val="00F1579F"/>
    <w:rsid w:val="00F16378"/>
    <w:rsid w:val="00F16ADB"/>
    <w:rsid w:val="00F20358"/>
    <w:rsid w:val="00F20659"/>
    <w:rsid w:val="00F227BF"/>
    <w:rsid w:val="00F23131"/>
    <w:rsid w:val="00F23BC0"/>
    <w:rsid w:val="00F24630"/>
    <w:rsid w:val="00F2499B"/>
    <w:rsid w:val="00F2522A"/>
    <w:rsid w:val="00F25A77"/>
    <w:rsid w:val="00F262EE"/>
    <w:rsid w:val="00F279F5"/>
    <w:rsid w:val="00F31EBA"/>
    <w:rsid w:val="00F32FA3"/>
    <w:rsid w:val="00F34375"/>
    <w:rsid w:val="00F34DD5"/>
    <w:rsid w:val="00F35351"/>
    <w:rsid w:val="00F35E08"/>
    <w:rsid w:val="00F35EA0"/>
    <w:rsid w:val="00F40020"/>
    <w:rsid w:val="00F4050F"/>
    <w:rsid w:val="00F40559"/>
    <w:rsid w:val="00F4121D"/>
    <w:rsid w:val="00F418BE"/>
    <w:rsid w:val="00F41A25"/>
    <w:rsid w:val="00F41E1D"/>
    <w:rsid w:val="00F41E4F"/>
    <w:rsid w:val="00F432F7"/>
    <w:rsid w:val="00F44E1B"/>
    <w:rsid w:val="00F464D8"/>
    <w:rsid w:val="00F46701"/>
    <w:rsid w:val="00F4679C"/>
    <w:rsid w:val="00F47E22"/>
    <w:rsid w:val="00F51BDF"/>
    <w:rsid w:val="00F53951"/>
    <w:rsid w:val="00F53E26"/>
    <w:rsid w:val="00F54678"/>
    <w:rsid w:val="00F5535E"/>
    <w:rsid w:val="00F55AB8"/>
    <w:rsid w:val="00F5677D"/>
    <w:rsid w:val="00F57461"/>
    <w:rsid w:val="00F5779D"/>
    <w:rsid w:val="00F57D82"/>
    <w:rsid w:val="00F614BD"/>
    <w:rsid w:val="00F614C0"/>
    <w:rsid w:val="00F623F6"/>
    <w:rsid w:val="00F62977"/>
    <w:rsid w:val="00F62AA2"/>
    <w:rsid w:val="00F630FC"/>
    <w:rsid w:val="00F63572"/>
    <w:rsid w:val="00F64480"/>
    <w:rsid w:val="00F65590"/>
    <w:rsid w:val="00F65702"/>
    <w:rsid w:val="00F65F20"/>
    <w:rsid w:val="00F66D65"/>
    <w:rsid w:val="00F70ABE"/>
    <w:rsid w:val="00F70F24"/>
    <w:rsid w:val="00F71BC8"/>
    <w:rsid w:val="00F71C55"/>
    <w:rsid w:val="00F733A5"/>
    <w:rsid w:val="00F738C3"/>
    <w:rsid w:val="00F74DBD"/>
    <w:rsid w:val="00F750A6"/>
    <w:rsid w:val="00F751F6"/>
    <w:rsid w:val="00F763A9"/>
    <w:rsid w:val="00F76D5E"/>
    <w:rsid w:val="00F77BF9"/>
    <w:rsid w:val="00F80021"/>
    <w:rsid w:val="00F806D9"/>
    <w:rsid w:val="00F81413"/>
    <w:rsid w:val="00F81669"/>
    <w:rsid w:val="00F81E9B"/>
    <w:rsid w:val="00F82224"/>
    <w:rsid w:val="00F83F05"/>
    <w:rsid w:val="00F83F4E"/>
    <w:rsid w:val="00F84495"/>
    <w:rsid w:val="00F84947"/>
    <w:rsid w:val="00F9061E"/>
    <w:rsid w:val="00F906AC"/>
    <w:rsid w:val="00F912DE"/>
    <w:rsid w:val="00F91496"/>
    <w:rsid w:val="00F91D14"/>
    <w:rsid w:val="00F91E55"/>
    <w:rsid w:val="00F92998"/>
    <w:rsid w:val="00F93C37"/>
    <w:rsid w:val="00F93C4B"/>
    <w:rsid w:val="00F93E23"/>
    <w:rsid w:val="00F95F8F"/>
    <w:rsid w:val="00F96979"/>
    <w:rsid w:val="00F975FB"/>
    <w:rsid w:val="00FA085D"/>
    <w:rsid w:val="00FA1167"/>
    <w:rsid w:val="00FA16FB"/>
    <w:rsid w:val="00FA3908"/>
    <w:rsid w:val="00FA573A"/>
    <w:rsid w:val="00FA5C0C"/>
    <w:rsid w:val="00FA6554"/>
    <w:rsid w:val="00FB018F"/>
    <w:rsid w:val="00FB1526"/>
    <w:rsid w:val="00FB27F6"/>
    <w:rsid w:val="00FB3FF4"/>
    <w:rsid w:val="00FB40B9"/>
    <w:rsid w:val="00FB4AED"/>
    <w:rsid w:val="00FB5307"/>
    <w:rsid w:val="00FB5602"/>
    <w:rsid w:val="00FB636E"/>
    <w:rsid w:val="00FC0019"/>
    <w:rsid w:val="00FC0991"/>
    <w:rsid w:val="00FC0A52"/>
    <w:rsid w:val="00FC1929"/>
    <w:rsid w:val="00FC2420"/>
    <w:rsid w:val="00FC370A"/>
    <w:rsid w:val="00FC422E"/>
    <w:rsid w:val="00FC55FA"/>
    <w:rsid w:val="00FC69A3"/>
    <w:rsid w:val="00FC6AE1"/>
    <w:rsid w:val="00FC7355"/>
    <w:rsid w:val="00FC7D40"/>
    <w:rsid w:val="00FD0286"/>
    <w:rsid w:val="00FD028A"/>
    <w:rsid w:val="00FD0424"/>
    <w:rsid w:val="00FD0924"/>
    <w:rsid w:val="00FD17C2"/>
    <w:rsid w:val="00FD2061"/>
    <w:rsid w:val="00FD4BF1"/>
    <w:rsid w:val="00FD52BC"/>
    <w:rsid w:val="00FD564B"/>
    <w:rsid w:val="00FD630D"/>
    <w:rsid w:val="00FD74C8"/>
    <w:rsid w:val="00FD7768"/>
    <w:rsid w:val="00FD7E18"/>
    <w:rsid w:val="00FD7ED6"/>
    <w:rsid w:val="00FE0308"/>
    <w:rsid w:val="00FE0EA6"/>
    <w:rsid w:val="00FE1170"/>
    <w:rsid w:val="00FE1210"/>
    <w:rsid w:val="00FE19A8"/>
    <w:rsid w:val="00FE1D36"/>
    <w:rsid w:val="00FE2CC4"/>
    <w:rsid w:val="00FE2D3E"/>
    <w:rsid w:val="00FE332B"/>
    <w:rsid w:val="00FE3F3D"/>
    <w:rsid w:val="00FE4721"/>
    <w:rsid w:val="00FE4CEB"/>
    <w:rsid w:val="00FE4CFE"/>
    <w:rsid w:val="00FE5031"/>
    <w:rsid w:val="00FE5669"/>
    <w:rsid w:val="00FE60AF"/>
    <w:rsid w:val="00FE667D"/>
    <w:rsid w:val="00FE6BFA"/>
    <w:rsid w:val="00FF0A61"/>
    <w:rsid w:val="00FF2B52"/>
    <w:rsid w:val="00FF4125"/>
    <w:rsid w:val="00FF44BE"/>
    <w:rsid w:val="00FF4A67"/>
    <w:rsid w:val="00FF525B"/>
    <w:rsid w:val="00FF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B94E4"/>
  <w14:defaultImageDpi w14:val="300"/>
  <w15:chartTrackingRefBased/>
  <w15:docId w15:val="{449E6354-AB86-2049-97B1-B9DA17B0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6701"/>
    <w:pPr>
      <w:spacing w:line="300" w:lineRule="auto"/>
    </w:pPr>
    <w:rPr>
      <w:rFonts w:ascii="Fira Sans Book" w:hAnsi="Fira Sans 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A77"/>
    <w:pPr>
      <w:keepNext/>
      <w:keepLines/>
      <w:spacing w:after="120"/>
      <w:outlineLvl w:val="0"/>
    </w:pPr>
    <w:rPr>
      <w:rFonts w:ascii="Fira Sans" w:eastAsiaTheme="majorEastAsia" w:hAnsi="Fira Sans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A77"/>
    <w:pPr>
      <w:keepNext/>
      <w:keepLines/>
      <w:spacing w:before="120" w:after="120"/>
      <w:outlineLvl w:val="1"/>
    </w:pPr>
    <w:rPr>
      <w:rFonts w:eastAsiaTheme="majorEastAsia" w:cstheme="majorBidi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335A77"/>
    <w:pPr>
      <w:keepNext/>
      <w:keepLines/>
      <w:spacing w:before="120" w:after="12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7F05"/>
    <w:pPr>
      <w:contextualSpacing/>
    </w:pPr>
    <w:rPr>
      <w:rFonts w:ascii="Fira Sans ExtraLight" w:eastAsiaTheme="majorEastAsia" w:hAnsi="Fira Sans ExtraLight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F05"/>
    <w:rPr>
      <w:rFonts w:ascii="Fira Sans ExtraLight" w:eastAsiaTheme="majorEastAsia" w:hAnsi="Fira Sans ExtraLight" w:cstheme="majorBidi"/>
      <w:spacing w:val="-10"/>
      <w:kern w:val="28"/>
      <w:sz w:val="56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335A77"/>
    <w:rPr>
      <w:rFonts w:ascii="Fira Sans" w:eastAsiaTheme="majorEastAsia" w:hAnsi="Fira Sans" w:cstheme="majorBidi"/>
      <w:b/>
      <w:bCs/>
      <w:sz w:val="20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paragraph" w:styleId="ListParagraph">
    <w:name w:val="List Paragraph"/>
    <w:aliases w:val="Numbered list"/>
    <w:basedOn w:val="Normal"/>
    <w:uiPriority w:val="34"/>
    <w:rsid w:val="0039735B"/>
    <w:pPr>
      <w:numPr>
        <w:numId w:val="5"/>
      </w:numPr>
      <w:spacing w:before="120" w:after="120"/>
    </w:pPr>
  </w:style>
  <w:style w:type="paragraph" w:styleId="TOC1">
    <w:name w:val="toc 1"/>
    <w:basedOn w:val="Normal"/>
    <w:next w:val="Normal"/>
    <w:autoRedefine/>
    <w:uiPriority w:val="39"/>
    <w:unhideWhenUsed/>
    <w:rsid w:val="007E7120"/>
    <w:pPr>
      <w:tabs>
        <w:tab w:val="left" w:pos="567"/>
        <w:tab w:val="right" w:pos="9010"/>
      </w:tabs>
      <w:spacing w:before="120"/>
      <w:ind w:left="567" w:hanging="567"/>
    </w:pPr>
  </w:style>
  <w:style w:type="paragraph" w:styleId="TOC2">
    <w:name w:val="toc 2"/>
    <w:basedOn w:val="Normal"/>
    <w:next w:val="Normal"/>
    <w:autoRedefine/>
    <w:uiPriority w:val="39"/>
    <w:unhideWhenUsed/>
    <w:rsid w:val="007E7120"/>
    <w:pPr>
      <w:tabs>
        <w:tab w:val="left" w:pos="1134"/>
        <w:tab w:val="right" w:pos="9010"/>
      </w:tabs>
      <w:ind w:left="1134" w:hanging="567"/>
    </w:pPr>
  </w:style>
  <w:style w:type="paragraph" w:customStyle="1" w:styleId="Bulletlist">
    <w:name w:val="Bullet list"/>
    <w:basedOn w:val="Normal"/>
    <w:qFormat/>
    <w:rsid w:val="0039735B"/>
    <w:pPr>
      <w:numPr>
        <w:numId w:val="2"/>
      </w:numPr>
      <w:spacing w:before="120" w:after="120"/>
    </w:pPr>
  </w:style>
  <w:style w:type="paragraph" w:styleId="FootnoteText">
    <w:name w:val="footnote text"/>
    <w:basedOn w:val="Normal"/>
    <w:link w:val="FootnoteTextChar"/>
    <w:uiPriority w:val="99"/>
    <w:unhideWhenUsed/>
    <w:rsid w:val="00F46701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46701"/>
    <w:rPr>
      <w:rFonts w:ascii="Fira Sans Book" w:hAnsi="Fira Sans Book"/>
      <w:sz w:val="16"/>
      <w:szCs w:val="20"/>
      <w:lang w:val="en-AU"/>
    </w:rPr>
  </w:style>
  <w:style w:type="character" w:styleId="FootnoteReference">
    <w:name w:val="footnote reference"/>
    <w:basedOn w:val="DefaultParagraphFont"/>
    <w:uiPriority w:val="99"/>
    <w:unhideWhenUsed/>
    <w:rsid w:val="0058010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2C13A8"/>
    <w:pPr>
      <w:keepNext/>
      <w:keepLines/>
      <w:spacing w:after="120"/>
    </w:pPr>
    <w:rPr>
      <w:i/>
      <w:iCs/>
    </w:rPr>
  </w:style>
  <w:style w:type="table" w:styleId="TableGrid">
    <w:name w:val="Table Grid"/>
    <w:basedOn w:val="TableNormal"/>
    <w:uiPriority w:val="39"/>
    <w:rsid w:val="001A1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2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FCD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F467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6701"/>
    <w:rPr>
      <w:rFonts w:ascii="Fira Sans Book" w:hAnsi="Fira Sans Book"/>
      <w:sz w:val="20"/>
      <w:szCs w:val="20"/>
      <w:lang w:val="en-AU"/>
    </w:rPr>
  </w:style>
  <w:style w:type="paragraph" w:customStyle="1" w:styleId="ContentsHeading">
    <w:name w:val="Contents Heading"/>
    <w:basedOn w:val="Normal"/>
    <w:link w:val="ContentsHeadingChar"/>
    <w:qFormat/>
    <w:rsid w:val="002B0771"/>
    <w:pPr>
      <w:spacing w:after="120"/>
    </w:pPr>
    <w:rPr>
      <w:rFonts w:ascii="Fira Sans Light" w:hAnsi="Fira Sans Light"/>
      <w:sz w:val="32"/>
    </w:rPr>
  </w:style>
  <w:style w:type="character" w:customStyle="1" w:styleId="ContentsHeadingChar">
    <w:name w:val="Contents Heading Char"/>
    <w:basedOn w:val="Heading1Char"/>
    <w:link w:val="ContentsHeading"/>
    <w:rsid w:val="002B0771"/>
    <w:rPr>
      <w:rFonts w:ascii="Fira Sans Light" w:eastAsiaTheme="majorEastAsia" w:hAnsi="Fira Sans Light" w:cstheme="majorBidi"/>
      <w:b/>
      <w:bCs/>
      <w:sz w:val="32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E20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20868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9D0F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F0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0F0D"/>
    <w:rPr>
      <w:rFonts w:ascii="Fira Sans Book" w:hAnsi="Fira Sans Book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0F0D"/>
    <w:rPr>
      <w:rFonts w:ascii="Fira Sans Book" w:hAnsi="Fira Sans Book"/>
      <w:b/>
      <w:bCs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F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0D"/>
    <w:rPr>
      <w:rFonts w:ascii="Times New Roman" w:hAnsi="Times New Roman" w:cs="Times New Roman"/>
      <w:sz w:val="18"/>
      <w:szCs w:val="18"/>
      <w:lang w:val="en-AU"/>
    </w:rPr>
  </w:style>
  <w:style w:type="paragraph" w:customStyle="1" w:styleId="Tableheader">
    <w:name w:val="Table header"/>
    <w:basedOn w:val="Normal"/>
    <w:qFormat/>
    <w:rsid w:val="00F93E23"/>
    <w:pPr>
      <w:spacing w:before="20" w:after="20" w:line="240" w:lineRule="auto"/>
    </w:pPr>
    <w:rPr>
      <w:rFonts w:ascii="Fira Sans SemiBold" w:hAnsi="Fira Sans SemiBold"/>
      <w:b/>
      <w:lang w:val="en-NZ"/>
    </w:rPr>
  </w:style>
  <w:style w:type="paragraph" w:customStyle="1" w:styleId="Tablecontent">
    <w:name w:val="Table content"/>
    <w:basedOn w:val="Normal"/>
    <w:qFormat/>
    <w:rsid w:val="00F93E23"/>
    <w:pPr>
      <w:spacing w:before="20" w:after="20" w:line="240" w:lineRule="auto"/>
    </w:pPr>
    <w:rPr>
      <w:lang w:val="en-NZ"/>
      <w14:numSpacing w14:val="tabular"/>
    </w:rPr>
  </w:style>
  <w:style w:type="character" w:styleId="PlaceholderText">
    <w:name w:val="Placeholder Text"/>
    <w:basedOn w:val="DefaultParagraphFont"/>
    <w:uiPriority w:val="99"/>
    <w:semiHidden/>
    <w:rsid w:val="007730A7"/>
    <w:rPr>
      <w:color w:val="808080"/>
    </w:rPr>
  </w:style>
  <w:style w:type="numbering" w:customStyle="1" w:styleId="CurrentList1">
    <w:name w:val="Current List1"/>
    <w:uiPriority w:val="99"/>
    <w:rsid w:val="008F1425"/>
    <w:pPr>
      <w:numPr>
        <w:numId w:val="1"/>
      </w:numPr>
    </w:pPr>
  </w:style>
  <w:style w:type="character" w:customStyle="1" w:styleId="Heading4Char">
    <w:name w:val="Heading 4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AU"/>
    </w:rPr>
  </w:style>
  <w:style w:type="character" w:customStyle="1" w:styleId="Heading5Char">
    <w:name w:val="Heading 5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en-AU"/>
    </w:rPr>
  </w:style>
  <w:style w:type="character" w:customStyle="1" w:styleId="Heading6Char">
    <w:name w:val="Heading 6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val="en-AU"/>
    </w:rPr>
  </w:style>
  <w:style w:type="character" w:customStyle="1" w:styleId="Heading7Char">
    <w:name w:val="Heading 7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val="en-AU"/>
    </w:rPr>
  </w:style>
  <w:style w:type="character" w:customStyle="1" w:styleId="Heading8Char">
    <w:name w:val="Heading 8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E35F62"/>
  </w:style>
  <w:style w:type="paragraph" w:styleId="TableofFigures">
    <w:name w:val="table of figures"/>
    <w:basedOn w:val="Normal"/>
    <w:next w:val="Normal"/>
    <w:uiPriority w:val="99"/>
    <w:unhideWhenUsed/>
    <w:rsid w:val="002B0771"/>
  </w:style>
  <w:style w:type="paragraph" w:styleId="TOC3">
    <w:name w:val="toc 3"/>
    <w:basedOn w:val="Normal"/>
    <w:next w:val="Normal"/>
    <w:autoRedefine/>
    <w:uiPriority w:val="39"/>
    <w:unhideWhenUsed/>
    <w:rsid w:val="007E7120"/>
    <w:pPr>
      <w:tabs>
        <w:tab w:val="left" w:pos="1701"/>
        <w:tab w:val="right" w:pos="9010"/>
      </w:tabs>
      <w:ind w:left="1701" w:hanging="567"/>
    </w:pPr>
  </w:style>
  <w:style w:type="paragraph" w:customStyle="1" w:styleId="NumberedNormal">
    <w:name w:val="Numbered Normal"/>
    <w:basedOn w:val="ListParagraph"/>
    <w:qFormat/>
    <w:rsid w:val="00524469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08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54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9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80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aron/Library/Group%20Containers/UBF8T346G9.Office/User%20Content.localized/Templates.localized/Schiff%20Consulting%20memorand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C2CB-816E-DB46-A057-45CA3BD87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Schiff Consulting memorandum.dotx</Template>
  <TotalTime>19</TotalTime>
  <Pages>6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Aaron Schiff</cp:lastModifiedBy>
  <cp:revision>16</cp:revision>
  <cp:lastPrinted>2021-10-20T00:22:00Z</cp:lastPrinted>
  <dcterms:created xsi:type="dcterms:W3CDTF">2021-10-20T00:22:00Z</dcterms:created>
  <dcterms:modified xsi:type="dcterms:W3CDTF">2021-11-03T01:18:00Z</dcterms:modified>
</cp:coreProperties>
</file>