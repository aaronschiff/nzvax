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4391E58F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AB64E3">
        <w:rPr>
          <w:sz w:val="32"/>
          <w:szCs w:val="32"/>
        </w:rPr>
        <w:t>22</w:t>
      </w:r>
      <w:r w:rsidRPr="00507FB9">
        <w:rPr>
          <w:sz w:val="32"/>
          <w:szCs w:val="32"/>
        </w:rPr>
        <w:t xml:space="preserve"> </w:t>
      </w:r>
      <w:r w:rsidR="00AB64E3">
        <w:rPr>
          <w:sz w:val="32"/>
          <w:szCs w:val="32"/>
        </w:rPr>
        <w:t>January</w:t>
      </w:r>
      <w:r w:rsidRPr="00507FB9">
        <w:rPr>
          <w:sz w:val="32"/>
          <w:szCs w:val="32"/>
        </w:rPr>
        <w:t xml:space="preserve"> 202</w:t>
      </w:r>
      <w:r w:rsidR="00AB64E3">
        <w:rPr>
          <w:sz w:val="32"/>
          <w:szCs w:val="32"/>
        </w:rPr>
        <w:t>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1CE5599F" w:rsidR="00E20398" w:rsidRPr="00E20398" w:rsidRDefault="00E20398" w:rsidP="00E20398">
      <w:r>
        <w:rPr>
          <w:noProof/>
        </w:rPr>
        <w:drawing>
          <wp:inline distT="0" distB="0" distL="0" distR="0" wp14:anchorId="25ABE0A9" wp14:editId="6C714A44">
            <wp:extent cx="6475730" cy="5203825"/>
            <wp:effectExtent l="0" t="0" r="1270" b="317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DB5" w14:textId="4F20842D" w:rsidR="00483412" w:rsidRDefault="00483412" w:rsidP="003C68EE">
      <w:pPr>
        <w:spacing w:line="240" w:lineRule="auto"/>
        <w:jc w:val="center"/>
      </w:pPr>
    </w:p>
    <w:p w14:paraId="1443DA8F" w14:textId="098A596D" w:rsidR="00483412" w:rsidRDefault="00773860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B9568F1" wp14:editId="1319BDB8">
            <wp:extent cx="6475730" cy="4483100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D7B9B66" w:rsidR="00483412" w:rsidRDefault="00483412" w:rsidP="003C68EE">
      <w:pPr>
        <w:spacing w:line="240" w:lineRule="auto"/>
        <w:jc w:val="center"/>
      </w:pP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7A0564DA" w:rsidR="00483412" w:rsidRDefault="00483412" w:rsidP="003C68EE">
      <w:pPr>
        <w:spacing w:line="240" w:lineRule="auto"/>
        <w:jc w:val="center"/>
      </w:pP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FB065E" w:rsidR="00A6278D" w:rsidRDefault="00A6278D" w:rsidP="003C68EE">
      <w:pPr>
        <w:spacing w:line="240" w:lineRule="auto"/>
        <w:jc w:val="center"/>
      </w:pPr>
    </w:p>
    <w:p w14:paraId="5A48E73F" w14:textId="521F9DA0" w:rsidR="00726E95" w:rsidRDefault="00E35E1B" w:rsidP="00543323">
      <w:pPr>
        <w:pStyle w:val="Heading1"/>
      </w:pPr>
      <w:r>
        <w:br w:type="page"/>
      </w:r>
      <w:r w:rsidR="00AB64E3">
        <w:lastRenderedPageBreak/>
        <w:t>Second doses</w:t>
      </w:r>
      <w:r w:rsidR="00442D44">
        <w:t xml:space="preserve"> for population groups</w:t>
      </w:r>
    </w:p>
    <w:p w14:paraId="1E522F68" w14:textId="6D4CE119" w:rsidR="00726E95" w:rsidRDefault="00726E95" w:rsidP="00726E95">
      <w:pPr>
        <w:jc w:val="center"/>
      </w:pPr>
    </w:p>
    <w:p w14:paraId="7C838264" w14:textId="6D525643" w:rsidR="00543323" w:rsidRDefault="00442D44" w:rsidP="00726E95">
      <w:pPr>
        <w:jc w:val="center"/>
      </w:pPr>
      <w:r>
        <w:rPr>
          <w:noProof/>
        </w:rPr>
        <w:drawing>
          <wp:inline distT="0" distB="0" distL="0" distR="0" wp14:anchorId="0AC43630" wp14:editId="714DF82E">
            <wp:extent cx="6475730" cy="5203825"/>
            <wp:effectExtent l="0" t="0" r="1270" b="317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E0CD" w14:textId="77777777" w:rsidR="00543323" w:rsidRPr="00726E95" w:rsidRDefault="00543323" w:rsidP="00726E95">
      <w:pPr>
        <w:jc w:val="center"/>
      </w:pPr>
    </w:p>
    <w:p w14:paraId="3B790E7A" w14:textId="1C941F23" w:rsidR="00222A17" w:rsidRDefault="00773860" w:rsidP="00222A17">
      <w:pPr>
        <w:jc w:val="center"/>
      </w:pPr>
      <w:r>
        <w:rPr>
          <w:noProof/>
        </w:rPr>
        <w:lastRenderedPageBreak/>
        <w:drawing>
          <wp:inline distT="0" distB="0" distL="0" distR="0" wp14:anchorId="797B3CC1" wp14:editId="42ACD4DC">
            <wp:extent cx="6475730" cy="4483100"/>
            <wp:effectExtent l="0" t="0" r="1270" b="0"/>
            <wp:docPr id="18" name="Picture 18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2EF7CF61" w14:textId="77777777" w:rsidR="00543323" w:rsidRDefault="00543323" w:rsidP="00222A17">
      <w:pPr>
        <w:jc w:val="center"/>
      </w:pPr>
    </w:p>
    <w:p w14:paraId="7881F2DD" w14:textId="180F2E4F" w:rsidR="00543323" w:rsidRDefault="00543323" w:rsidP="00222A17">
      <w:pPr>
        <w:jc w:val="center"/>
      </w:pPr>
    </w:p>
    <w:p w14:paraId="197050F6" w14:textId="35D6CB3C" w:rsidR="00543323" w:rsidRDefault="00543323" w:rsidP="00222A17">
      <w:pPr>
        <w:jc w:val="center"/>
      </w:pPr>
    </w:p>
    <w:p w14:paraId="6A960442" w14:textId="182E381D" w:rsidR="00726E95" w:rsidRDefault="00726E95" w:rsidP="00222A17">
      <w:pPr>
        <w:jc w:val="center"/>
      </w:pPr>
    </w:p>
    <w:p w14:paraId="7C77946C" w14:textId="77777777" w:rsidR="00AB64E3" w:rsidRDefault="00AB64E3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0C3F8901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B12D535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12+ population only. </w:t>
      </w:r>
    </w:p>
    <w:p w14:paraId="5F25BB83" w14:textId="45976855" w:rsidR="00726E95" w:rsidRDefault="00726E95" w:rsidP="00A4755B"/>
    <w:p w14:paraId="5C8A5341" w14:textId="79AD273E" w:rsidR="00726E95" w:rsidRDefault="00442D44" w:rsidP="00A4755B">
      <w:r>
        <w:rPr>
          <w:noProof/>
        </w:rPr>
        <w:drawing>
          <wp:inline distT="0" distB="0" distL="0" distR="0" wp14:anchorId="02C7665F" wp14:editId="563FC1CE">
            <wp:extent cx="6475730" cy="4317365"/>
            <wp:effectExtent l="0" t="0" r="1270" b="63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2C66A9BD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798A87E8" w14:textId="77777777" w:rsidR="00442D44" w:rsidRPr="00442D44" w:rsidRDefault="00442D44" w:rsidP="00442D44"/>
    <w:p w14:paraId="60ACC08C" w14:textId="00EBFA74" w:rsidR="006C5A02" w:rsidRDefault="00442D44" w:rsidP="000F4ECC">
      <w:r>
        <w:rPr>
          <w:noProof/>
        </w:rPr>
        <w:drawing>
          <wp:inline distT="0" distB="0" distL="0" distR="0" wp14:anchorId="77F3E105" wp14:editId="5276A361">
            <wp:extent cx="6475730" cy="5550535"/>
            <wp:effectExtent l="0" t="0" r="1270" b="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2FCC4375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4A44A509" w14:textId="77777777" w:rsidR="00442D44" w:rsidRPr="00442D44" w:rsidRDefault="00442D44" w:rsidP="00442D44"/>
    <w:p w14:paraId="6472405D" w14:textId="1720BCE6" w:rsidR="008A2BE9" w:rsidRDefault="00442D44" w:rsidP="000F4ECC">
      <w:r>
        <w:rPr>
          <w:noProof/>
        </w:rPr>
        <w:drawing>
          <wp:inline distT="0" distB="0" distL="0" distR="0" wp14:anchorId="5DFB94A0" wp14:editId="66B102FB">
            <wp:extent cx="6475730" cy="4625340"/>
            <wp:effectExtent l="0" t="0" r="1270" b="0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5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6BE12" w14:textId="77777777" w:rsidR="00C452AC" w:rsidRDefault="00C452AC" w:rsidP="00E20868">
      <w:r>
        <w:separator/>
      </w:r>
    </w:p>
    <w:p w14:paraId="13B6A02B" w14:textId="77777777" w:rsidR="00C452AC" w:rsidRDefault="00C452AC"/>
  </w:endnote>
  <w:endnote w:type="continuationSeparator" w:id="0">
    <w:p w14:paraId="783D13C9" w14:textId="77777777" w:rsidR="00C452AC" w:rsidRDefault="00C452AC" w:rsidP="00E20868">
      <w:r>
        <w:continuationSeparator/>
      </w:r>
    </w:p>
    <w:p w14:paraId="5A2CEEB1" w14:textId="77777777" w:rsidR="00C452AC" w:rsidRDefault="00C452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20F52" w14:textId="77777777" w:rsidR="00C452AC" w:rsidRDefault="00C452AC" w:rsidP="00E20868">
      <w:r>
        <w:separator/>
      </w:r>
    </w:p>
    <w:p w14:paraId="2E729F8C" w14:textId="77777777" w:rsidR="00C452AC" w:rsidRDefault="00C452AC"/>
  </w:footnote>
  <w:footnote w:type="continuationSeparator" w:id="0">
    <w:p w14:paraId="30DBE746" w14:textId="77777777" w:rsidR="00C452AC" w:rsidRDefault="00C452AC" w:rsidP="00E20868">
      <w:r>
        <w:continuationSeparator/>
      </w:r>
    </w:p>
    <w:p w14:paraId="7F443CDF" w14:textId="77777777" w:rsidR="00C452AC" w:rsidRDefault="00C452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0</TotalTime>
  <Pages>7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3</cp:revision>
  <cp:lastPrinted>2022-01-26T21:49:00Z</cp:lastPrinted>
  <dcterms:created xsi:type="dcterms:W3CDTF">2022-01-26T21:49:00Z</dcterms:created>
  <dcterms:modified xsi:type="dcterms:W3CDTF">2022-01-26T21:49:00Z</dcterms:modified>
</cp:coreProperties>
</file>