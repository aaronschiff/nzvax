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6F6B047C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70365B">
        <w:rPr>
          <w:sz w:val="32"/>
          <w:szCs w:val="32"/>
        </w:rPr>
        <w:t>7</w:t>
      </w:r>
      <w:r w:rsidRPr="00507FB9">
        <w:rPr>
          <w:sz w:val="32"/>
          <w:szCs w:val="32"/>
        </w:rPr>
        <w:t xml:space="preserve"> </w:t>
      </w:r>
      <w:r w:rsidR="0070365B">
        <w:rPr>
          <w:sz w:val="32"/>
          <w:szCs w:val="32"/>
        </w:rPr>
        <w:t>December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1B6767E6" w14:textId="61A2DC5E" w:rsidR="00507FB9" w:rsidRDefault="00C341AC" w:rsidP="003C68EE">
      <w:pPr>
        <w:pStyle w:val="Heading1"/>
        <w:spacing w:after="0"/>
      </w:pPr>
      <w:r>
        <w:t>First dose</w:t>
      </w:r>
      <w:r w:rsidR="00507FB9">
        <w:t>s</w:t>
      </w:r>
    </w:p>
    <w:p w14:paraId="2A2B3D16" w14:textId="0A11838E" w:rsidR="00676BB2" w:rsidRDefault="00A6278D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C69AE1C" wp14:editId="31905B76">
            <wp:extent cx="5400000" cy="4146637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8F37" w14:textId="3ED8AE35" w:rsidR="00A6278D" w:rsidRDefault="00A6278D" w:rsidP="003C68EE">
      <w:pPr>
        <w:spacing w:line="240" w:lineRule="auto"/>
        <w:jc w:val="center"/>
      </w:pPr>
    </w:p>
    <w:p w14:paraId="19A005BE" w14:textId="3BE2A241" w:rsidR="00A6278D" w:rsidRDefault="00A6278D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65ECC6B" wp14:editId="2F544BA9">
            <wp:extent cx="5400000" cy="4146637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6BB0" w14:textId="1DCCFEC1" w:rsidR="008C6303" w:rsidRDefault="008C6303" w:rsidP="003C68EE">
      <w:pPr>
        <w:spacing w:line="240" w:lineRule="auto"/>
        <w:jc w:val="center"/>
      </w:pPr>
    </w:p>
    <w:p w14:paraId="5C55F822" w14:textId="691D1384" w:rsidR="008C6303" w:rsidRDefault="008C6303" w:rsidP="003C68EE">
      <w:pPr>
        <w:spacing w:line="240" w:lineRule="auto"/>
        <w:jc w:val="center"/>
      </w:pPr>
    </w:p>
    <w:p w14:paraId="1B82AB56" w14:textId="7EF3C9CC" w:rsidR="008C6303" w:rsidRDefault="008C6303" w:rsidP="003C68EE">
      <w:pPr>
        <w:spacing w:line="240" w:lineRule="auto"/>
        <w:jc w:val="center"/>
      </w:pPr>
    </w:p>
    <w:p w14:paraId="699182DB" w14:textId="5A3E68C0" w:rsidR="008C6303" w:rsidRDefault="00E35E1B" w:rsidP="003C68E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E447BFA" wp14:editId="078670C3">
            <wp:extent cx="6475730" cy="4483100"/>
            <wp:effectExtent l="0" t="0" r="1270" b="0"/>
            <wp:docPr id="12" name="Picture 12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ox and whisk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7933" w14:textId="2F475F23" w:rsidR="00E35E1B" w:rsidRDefault="00E35E1B" w:rsidP="003C68EE">
      <w:pPr>
        <w:spacing w:line="240" w:lineRule="auto"/>
        <w:jc w:val="center"/>
      </w:pPr>
    </w:p>
    <w:p w14:paraId="601991BD" w14:textId="4FF8D933" w:rsidR="00E35E1B" w:rsidRDefault="00E35E1B" w:rsidP="003C68EE">
      <w:pPr>
        <w:spacing w:line="240" w:lineRule="auto"/>
        <w:jc w:val="center"/>
      </w:pPr>
    </w:p>
    <w:p w14:paraId="18B155B1" w14:textId="77777777" w:rsidR="00E35E1B" w:rsidRDefault="00E35E1B" w:rsidP="003C68EE">
      <w:pPr>
        <w:spacing w:line="240" w:lineRule="auto"/>
        <w:jc w:val="center"/>
      </w:pPr>
    </w:p>
    <w:p w14:paraId="7FBC02A8" w14:textId="6ABED134" w:rsidR="00E35E1B" w:rsidRDefault="00E35E1B" w:rsidP="003C68EE">
      <w:pPr>
        <w:spacing w:line="240" w:lineRule="auto"/>
        <w:jc w:val="center"/>
      </w:pPr>
    </w:p>
    <w:p w14:paraId="356CA091" w14:textId="29E0186E" w:rsidR="00E35E1B" w:rsidRDefault="00E35E1B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515F29B" wp14:editId="28F1AB1E">
            <wp:extent cx="6475730" cy="3985260"/>
            <wp:effectExtent l="0" t="0" r="1270" b="2540"/>
            <wp:docPr id="13" name="Picture 1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7085" w14:textId="72A8FC96" w:rsidR="00665417" w:rsidRDefault="00665417" w:rsidP="003C68EE">
      <w:pPr>
        <w:spacing w:line="240" w:lineRule="auto"/>
        <w:jc w:val="center"/>
      </w:pPr>
    </w:p>
    <w:p w14:paraId="612383A7" w14:textId="3DDFE631" w:rsidR="002D3484" w:rsidRDefault="002D3484" w:rsidP="00154621">
      <w:pPr>
        <w:spacing w:line="240" w:lineRule="auto"/>
        <w:jc w:val="center"/>
      </w:pPr>
    </w:p>
    <w:p w14:paraId="753B649F" w14:textId="6DF79299" w:rsidR="00154621" w:rsidRDefault="00154621" w:rsidP="00665417">
      <w:pPr>
        <w:spacing w:line="240" w:lineRule="auto"/>
        <w:jc w:val="center"/>
      </w:pPr>
    </w:p>
    <w:p w14:paraId="265527C1" w14:textId="66312ACF" w:rsidR="008B5D20" w:rsidRDefault="00E35E1B" w:rsidP="00E35E1B">
      <w:pPr>
        <w:pStyle w:val="Heading1"/>
      </w:pPr>
      <w:r>
        <w:br w:type="page"/>
      </w:r>
      <w:r w:rsidR="00C341AC">
        <w:lastRenderedPageBreak/>
        <w:t>Fully vaccinated</w:t>
      </w:r>
    </w:p>
    <w:p w14:paraId="3B790E7A" w14:textId="28A164C7" w:rsidR="00222A17" w:rsidRDefault="00222A17" w:rsidP="00222A17">
      <w:pPr>
        <w:jc w:val="center"/>
      </w:pPr>
      <w:r>
        <w:rPr>
          <w:noProof/>
        </w:rPr>
        <w:drawing>
          <wp:inline distT="0" distB="0" distL="0" distR="0" wp14:anchorId="752544F6" wp14:editId="3A767D6A">
            <wp:extent cx="5400000" cy="4146637"/>
            <wp:effectExtent l="0" t="0" r="0" b="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ED19" w14:textId="45F3489A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39553962" w:rsidR="00222A17" w:rsidRDefault="00222A17" w:rsidP="00222A17">
      <w:pPr>
        <w:jc w:val="center"/>
      </w:pPr>
      <w:r>
        <w:rPr>
          <w:noProof/>
        </w:rPr>
        <w:drawing>
          <wp:inline distT="0" distB="0" distL="0" distR="0" wp14:anchorId="15873EAB" wp14:editId="3D48B054">
            <wp:extent cx="5400000" cy="4146637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824F" w14:textId="77777777" w:rsidR="00222A17" w:rsidRPr="00222A17" w:rsidRDefault="00222A17" w:rsidP="00222A17">
      <w:pPr>
        <w:jc w:val="center"/>
      </w:pPr>
    </w:p>
    <w:p w14:paraId="782C395C" w14:textId="636B5C38" w:rsidR="0004727C" w:rsidRDefault="0004727C" w:rsidP="00953B65">
      <w:pPr>
        <w:spacing w:line="240" w:lineRule="auto"/>
        <w:jc w:val="center"/>
      </w:pPr>
    </w:p>
    <w:p w14:paraId="12BB314D" w14:textId="325F008F" w:rsidR="00953B65" w:rsidRDefault="00953B65" w:rsidP="00953B65">
      <w:pPr>
        <w:spacing w:line="240" w:lineRule="auto"/>
        <w:jc w:val="center"/>
      </w:pPr>
    </w:p>
    <w:p w14:paraId="01A54086" w14:textId="708E42CD" w:rsidR="00953B65" w:rsidRDefault="00682428" w:rsidP="00953B65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7BAF17A" wp14:editId="3BF77853">
            <wp:extent cx="6475730" cy="4483100"/>
            <wp:effectExtent l="0" t="0" r="127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B72C" w14:textId="1C70E0D6" w:rsidR="00682428" w:rsidRDefault="00682428" w:rsidP="00953B65">
      <w:pPr>
        <w:spacing w:line="240" w:lineRule="auto"/>
        <w:jc w:val="center"/>
      </w:pPr>
    </w:p>
    <w:p w14:paraId="316E4104" w14:textId="77777777" w:rsidR="00682428" w:rsidRDefault="00682428" w:rsidP="00953B65">
      <w:pPr>
        <w:spacing w:line="240" w:lineRule="auto"/>
        <w:jc w:val="center"/>
      </w:pPr>
    </w:p>
    <w:p w14:paraId="02C7B9D9" w14:textId="43317A0C" w:rsidR="00682428" w:rsidRDefault="00682428" w:rsidP="00953B65">
      <w:pPr>
        <w:spacing w:line="240" w:lineRule="auto"/>
        <w:jc w:val="center"/>
      </w:pPr>
    </w:p>
    <w:p w14:paraId="5C23EB63" w14:textId="4182C77C" w:rsidR="00682428" w:rsidRDefault="00682428" w:rsidP="00953B6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12BC580" wp14:editId="7613CC37">
            <wp:extent cx="6475730" cy="3985260"/>
            <wp:effectExtent l="0" t="0" r="1270" b="2540"/>
            <wp:docPr id="15" name="Picture 1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DB8B" w14:textId="77777777" w:rsidR="00DC4ABD" w:rsidRDefault="00DC4ABD" w:rsidP="0038472D">
      <w:pPr>
        <w:spacing w:line="240" w:lineRule="auto"/>
        <w:jc w:val="center"/>
      </w:pPr>
    </w:p>
    <w:p w14:paraId="3C32A7AD" w14:textId="3375F608" w:rsidR="009B48A0" w:rsidRDefault="009B48A0" w:rsidP="0038472D">
      <w:pPr>
        <w:spacing w:line="240" w:lineRule="auto"/>
        <w:jc w:val="center"/>
      </w:pPr>
    </w:p>
    <w:p w14:paraId="78E29EF0" w14:textId="77777777" w:rsidR="009B48A0" w:rsidRDefault="009B48A0" w:rsidP="0038472D">
      <w:pPr>
        <w:spacing w:line="240" w:lineRule="auto"/>
        <w:jc w:val="center"/>
      </w:pPr>
    </w:p>
    <w:p w14:paraId="59963FBA" w14:textId="101B7970" w:rsidR="00E1731D" w:rsidRDefault="00E1731D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0E84CACD" w14:textId="4B6AC1B6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72B4C901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1C901E02" w14:textId="77777777" w:rsidR="001F347F" w:rsidRDefault="001F347F" w:rsidP="00A4755B"/>
    <w:p w14:paraId="022594C7" w14:textId="3934E99E" w:rsidR="002C5CCB" w:rsidRDefault="00CC3A68" w:rsidP="00A4755B">
      <w:r>
        <w:rPr>
          <w:noProof/>
        </w:rPr>
        <w:drawing>
          <wp:inline distT="0" distB="0" distL="0" distR="0" wp14:anchorId="3DF331EF" wp14:editId="6087E78A">
            <wp:extent cx="6475730" cy="4317365"/>
            <wp:effectExtent l="0" t="0" r="1270" b="63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1E021EB9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60ACC08C" w14:textId="5AE9133A" w:rsidR="006C5A02" w:rsidRDefault="0064738A" w:rsidP="000F4ECC">
      <w:r>
        <w:rPr>
          <w:noProof/>
        </w:rPr>
        <w:drawing>
          <wp:inline distT="0" distB="0" distL="0" distR="0" wp14:anchorId="3A9390A1" wp14:editId="6CC1FA35">
            <wp:extent cx="6475730" cy="4625340"/>
            <wp:effectExtent l="0" t="0" r="1270" b="0"/>
            <wp:docPr id="10" name="Picture 1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waterfall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D49" w14:textId="39A9253D" w:rsidR="006C5A02" w:rsidRDefault="006C5A02">
      <w:pPr>
        <w:spacing w:line="240" w:lineRule="auto"/>
      </w:pPr>
      <w:r>
        <w:br w:type="page"/>
      </w:r>
    </w:p>
    <w:p w14:paraId="4E8F8D7B" w14:textId="36251201" w:rsidR="006C5A02" w:rsidRPr="006C5A02" w:rsidRDefault="006C5A02" w:rsidP="008B1039">
      <w:pPr>
        <w:pStyle w:val="Heading1"/>
      </w:pPr>
      <w:r>
        <w:lastRenderedPageBreak/>
        <w:t>Absolute number of unvaccinated people aged 60+</w:t>
      </w:r>
    </w:p>
    <w:p w14:paraId="29066616" w14:textId="7687C65C" w:rsidR="006C5A02" w:rsidRDefault="0064738A" w:rsidP="000F4ECC">
      <w:r>
        <w:rPr>
          <w:noProof/>
        </w:rPr>
        <w:drawing>
          <wp:inline distT="0" distB="0" distL="0" distR="0" wp14:anchorId="51D1BAEC" wp14:editId="2995CAE2">
            <wp:extent cx="6475730" cy="4625340"/>
            <wp:effectExtent l="0" t="0" r="127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05D" w14:textId="530B2D73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8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81659" w14:textId="77777777" w:rsidR="00EB5301" w:rsidRDefault="00EB5301" w:rsidP="00E20868">
      <w:r>
        <w:separator/>
      </w:r>
    </w:p>
    <w:p w14:paraId="59BE1BAA" w14:textId="77777777" w:rsidR="00EB5301" w:rsidRDefault="00EB5301"/>
  </w:endnote>
  <w:endnote w:type="continuationSeparator" w:id="0">
    <w:p w14:paraId="1D211E6E" w14:textId="77777777" w:rsidR="00EB5301" w:rsidRDefault="00EB5301" w:rsidP="00E20868">
      <w:r>
        <w:continuationSeparator/>
      </w:r>
    </w:p>
    <w:p w14:paraId="1A992087" w14:textId="77777777" w:rsidR="00EB5301" w:rsidRDefault="00EB53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9F168" w14:textId="77777777" w:rsidR="00EB5301" w:rsidRDefault="00EB5301" w:rsidP="00E20868">
      <w:r>
        <w:separator/>
      </w:r>
    </w:p>
    <w:p w14:paraId="016ED3CA" w14:textId="77777777" w:rsidR="00EB5301" w:rsidRDefault="00EB5301"/>
  </w:footnote>
  <w:footnote w:type="continuationSeparator" w:id="0">
    <w:p w14:paraId="3833DA4E" w14:textId="77777777" w:rsidR="00EB5301" w:rsidRDefault="00EB5301" w:rsidP="00E20868">
      <w:r>
        <w:continuationSeparator/>
      </w:r>
    </w:p>
    <w:p w14:paraId="384AAFB3" w14:textId="77777777" w:rsidR="00EB5301" w:rsidRDefault="00EB530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12</TotalTime>
  <Pages>7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29</cp:revision>
  <cp:lastPrinted>2021-11-10T02:54:00Z</cp:lastPrinted>
  <dcterms:created xsi:type="dcterms:W3CDTF">2021-11-10T02:54:00Z</dcterms:created>
  <dcterms:modified xsi:type="dcterms:W3CDTF">2021-12-08T22:04:00Z</dcterms:modified>
</cp:coreProperties>
</file>