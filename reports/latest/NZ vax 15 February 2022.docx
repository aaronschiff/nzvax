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01093239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E722AE">
        <w:rPr>
          <w:sz w:val="32"/>
          <w:szCs w:val="32"/>
        </w:rPr>
        <w:t>1</w:t>
      </w:r>
      <w:r w:rsidR="00EB1633">
        <w:rPr>
          <w:sz w:val="32"/>
          <w:szCs w:val="32"/>
        </w:rPr>
        <w:t>5</w:t>
      </w:r>
      <w:r w:rsidR="00E722AE">
        <w:rPr>
          <w:sz w:val="32"/>
          <w:szCs w:val="32"/>
        </w:rPr>
        <w:t xml:space="preserve"> February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290915E5" w:rsidR="00E20398" w:rsidRDefault="00FC52CC" w:rsidP="00E20398">
      <w:r>
        <w:rPr>
          <w:noProof/>
        </w:rPr>
        <w:drawing>
          <wp:inline distT="0" distB="0" distL="0" distR="0" wp14:anchorId="0E5B4E23" wp14:editId="36FD288A">
            <wp:extent cx="6475730" cy="5203825"/>
            <wp:effectExtent l="0" t="0" r="1270" b="3175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77777777" w:rsidR="00FC52CC" w:rsidRPr="00E20398" w:rsidRDefault="00FC52CC" w:rsidP="00E20398"/>
    <w:p w14:paraId="10E2ADB5" w14:textId="4F20842D" w:rsidR="00483412" w:rsidRDefault="00483412" w:rsidP="003C68EE">
      <w:pPr>
        <w:spacing w:line="240" w:lineRule="auto"/>
        <w:jc w:val="center"/>
      </w:pPr>
    </w:p>
    <w:p w14:paraId="1443DA8F" w14:textId="454E12D1" w:rsidR="00483412" w:rsidRDefault="00FC52CC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F34AA73" wp14:editId="211F9E00">
            <wp:extent cx="6475730" cy="4483100"/>
            <wp:effectExtent l="0" t="0" r="127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D7B9B66" w:rsidR="00483412" w:rsidRDefault="00483412" w:rsidP="003C68EE">
      <w:pPr>
        <w:spacing w:line="240" w:lineRule="auto"/>
        <w:jc w:val="center"/>
      </w:pP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7A0564DA" w:rsidR="00483412" w:rsidRDefault="00483412" w:rsidP="003C68EE">
      <w:pPr>
        <w:spacing w:line="240" w:lineRule="auto"/>
        <w:jc w:val="center"/>
      </w:pP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FB065E" w:rsidR="00A6278D" w:rsidRDefault="00A6278D" w:rsidP="003C68EE">
      <w:pPr>
        <w:spacing w:line="240" w:lineRule="auto"/>
        <w:jc w:val="center"/>
      </w:pPr>
    </w:p>
    <w:p w14:paraId="5A48E73F" w14:textId="521F9DA0" w:rsidR="00726E95" w:rsidRDefault="00E35E1B" w:rsidP="00543323">
      <w:pPr>
        <w:pStyle w:val="Heading1"/>
      </w:pPr>
      <w:r>
        <w:br w:type="page"/>
      </w:r>
      <w:r w:rsidR="00AB64E3">
        <w:lastRenderedPageBreak/>
        <w:t>Second doses</w:t>
      </w:r>
      <w:r w:rsidR="00442D44">
        <w:t xml:space="preserve"> for population groups</w:t>
      </w:r>
    </w:p>
    <w:p w14:paraId="1E522F68" w14:textId="38A1439B" w:rsidR="00726E95" w:rsidRDefault="00FC52CC" w:rsidP="00726E95">
      <w:pPr>
        <w:jc w:val="center"/>
      </w:pPr>
      <w:r>
        <w:rPr>
          <w:noProof/>
        </w:rPr>
        <w:drawing>
          <wp:inline distT="0" distB="0" distL="0" distR="0" wp14:anchorId="7FCAE7C8" wp14:editId="3FC9B7E9">
            <wp:extent cx="6475730" cy="5203825"/>
            <wp:effectExtent l="0" t="0" r="1270" b="317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29C" w14:textId="76924C39" w:rsidR="00FC52CC" w:rsidRDefault="00FC52CC" w:rsidP="00726E95">
      <w:pPr>
        <w:jc w:val="center"/>
      </w:pPr>
    </w:p>
    <w:p w14:paraId="65832AA7" w14:textId="77777777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3D6532A6" w:rsidR="00543323" w:rsidRDefault="00FC52CC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6E54DF45" wp14:editId="29FD2ED0">
            <wp:extent cx="6475730" cy="4483100"/>
            <wp:effectExtent l="0" t="0" r="127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39E5DEA8" w:rsidR="00A810FF" w:rsidRDefault="00FC52CC" w:rsidP="00A810FF">
      <w:pPr>
        <w:jc w:val="center"/>
      </w:pPr>
      <w:r>
        <w:rPr>
          <w:noProof/>
        </w:rPr>
        <w:drawing>
          <wp:inline distT="0" distB="0" distL="0" distR="0" wp14:anchorId="429B999D" wp14:editId="6FE1F3EC">
            <wp:extent cx="6475730" cy="3122295"/>
            <wp:effectExtent l="0" t="0" r="1270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0E06CCF4" w:rsidR="00A810FF" w:rsidRDefault="00FC52CC" w:rsidP="00A810FF">
      <w:pPr>
        <w:jc w:val="center"/>
      </w:pPr>
      <w:r>
        <w:rPr>
          <w:noProof/>
        </w:rPr>
        <w:drawing>
          <wp:inline distT="0" distB="0" distL="0" distR="0" wp14:anchorId="35F16403" wp14:editId="037B9862">
            <wp:extent cx="6475730" cy="4483100"/>
            <wp:effectExtent l="0" t="0" r="127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t>S</w:t>
      </w:r>
      <w:r w:rsidR="00A4755B">
        <w:t>tandardised vaccination rates by ethnicity</w:t>
      </w:r>
    </w:p>
    <w:p w14:paraId="0DC739AB" w14:textId="5B12D535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12+ population only. </w:t>
      </w:r>
    </w:p>
    <w:p w14:paraId="5F25BB83" w14:textId="45976855" w:rsidR="00726E95" w:rsidRDefault="00726E95" w:rsidP="00A4755B"/>
    <w:p w14:paraId="5C8A5341" w14:textId="3DDB9FB5" w:rsidR="00726E95" w:rsidRDefault="009E7713" w:rsidP="00A4755B">
      <w:r>
        <w:rPr>
          <w:noProof/>
        </w:rPr>
        <w:drawing>
          <wp:inline distT="0" distB="0" distL="0" distR="0" wp14:anchorId="2D8AA5F7" wp14:editId="6DBB5D5A">
            <wp:extent cx="6475730" cy="4317365"/>
            <wp:effectExtent l="0" t="0" r="1270" b="63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77777777" w:rsidR="009E7713" w:rsidRPr="009E7713" w:rsidRDefault="009E7713" w:rsidP="009E7713"/>
    <w:p w14:paraId="798A87E8" w14:textId="62137365" w:rsidR="00442D44" w:rsidRPr="00442D44" w:rsidRDefault="009E7713" w:rsidP="00442D44">
      <w:r>
        <w:rPr>
          <w:noProof/>
        </w:rPr>
        <w:drawing>
          <wp:inline distT="0" distB="0" distL="0" distR="0" wp14:anchorId="1F3ECD33" wp14:editId="2F4A2F55">
            <wp:extent cx="6475730" cy="5550535"/>
            <wp:effectExtent l="0" t="0" r="1270" b="0"/>
            <wp:docPr id="17" name="Picture 1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77777777" w:rsidR="00A810FF" w:rsidRPr="00A810FF" w:rsidRDefault="00A810FF" w:rsidP="00A810FF"/>
    <w:p w14:paraId="4A44A509" w14:textId="300DE7F0" w:rsidR="00442D44" w:rsidRPr="00442D44" w:rsidRDefault="009E7713" w:rsidP="00442D44">
      <w:r>
        <w:rPr>
          <w:noProof/>
        </w:rPr>
        <w:drawing>
          <wp:inline distT="0" distB="0" distL="0" distR="0" wp14:anchorId="20879F08" wp14:editId="73060D9C">
            <wp:extent cx="6475730" cy="4625340"/>
            <wp:effectExtent l="0" t="0" r="1270" b="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E3D7E" w14:textId="77777777" w:rsidR="009C74F2" w:rsidRDefault="009C74F2" w:rsidP="00E20868">
      <w:r>
        <w:separator/>
      </w:r>
    </w:p>
    <w:p w14:paraId="3969C824" w14:textId="77777777" w:rsidR="009C74F2" w:rsidRDefault="009C74F2"/>
  </w:endnote>
  <w:endnote w:type="continuationSeparator" w:id="0">
    <w:p w14:paraId="095EC6B2" w14:textId="77777777" w:rsidR="009C74F2" w:rsidRDefault="009C74F2" w:rsidP="00E20868">
      <w:r>
        <w:continuationSeparator/>
      </w:r>
    </w:p>
    <w:p w14:paraId="13F94D9E" w14:textId="77777777" w:rsidR="009C74F2" w:rsidRDefault="009C7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EAA7D" w14:textId="77777777" w:rsidR="009C74F2" w:rsidRDefault="009C74F2" w:rsidP="00E20868">
      <w:r>
        <w:separator/>
      </w:r>
    </w:p>
    <w:p w14:paraId="7FFF40C4" w14:textId="77777777" w:rsidR="009C74F2" w:rsidRDefault="009C74F2"/>
  </w:footnote>
  <w:footnote w:type="continuationSeparator" w:id="0">
    <w:p w14:paraId="76F63712" w14:textId="77777777" w:rsidR="009C74F2" w:rsidRDefault="009C74F2" w:rsidP="00E20868">
      <w:r>
        <w:continuationSeparator/>
      </w:r>
    </w:p>
    <w:p w14:paraId="5EABB2D6" w14:textId="77777777" w:rsidR="009C74F2" w:rsidRDefault="009C7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4</TotalTime>
  <Pages>8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8</cp:revision>
  <cp:lastPrinted>2022-01-26T21:49:00Z</cp:lastPrinted>
  <dcterms:created xsi:type="dcterms:W3CDTF">2022-01-26T21:49:00Z</dcterms:created>
  <dcterms:modified xsi:type="dcterms:W3CDTF">2022-02-16T08:38:00Z</dcterms:modified>
</cp:coreProperties>
</file>