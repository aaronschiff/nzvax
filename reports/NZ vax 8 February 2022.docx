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7B719" w14:textId="431542F4" w:rsidR="00507FB9" w:rsidRPr="00507FB9" w:rsidRDefault="00507FB9" w:rsidP="00507FB9">
      <w:pPr>
        <w:pStyle w:val="Title"/>
        <w:rPr>
          <w:sz w:val="32"/>
          <w:szCs w:val="32"/>
        </w:rPr>
      </w:pPr>
      <w:r w:rsidRPr="00507FB9">
        <w:rPr>
          <w:sz w:val="32"/>
          <w:szCs w:val="32"/>
        </w:rPr>
        <w:t xml:space="preserve">NZ COVID-19 vaccination rates </w:t>
      </w:r>
      <w:r w:rsidR="000327BB">
        <w:rPr>
          <w:sz w:val="32"/>
          <w:szCs w:val="32"/>
        </w:rPr>
        <w:t xml:space="preserve">as </w:t>
      </w:r>
      <w:proofErr w:type="gramStart"/>
      <w:r w:rsidR="000327BB">
        <w:rPr>
          <w:sz w:val="32"/>
          <w:szCs w:val="32"/>
        </w:rPr>
        <w:t>at</w:t>
      </w:r>
      <w:proofErr w:type="gramEnd"/>
      <w:r w:rsidRPr="00507FB9">
        <w:rPr>
          <w:sz w:val="32"/>
          <w:szCs w:val="32"/>
        </w:rPr>
        <w:t xml:space="preserve"> </w:t>
      </w:r>
      <w:r w:rsidR="00E722AE">
        <w:rPr>
          <w:sz w:val="32"/>
          <w:szCs w:val="32"/>
        </w:rPr>
        <w:t>1 February 2022</w:t>
      </w:r>
    </w:p>
    <w:p w14:paraId="264D3520" w14:textId="06AC9F87" w:rsidR="00507FB9" w:rsidRDefault="00507FB9" w:rsidP="00507FB9"/>
    <w:p w14:paraId="6C2CE3C3" w14:textId="513B111B" w:rsidR="00483412" w:rsidRDefault="00C341AC" w:rsidP="002E5BB5">
      <w:pPr>
        <w:pStyle w:val="Heading1"/>
        <w:spacing w:after="0"/>
      </w:pPr>
      <w:r>
        <w:t>First dose</w:t>
      </w:r>
      <w:r w:rsidR="00507FB9">
        <w:t>s</w:t>
      </w:r>
      <w:r w:rsidR="00E20398">
        <w:t xml:space="preserve"> for population groups</w:t>
      </w:r>
    </w:p>
    <w:p w14:paraId="620C2321" w14:textId="77777777" w:rsidR="00E20398" w:rsidRPr="00E20398" w:rsidRDefault="00E20398" w:rsidP="00E20398"/>
    <w:p w14:paraId="23E4FC6D" w14:textId="20F305F0" w:rsidR="00E20398" w:rsidRPr="00E20398" w:rsidRDefault="00A810FF" w:rsidP="00E20398">
      <w:r>
        <w:rPr>
          <w:noProof/>
        </w:rPr>
        <w:drawing>
          <wp:inline distT="0" distB="0" distL="0" distR="0" wp14:anchorId="26378029" wp14:editId="6E5424A0">
            <wp:extent cx="6475730" cy="5203825"/>
            <wp:effectExtent l="0" t="0" r="1270" b="3175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ADB5" w14:textId="4F20842D" w:rsidR="00483412" w:rsidRDefault="00483412" w:rsidP="003C68EE">
      <w:pPr>
        <w:spacing w:line="240" w:lineRule="auto"/>
        <w:jc w:val="center"/>
      </w:pPr>
    </w:p>
    <w:p w14:paraId="1443DA8F" w14:textId="6401ECAB" w:rsidR="00483412" w:rsidRDefault="00A810FF" w:rsidP="003C68EE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8E145C5" wp14:editId="6D38D964">
            <wp:extent cx="6475730" cy="4483100"/>
            <wp:effectExtent l="0" t="0" r="1270" b="0"/>
            <wp:docPr id="6" name="Picture 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2393" w14:textId="6A158A2C" w:rsidR="00483412" w:rsidRDefault="00483412" w:rsidP="003C68EE">
      <w:pPr>
        <w:spacing w:line="240" w:lineRule="auto"/>
        <w:jc w:val="center"/>
      </w:pPr>
    </w:p>
    <w:p w14:paraId="5762B9A9" w14:textId="2D7B9B66" w:rsidR="00483412" w:rsidRDefault="00483412" w:rsidP="003C68EE">
      <w:pPr>
        <w:spacing w:line="240" w:lineRule="auto"/>
        <w:jc w:val="center"/>
      </w:pPr>
    </w:p>
    <w:p w14:paraId="2BB14754" w14:textId="5387F0B2" w:rsidR="00483412" w:rsidRDefault="00483412" w:rsidP="003C68EE">
      <w:pPr>
        <w:spacing w:line="240" w:lineRule="auto"/>
        <w:jc w:val="center"/>
      </w:pPr>
    </w:p>
    <w:p w14:paraId="2FAB6CBF" w14:textId="77777777" w:rsidR="00483412" w:rsidRDefault="00483412" w:rsidP="003C68EE">
      <w:pPr>
        <w:spacing w:line="240" w:lineRule="auto"/>
        <w:jc w:val="center"/>
      </w:pPr>
    </w:p>
    <w:p w14:paraId="41359D12" w14:textId="7A0564DA" w:rsidR="00483412" w:rsidRDefault="00483412" w:rsidP="003C68EE">
      <w:pPr>
        <w:spacing w:line="240" w:lineRule="auto"/>
        <w:jc w:val="center"/>
      </w:pPr>
    </w:p>
    <w:p w14:paraId="619CA59D" w14:textId="518A54A5" w:rsidR="0022178E" w:rsidRDefault="0022178E" w:rsidP="003C68EE">
      <w:pPr>
        <w:spacing w:line="240" w:lineRule="auto"/>
        <w:jc w:val="center"/>
      </w:pPr>
    </w:p>
    <w:p w14:paraId="42DE2B43" w14:textId="77777777" w:rsidR="0022178E" w:rsidRDefault="0022178E" w:rsidP="003C68EE">
      <w:pPr>
        <w:spacing w:line="240" w:lineRule="auto"/>
        <w:jc w:val="center"/>
      </w:pPr>
    </w:p>
    <w:p w14:paraId="1EDB110F" w14:textId="2129C32B" w:rsidR="00483412" w:rsidRDefault="00483412" w:rsidP="003C68EE">
      <w:pPr>
        <w:spacing w:line="240" w:lineRule="auto"/>
        <w:jc w:val="center"/>
      </w:pPr>
    </w:p>
    <w:p w14:paraId="5CF08F37" w14:textId="3ED8AE35" w:rsidR="00A6278D" w:rsidRDefault="00A6278D" w:rsidP="003C68EE">
      <w:pPr>
        <w:spacing w:line="240" w:lineRule="auto"/>
        <w:jc w:val="center"/>
      </w:pPr>
    </w:p>
    <w:p w14:paraId="19A005BE" w14:textId="3BFB065E" w:rsidR="00A6278D" w:rsidRDefault="00A6278D" w:rsidP="003C68EE">
      <w:pPr>
        <w:spacing w:line="240" w:lineRule="auto"/>
        <w:jc w:val="center"/>
      </w:pPr>
    </w:p>
    <w:p w14:paraId="5A48E73F" w14:textId="521F9DA0" w:rsidR="00726E95" w:rsidRDefault="00E35E1B" w:rsidP="00543323">
      <w:pPr>
        <w:pStyle w:val="Heading1"/>
      </w:pPr>
      <w:r>
        <w:br w:type="page"/>
      </w:r>
      <w:r w:rsidR="00AB64E3">
        <w:lastRenderedPageBreak/>
        <w:t>Second doses</w:t>
      </w:r>
      <w:r w:rsidR="00442D44">
        <w:t xml:space="preserve"> for population groups</w:t>
      </w:r>
    </w:p>
    <w:p w14:paraId="1E522F68" w14:textId="4DA7964F" w:rsidR="00726E95" w:rsidRDefault="00A810FF" w:rsidP="00726E95">
      <w:pPr>
        <w:jc w:val="center"/>
      </w:pPr>
      <w:r>
        <w:rPr>
          <w:noProof/>
        </w:rPr>
        <w:drawing>
          <wp:inline distT="0" distB="0" distL="0" distR="0" wp14:anchorId="313E2267" wp14:editId="2D498996">
            <wp:extent cx="6475730" cy="5203825"/>
            <wp:effectExtent l="0" t="0" r="1270" b="3175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8264" w14:textId="74C1C1A5" w:rsidR="00543323" w:rsidRDefault="00543323" w:rsidP="00726E95">
      <w:pPr>
        <w:jc w:val="center"/>
      </w:pPr>
    </w:p>
    <w:p w14:paraId="755BE0CD" w14:textId="2C8087B5" w:rsidR="00543323" w:rsidRDefault="00A810FF" w:rsidP="00726E95">
      <w:pPr>
        <w:jc w:val="center"/>
      </w:pPr>
      <w:r>
        <w:rPr>
          <w:noProof/>
        </w:rPr>
        <w:lastRenderedPageBreak/>
        <w:drawing>
          <wp:inline distT="0" distB="0" distL="0" distR="0" wp14:anchorId="12151C64" wp14:editId="363864D1">
            <wp:extent cx="6475730" cy="4483100"/>
            <wp:effectExtent l="0" t="0" r="1270" b="0"/>
            <wp:docPr id="11" name="Picture 1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062A" w14:textId="21BDA6FB" w:rsidR="00A810FF" w:rsidRDefault="00A810FF">
      <w:pPr>
        <w:spacing w:line="240" w:lineRule="auto"/>
      </w:pPr>
      <w:r>
        <w:br w:type="page"/>
      </w:r>
    </w:p>
    <w:p w14:paraId="03BBA15C" w14:textId="65586288" w:rsidR="00A810FF" w:rsidRDefault="00A810FF" w:rsidP="00A810FF">
      <w:pPr>
        <w:pStyle w:val="Heading1"/>
      </w:pPr>
      <w:r>
        <w:lastRenderedPageBreak/>
        <w:t>Booster doses for population groups</w:t>
      </w:r>
    </w:p>
    <w:p w14:paraId="0AC8DC11" w14:textId="5D9AE450" w:rsidR="00A810FF" w:rsidRDefault="00A810FF" w:rsidP="00A810FF">
      <w:pPr>
        <w:jc w:val="center"/>
      </w:pPr>
      <w:r>
        <w:rPr>
          <w:noProof/>
        </w:rPr>
        <w:drawing>
          <wp:inline distT="0" distB="0" distL="0" distR="0" wp14:anchorId="020F6CD2" wp14:editId="771AE39D">
            <wp:extent cx="6475730" cy="2891155"/>
            <wp:effectExtent l="0" t="0" r="1270" b="444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A8A8" w14:textId="77777777" w:rsidR="00A810FF" w:rsidRDefault="00A810FF" w:rsidP="00A810FF">
      <w:pPr>
        <w:jc w:val="center"/>
      </w:pPr>
    </w:p>
    <w:p w14:paraId="28D46473" w14:textId="321BA8C6" w:rsidR="00A810FF" w:rsidRDefault="00A810FF" w:rsidP="00A810FF">
      <w:pPr>
        <w:jc w:val="center"/>
      </w:pPr>
    </w:p>
    <w:p w14:paraId="6A268885" w14:textId="0FFD6BB4" w:rsidR="00A810FF" w:rsidRPr="00A810FF" w:rsidRDefault="00A810FF" w:rsidP="00A810FF">
      <w:pPr>
        <w:jc w:val="center"/>
      </w:pPr>
      <w:r>
        <w:rPr>
          <w:noProof/>
        </w:rPr>
        <w:drawing>
          <wp:inline distT="0" distB="0" distL="0" distR="0" wp14:anchorId="081994F0" wp14:editId="613B9C96">
            <wp:extent cx="6475730" cy="4483100"/>
            <wp:effectExtent l="0" t="0" r="127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94D8" w14:textId="77777777" w:rsidR="00A810FF" w:rsidRPr="00A810FF" w:rsidRDefault="00A810FF" w:rsidP="00A810FF"/>
    <w:p w14:paraId="3B790E7A" w14:textId="482EBDF8" w:rsidR="00222A17" w:rsidRDefault="00222A17" w:rsidP="00222A17">
      <w:pPr>
        <w:jc w:val="center"/>
      </w:pPr>
    </w:p>
    <w:p w14:paraId="52A3ED19" w14:textId="39645E04" w:rsidR="00222A17" w:rsidRDefault="00222A17" w:rsidP="00222A17">
      <w:pPr>
        <w:jc w:val="center"/>
      </w:pPr>
    </w:p>
    <w:p w14:paraId="21351424" w14:textId="77777777" w:rsidR="00222A17" w:rsidRDefault="00222A17" w:rsidP="00222A17">
      <w:pPr>
        <w:jc w:val="center"/>
      </w:pPr>
    </w:p>
    <w:p w14:paraId="5B6208E9" w14:textId="7B8C5995" w:rsidR="00222A17" w:rsidRDefault="00222A17" w:rsidP="00222A17">
      <w:pPr>
        <w:jc w:val="center"/>
      </w:pPr>
    </w:p>
    <w:p w14:paraId="30DA824F" w14:textId="5A778283" w:rsidR="00222A17" w:rsidRDefault="00222A17" w:rsidP="00222A17">
      <w:pPr>
        <w:jc w:val="center"/>
      </w:pPr>
    </w:p>
    <w:p w14:paraId="47B28814" w14:textId="271B3797" w:rsidR="00543323" w:rsidRDefault="00543323" w:rsidP="00222A17">
      <w:pPr>
        <w:jc w:val="center"/>
      </w:pPr>
    </w:p>
    <w:p w14:paraId="5A306AE7" w14:textId="0E8211F6" w:rsidR="00543323" w:rsidRDefault="00543323" w:rsidP="00222A17">
      <w:pPr>
        <w:jc w:val="center"/>
      </w:pPr>
    </w:p>
    <w:p w14:paraId="0E84CACD" w14:textId="0C3F8901" w:rsidR="00A4755B" w:rsidRDefault="008B5D20" w:rsidP="00EE2AED">
      <w:pPr>
        <w:pStyle w:val="Heading1"/>
      </w:pPr>
      <w:r>
        <w:lastRenderedPageBreak/>
        <w:t>S</w:t>
      </w:r>
      <w:r w:rsidR="00A4755B">
        <w:t>tandardised vaccination rates by ethnicity</w:t>
      </w:r>
    </w:p>
    <w:p w14:paraId="0DC739AB" w14:textId="5B12D535" w:rsidR="00A4755B" w:rsidRDefault="00A4755B" w:rsidP="00A4755B">
      <w:r>
        <w:t xml:space="preserve">Vaccination rates for each ethnic group are standardised to have the same age and age-DHB distribution as the overall NZ population. </w:t>
      </w:r>
      <w:r w:rsidR="00AB64E3">
        <w:t xml:space="preserve">This chart is based on the age 12+ population only. </w:t>
      </w:r>
    </w:p>
    <w:p w14:paraId="5F25BB83" w14:textId="45976855" w:rsidR="00726E95" w:rsidRDefault="00726E95" w:rsidP="00A4755B"/>
    <w:p w14:paraId="5C8A5341" w14:textId="1836F936" w:rsidR="00726E95" w:rsidRDefault="00A810FF" w:rsidP="00A4755B">
      <w:r>
        <w:rPr>
          <w:noProof/>
        </w:rPr>
        <w:drawing>
          <wp:inline distT="0" distB="0" distL="0" distR="0" wp14:anchorId="10033A67" wp14:editId="59055A3F">
            <wp:extent cx="6475730" cy="4317365"/>
            <wp:effectExtent l="0" t="0" r="1270" b="635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1E02" w14:textId="77777777" w:rsidR="001F347F" w:rsidRDefault="001F347F" w:rsidP="00A4755B"/>
    <w:p w14:paraId="022594C7" w14:textId="63B31B31" w:rsidR="002C5CCB" w:rsidRDefault="002C5CCB" w:rsidP="00A4755B"/>
    <w:p w14:paraId="28A6BAD2" w14:textId="1BF93512" w:rsidR="00A4755B" w:rsidRDefault="00A4755B" w:rsidP="00A4755B"/>
    <w:p w14:paraId="533BDE12" w14:textId="37333341" w:rsidR="00A4755B" w:rsidRDefault="00A4755B" w:rsidP="00A4755B"/>
    <w:p w14:paraId="363113B1" w14:textId="13CD3516" w:rsidR="000F4ECC" w:rsidRDefault="000F4ECC" w:rsidP="00A4755B"/>
    <w:p w14:paraId="29E053F8" w14:textId="77777777" w:rsidR="0004727C" w:rsidRDefault="0004727C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br w:type="page"/>
      </w:r>
    </w:p>
    <w:p w14:paraId="455145C2" w14:textId="2C66A9BD" w:rsidR="000F4ECC" w:rsidRDefault="000F4ECC" w:rsidP="0004727C">
      <w:pPr>
        <w:pStyle w:val="Heading1"/>
      </w:pPr>
      <w:r>
        <w:lastRenderedPageBreak/>
        <w:t>Absolute number of unvaccinated Māori people</w:t>
      </w:r>
    </w:p>
    <w:p w14:paraId="798A87E8" w14:textId="738A2C43" w:rsidR="00442D44" w:rsidRPr="00442D44" w:rsidRDefault="00A810FF" w:rsidP="00442D44">
      <w:r>
        <w:rPr>
          <w:noProof/>
        </w:rPr>
        <w:drawing>
          <wp:inline distT="0" distB="0" distL="0" distR="0" wp14:anchorId="16D0F037" wp14:editId="458E2F6C">
            <wp:extent cx="6475730" cy="5550535"/>
            <wp:effectExtent l="0" t="0" r="1270" b="0"/>
            <wp:docPr id="15" name="Picture 1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C08C" w14:textId="18A4AE89" w:rsidR="006C5A02" w:rsidRDefault="006C5A02" w:rsidP="000F4ECC"/>
    <w:p w14:paraId="2FADCD49" w14:textId="60F0DAE7" w:rsidR="006C5A02" w:rsidRDefault="006C5A02">
      <w:pPr>
        <w:spacing w:line="240" w:lineRule="auto"/>
      </w:pPr>
      <w:r>
        <w:br w:type="page"/>
      </w:r>
    </w:p>
    <w:p w14:paraId="29066616" w14:textId="7B097C42" w:rsidR="006C5A02" w:rsidRDefault="006C5A02" w:rsidP="00F63628">
      <w:pPr>
        <w:pStyle w:val="Heading1"/>
      </w:pPr>
      <w:r>
        <w:lastRenderedPageBreak/>
        <w:t>Absolute number of unvaccinated people aged 60+</w:t>
      </w:r>
    </w:p>
    <w:p w14:paraId="35F0DAE6" w14:textId="77777777" w:rsidR="00A810FF" w:rsidRPr="00A810FF" w:rsidRDefault="00A810FF" w:rsidP="00A810FF"/>
    <w:p w14:paraId="4A44A509" w14:textId="6BCAEEAC" w:rsidR="00442D44" w:rsidRPr="00442D44" w:rsidRDefault="00A810FF" w:rsidP="00442D44">
      <w:r>
        <w:rPr>
          <w:noProof/>
        </w:rPr>
        <w:drawing>
          <wp:inline distT="0" distB="0" distL="0" distR="0" wp14:anchorId="63331B7E" wp14:editId="303EF9FF">
            <wp:extent cx="6475730" cy="4625340"/>
            <wp:effectExtent l="0" t="0" r="1270" b="0"/>
            <wp:docPr id="16" name="Picture 16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imelin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405D" w14:textId="7ABE0CEF" w:rsidR="008A2BE9" w:rsidRDefault="008A2BE9" w:rsidP="000F4ECC"/>
    <w:p w14:paraId="6EDB7249" w14:textId="77777777" w:rsidR="008A2BE9" w:rsidRDefault="008A2BE9" w:rsidP="000F4ECC"/>
    <w:p w14:paraId="7E27A1A6" w14:textId="77777777" w:rsidR="00B71C53" w:rsidRPr="000F4ECC" w:rsidRDefault="00B71C53" w:rsidP="000F4ECC"/>
    <w:sectPr w:rsidR="00B71C53" w:rsidRPr="000F4ECC" w:rsidSect="00C27141">
      <w:footerReference w:type="even" r:id="rId17"/>
      <w:pgSz w:w="11900" w:h="16840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99D8E2" w14:textId="77777777" w:rsidR="00CB675E" w:rsidRDefault="00CB675E" w:rsidP="00E20868">
      <w:r>
        <w:separator/>
      </w:r>
    </w:p>
    <w:p w14:paraId="1B2220BC" w14:textId="77777777" w:rsidR="00CB675E" w:rsidRDefault="00CB675E"/>
  </w:endnote>
  <w:endnote w:type="continuationSeparator" w:id="0">
    <w:p w14:paraId="690A264A" w14:textId="77777777" w:rsidR="00CB675E" w:rsidRDefault="00CB675E" w:rsidP="00E20868">
      <w:r>
        <w:continuationSeparator/>
      </w:r>
    </w:p>
    <w:p w14:paraId="456BDA25" w14:textId="77777777" w:rsidR="00CB675E" w:rsidRDefault="00CB675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ira Sans Book">
    <w:altName w:val="﷽﷽﷽﷽﷽﷽﷽﷽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">
    <w:altName w:val="﷽﷽﷽﷽﷽﷽﷽﷽怀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ira Sans ExtraLight">
    <w:altName w:val="﷽﷽﷽﷽﷽﷽﷽﷽′翿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Light">
    <w:altName w:val="﷽﷽﷽﷽﷽﷽﷽﷽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SemiBold">
    <w:altName w:val="﷽﷽﷽﷽﷽﷽﷽﷽"/>
    <w:panose1 w:val="020B06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64306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0E7E9C" w14:textId="77777777" w:rsidR="00335A77" w:rsidRDefault="00335A77" w:rsidP="00597C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1C0C21" w14:textId="77777777" w:rsidR="00335A77" w:rsidRDefault="00335A77" w:rsidP="00335A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72435" w14:textId="77777777" w:rsidR="00CB675E" w:rsidRDefault="00CB675E" w:rsidP="00E20868">
      <w:r>
        <w:separator/>
      </w:r>
    </w:p>
    <w:p w14:paraId="4A74E1F1" w14:textId="77777777" w:rsidR="00CB675E" w:rsidRDefault="00CB675E"/>
  </w:footnote>
  <w:footnote w:type="continuationSeparator" w:id="0">
    <w:p w14:paraId="5DA82690" w14:textId="77777777" w:rsidR="00CB675E" w:rsidRDefault="00CB675E" w:rsidP="00E20868">
      <w:r>
        <w:continuationSeparator/>
      </w:r>
    </w:p>
    <w:p w14:paraId="16DC3EC7" w14:textId="77777777" w:rsidR="00CB675E" w:rsidRDefault="00CB675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3033"/>
    <w:multiLevelType w:val="multilevel"/>
    <w:tmpl w:val="D8E67E36"/>
    <w:lvl w:ilvl="0">
      <w:start w:val="1"/>
      <w:numFmt w:val="decimal"/>
      <w:lvlText w:val="%1."/>
      <w:lvlJc w:val="left"/>
      <w:pPr>
        <w:ind w:left="425" w:hanging="8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60B5316"/>
    <w:multiLevelType w:val="multilevel"/>
    <w:tmpl w:val="06B82BAC"/>
    <w:styleLink w:val="CurrentList1"/>
    <w:lvl w:ilvl="0">
      <w:start w:val="1"/>
      <w:numFmt w:val="bullet"/>
      <w:pStyle w:val="Bulletlist"/>
      <w:lvlText w:val=""/>
      <w:lvlJc w:val="left"/>
      <w:pPr>
        <w:ind w:left="425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851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666FEF"/>
    <w:multiLevelType w:val="multilevel"/>
    <w:tmpl w:val="8B105E5A"/>
    <w:lvl w:ilvl="0">
      <w:start w:val="1"/>
      <w:numFmt w:val="decimal"/>
      <w:pStyle w:val="NumberedNormal"/>
      <w:lvlText w:val="%1."/>
      <w:lvlJc w:val="left"/>
      <w:pPr>
        <w:ind w:left="0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D6550A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1478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A339DE"/>
    <w:multiLevelType w:val="multilevel"/>
    <w:tmpl w:val="457AE0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2B5124B"/>
    <w:multiLevelType w:val="multilevel"/>
    <w:tmpl w:val="F6909D44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5BF1D54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5ED577A"/>
    <w:multiLevelType w:val="multilevel"/>
    <w:tmpl w:val="D7AC597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4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"/>
      <w:lvlJc w:val="right"/>
      <w:pPr>
        <w:ind w:left="567" w:hanging="567"/>
      </w:pPr>
      <w:rPr>
        <w:rFonts w:hint="default"/>
      </w:rPr>
    </w:lvl>
    <w:lvl w:ilvl="6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7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8">
      <w:start w:val="1"/>
      <w:numFmt w:val="none"/>
      <w:lvlText w:val=""/>
      <w:lvlJc w:val="right"/>
      <w:pPr>
        <w:ind w:left="567" w:hanging="567"/>
      </w:pPr>
      <w:rPr>
        <w:rFonts w:hint="default"/>
      </w:rPr>
    </w:lvl>
  </w:abstractNum>
  <w:abstractNum w:abstractNumId="9" w15:restartNumberingAfterBreak="0">
    <w:nsid w:val="6AC67221"/>
    <w:multiLevelType w:val="multilevel"/>
    <w:tmpl w:val="BC94FBF2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63E7F0C"/>
    <w:multiLevelType w:val="multilevel"/>
    <w:tmpl w:val="06B82BAC"/>
    <w:numStyleLink w:val="CurrentList1"/>
  </w:abstractNum>
  <w:abstractNum w:abstractNumId="11" w15:restartNumberingAfterBreak="0">
    <w:nsid w:val="7B3E46BB"/>
    <w:multiLevelType w:val="multilevel"/>
    <w:tmpl w:val="A5D8CB38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42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9"/>
  </w:num>
  <w:num w:numId="12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141"/>
    <w:rsid w:val="0000060D"/>
    <w:rsid w:val="00000762"/>
    <w:rsid w:val="00001114"/>
    <w:rsid w:val="000019F5"/>
    <w:rsid w:val="000020CE"/>
    <w:rsid w:val="00005021"/>
    <w:rsid w:val="0000575C"/>
    <w:rsid w:val="00005C41"/>
    <w:rsid w:val="00005D2E"/>
    <w:rsid w:val="00007964"/>
    <w:rsid w:val="00007DF2"/>
    <w:rsid w:val="00007FB1"/>
    <w:rsid w:val="00010142"/>
    <w:rsid w:val="000101D4"/>
    <w:rsid w:val="000103E0"/>
    <w:rsid w:val="000113D3"/>
    <w:rsid w:val="0001152B"/>
    <w:rsid w:val="00012248"/>
    <w:rsid w:val="000128F2"/>
    <w:rsid w:val="00012F05"/>
    <w:rsid w:val="0001340C"/>
    <w:rsid w:val="000135BE"/>
    <w:rsid w:val="00013662"/>
    <w:rsid w:val="000167A4"/>
    <w:rsid w:val="00016E2C"/>
    <w:rsid w:val="000200FF"/>
    <w:rsid w:val="00020A18"/>
    <w:rsid w:val="00020BAA"/>
    <w:rsid w:val="00021BB2"/>
    <w:rsid w:val="00023CC8"/>
    <w:rsid w:val="0002478C"/>
    <w:rsid w:val="000248A8"/>
    <w:rsid w:val="00024B2C"/>
    <w:rsid w:val="000251E9"/>
    <w:rsid w:val="000257D1"/>
    <w:rsid w:val="00026890"/>
    <w:rsid w:val="00026FB3"/>
    <w:rsid w:val="000274AD"/>
    <w:rsid w:val="00027724"/>
    <w:rsid w:val="00027AAA"/>
    <w:rsid w:val="00027D26"/>
    <w:rsid w:val="000312BC"/>
    <w:rsid w:val="00031A39"/>
    <w:rsid w:val="000327BB"/>
    <w:rsid w:val="00033169"/>
    <w:rsid w:val="00033698"/>
    <w:rsid w:val="00033877"/>
    <w:rsid w:val="00034830"/>
    <w:rsid w:val="0003566D"/>
    <w:rsid w:val="00036163"/>
    <w:rsid w:val="00036750"/>
    <w:rsid w:val="00037533"/>
    <w:rsid w:val="0003780B"/>
    <w:rsid w:val="00037914"/>
    <w:rsid w:val="000407F7"/>
    <w:rsid w:val="0004116F"/>
    <w:rsid w:val="000411BB"/>
    <w:rsid w:val="000417F2"/>
    <w:rsid w:val="0004491C"/>
    <w:rsid w:val="000456BF"/>
    <w:rsid w:val="0004581B"/>
    <w:rsid w:val="00045D78"/>
    <w:rsid w:val="000461C3"/>
    <w:rsid w:val="00046EAF"/>
    <w:rsid w:val="0004727C"/>
    <w:rsid w:val="0004741E"/>
    <w:rsid w:val="000500DD"/>
    <w:rsid w:val="00050260"/>
    <w:rsid w:val="00050C2A"/>
    <w:rsid w:val="00052F78"/>
    <w:rsid w:val="000532AE"/>
    <w:rsid w:val="00054196"/>
    <w:rsid w:val="00054BF4"/>
    <w:rsid w:val="00055079"/>
    <w:rsid w:val="000553FD"/>
    <w:rsid w:val="0005585B"/>
    <w:rsid w:val="0005646D"/>
    <w:rsid w:val="00056BAC"/>
    <w:rsid w:val="00057DAC"/>
    <w:rsid w:val="00057E4B"/>
    <w:rsid w:val="00057FEE"/>
    <w:rsid w:val="0006020C"/>
    <w:rsid w:val="00060523"/>
    <w:rsid w:val="00061D98"/>
    <w:rsid w:val="000627BE"/>
    <w:rsid w:val="00064F92"/>
    <w:rsid w:val="000653BC"/>
    <w:rsid w:val="0006622C"/>
    <w:rsid w:val="00066840"/>
    <w:rsid w:val="00066E54"/>
    <w:rsid w:val="00066F03"/>
    <w:rsid w:val="00067208"/>
    <w:rsid w:val="0007035B"/>
    <w:rsid w:val="00070B01"/>
    <w:rsid w:val="00071345"/>
    <w:rsid w:val="00071881"/>
    <w:rsid w:val="000718B4"/>
    <w:rsid w:val="00071FB3"/>
    <w:rsid w:val="000741DE"/>
    <w:rsid w:val="00074577"/>
    <w:rsid w:val="000754B8"/>
    <w:rsid w:val="00076F5A"/>
    <w:rsid w:val="000772CF"/>
    <w:rsid w:val="00077B31"/>
    <w:rsid w:val="00080065"/>
    <w:rsid w:val="00080851"/>
    <w:rsid w:val="00080EAF"/>
    <w:rsid w:val="00080EE0"/>
    <w:rsid w:val="0008175E"/>
    <w:rsid w:val="00083252"/>
    <w:rsid w:val="0008350B"/>
    <w:rsid w:val="000846A0"/>
    <w:rsid w:val="000853CE"/>
    <w:rsid w:val="000854FF"/>
    <w:rsid w:val="00085A48"/>
    <w:rsid w:val="0008603B"/>
    <w:rsid w:val="000868F5"/>
    <w:rsid w:val="000870B1"/>
    <w:rsid w:val="00087811"/>
    <w:rsid w:val="00087A78"/>
    <w:rsid w:val="000907CC"/>
    <w:rsid w:val="000908D2"/>
    <w:rsid w:val="000915C9"/>
    <w:rsid w:val="00093CD0"/>
    <w:rsid w:val="00093E3B"/>
    <w:rsid w:val="000956DA"/>
    <w:rsid w:val="00096209"/>
    <w:rsid w:val="00097225"/>
    <w:rsid w:val="000A1BA7"/>
    <w:rsid w:val="000A1C0D"/>
    <w:rsid w:val="000A238D"/>
    <w:rsid w:val="000A26E7"/>
    <w:rsid w:val="000A30A0"/>
    <w:rsid w:val="000A3134"/>
    <w:rsid w:val="000A4B64"/>
    <w:rsid w:val="000A53AD"/>
    <w:rsid w:val="000A60B2"/>
    <w:rsid w:val="000A6526"/>
    <w:rsid w:val="000A7F5C"/>
    <w:rsid w:val="000B0D2F"/>
    <w:rsid w:val="000B0DB8"/>
    <w:rsid w:val="000B1DE0"/>
    <w:rsid w:val="000B23E1"/>
    <w:rsid w:val="000B4FDE"/>
    <w:rsid w:val="000B6558"/>
    <w:rsid w:val="000B6BF5"/>
    <w:rsid w:val="000B7CB3"/>
    <w:rsid w:val="000C22C5"/>
    <w:rsid w:val="000C2907"/>
    <w:rsid w:val="000C2F0F"/>
    <w:rsid w:val="000C3927"/>
    <w:rsid w:val="000C446F"/>
    <w:rsid w:val="000C4AA0"/>
    <w:rsid w:val="000C4C66"/>
    <w:rsid w:val="000C553E"/>
    <w:rsid w:val="000C766B"/>
    <w:rsid w:val="000C7B5B"/>
    <w:rsid w:val="000C7DC1"/>
    <w:rsid w:val="000D001F"/>
    <w:rsid w:val="000D0128"/>
    <w:rsid w:val="000D1365"/>
    <w:rsid w:val="000D401A"/>
    <w:rsid w:val="000D5E55"/>
    <w:rsid w:val="000D635A"/>
    <w:rsid w:val="000D7117"/>
    <w:rsid w:val="000D7A2E"/>
    <w:rsid w:val="000E077A"/>
    <w:rsid w:val="000E0DBA"/>
    <w:rsid w:val="000E0EE5"/>
    <w:rsid w:val="000E1A08"/>
    <w:rsid w:val="000E1EF4"/>
    <w:rsid w:val="000E270B"/>
    <w:rsid w:val="000E290D"/>
    <w:rsid w:val="000E2BD4"/>
    <w:rsid w:val="000E45CD"/>
    <w:rsid w:val="000E5AAD"/>
    <w:rsid w:val="000E5DE3"/>
    <w:rsid w:val="000E5EB5"/>
    <w:rsid w:val="000E6EE7"/>
    <w:rsid w:val="000E7941"/>
    <w:rsid w:val="000F02B1"/>
    <w:rsid w:val="000F057E"/>
    <w:rsid w:val="000F0E95"/>
    <w:rsid w:val="000F13D9"/>
    <w:rsid w:val="000F1BE3"/>
    <w:rsid w:val="000F28A4"/>
    <w:rsid w:val="000F31EC"/>
    <w:rsid w:val="000F37B9"/>
    <w:rsid w:val="000F3A3D"/>
    <w:rsid w:val="000F3E5C"/>
    <w:rsid w:val="000F4376"/>
    <w:rsid w:val="000F45B7"/>
    <w:rsid w:val="000F4ECC"/>
    <w:rsid w:val="000F586E"/>
    <w:rsid w:val="000F5896"/>
    <w:rsid w:val="000F598D"/>
    <w:rsid w:val="000F59DB"/>
    <w:rsid w:val="000F6F51"/>
    <w:rsid w:val="000F703D"/>
    <w:rsid w:val="000F727E"/>
    <w:rsid w:val="00101CD7"/>
    <w:rsid w:val="00105C1D"/>
    <w:rsid w:val="001067F5"/>
    <w:rsid w:val="00107C3C"/>
    <w:rsid w:val="00107D1B"/>
    <w:rsid w:val="001108A3"/>
    <w:rsid w:val="00110D72"/>
    <w:rsid w:val="00110E9A"/>
    <w:rsid w:val="00111387"/>
    <w:rsid w:val="001116DC"/>
    <w:rsid w:val="00111702"/>
    <w:rsid w:val="00112388"/>
    <w:rsid w:val="001133A9"/>
    <w:rsid w:val="0011484A"/>
    <w:rsid w:val="00114C0A"/>
    <w:rsid w:val="00115C6C"/>
    <w:rsid w:val="00116EAE"/>
    <w:rsid w:val="00117412"/>
    <w:rsid w:val="00117B92"/>
    <w:rsid w:val="00117E39"/>
    <w:rsid w:val="001209A0"/>
    <w:rsid w:val="001210A4"/>
    <w:rsid w:val="00121495"/>
    <w:rsid w:val="00121DBC"/>
    <w:rsid w:val="0012208A"/>
    <w:rsid w:val="00122E46"/>
    <w:rsid w:val="00122EC9"/>
    <w:rsid w:val="00125CE5"/>
    <w:rsid w:val="00125D81"/>
    <w:rsid w:val="001277F6"/>
    <w:rsid w:val="00130485"/>
    <w:rsid w:val="001316E5"/>
    <w:rsid w:val="00131F5A"/>
    <w:rsid w:val="00131FC6"/>
    <w:rsid w:val="00132C98"/>
    <w:rsid w:val="00133AC0"/>
    <w:rsid w:val="00133D9B"/>
    <w:rsid w:val="00133E0A"/>
    <w:rsid w:val="00134FB8"/>
    <w:rsid w:val="001353FF"/>
    <w:rsid w:val="00135560"/>
    <w:rsid w:val="001368F4"/>
    <w:rsid w:val="00137643"/>
    <w:rsid w:val="00137E4A"/>
    <w:rsid w:val="0014022C"/>
    <w:rsid w:val="001411FC"/>
    <w:rsid w:val="00141615"/>
    <w:rsid w:val="0014169B"/>
    <w:rsid w:val="0014184F"/>
    <w:rsid w:val="00141AA3"/>
    <w:rsid w:val="00142084"/>
    <w:rsid w:val="00142788"/>
    <w:rsid w:val="001431AE"/>
    <w:rsid w:val="001432B5"/>
    <w:rsid w:val="0014595E"/>
    <w:rsid w:val="00146AAA"/>
    <w:rsid w:val="00147C64"/>
    <w:rsid w:val="0015048D"/>
    <w:rsid w:val="00150D3A"/>
    <w:rsid w:val="00151415"/>
    <w:rsid w:val="00151C66"/>
    <w:rsid w:val="00151ED1"/>
    <w:rsid w:val="001521D4"/>
    <w:rsid w:val="00152C89"/>
    <w:rsid w:val="00152EE7"/>
    <w:rsid w:val="00153009"/>
    <w:rsid w:val="0015442E"/>
    <w:rsid w:val="001544F1"/>
    <w:rsid w:val="00154621"/>
    <w:rsid w:val="00154A0E"/>
    <w:rsid w:val="00155F36"/>
    <w:rsid w:val="00155FFB"/>
    <w:rsid w:val="001562F8"/>
    <w:rsid w:val="001567FA"/>
    <w:rsid w:val="00157C82"/>
    <w:rsid w:val="0016006E"/>
    <w:rsid w:val="001602A8"/>
    <w:rsid w:val="00161887"/>
    <w:rsid w:val="00161E6F"/>
    <w:rsid w:val="00162588"/>
    <w:rsid w:val="001626D4"/>
    <w:rsid w:val="001638A9"/>
    <w:rsid w:val="00164029"/>
    <w:rsid w:val="00164C52"/>
    <w:rsid w:val="0016565F"/>
    <w:rsid w:val="001664E6"/>
    <w:rsid w:val="0016663C"/>
    <w:rsid w:val="001667F4"/>
    <w:rsid w:val="00166F61"/>
    <w:rsid w:val="0016715A"/>
    <w:rsid w:val="0016752F"/>
    <w:rsid w:val="00167DC2"/>
    <w:rsid w:val="0017038D"/>
    <w:rsid w:val="0017149C"/>
    <w:rsid w:val="00171A03"/>
    <w:rsid w:val="001735DF"/>
    <w:rsid w:val="00173829"/>
    <w:rsid w:val="00173BB2"/>
    <w:rsid w:val="00174578"/>
    <w:rsid w:val="00176AC4"/>
    <w:rsid w:val="00180088"/>
    <w:rsid w:val="001808CA"/>
    <w:rsid w:val="00181462"/>
    <w:rsid w:val="00181787"/>
    <w:rsid w:val="00181CC3"/>
    <w:rsid w:val="00183D2A"/>
    <w:rsid w:val="00184605"/>
    <w:rsid w:val="00184D0C"/>
    <w:rsid w:val="00185366"/>
    <w:rsid w:val="001853C4"/>
    <w:rsid w:val="00185AB1"/>
    <w:rsid w:val="00185DB7"/>
    <w:rsid w:val="00190D21"/>
    <w:rsid w:val="00190FDC"/>
    <w:rsid w:val="001917E4"/>
    <w:rsid w:val="0019199D"/>
    <w:rsid w:val="00191E13"/>
    <w:rsid w:val="00192C0B"/>
    <w:rsid w:val="00193B4B"/>
    <w:rsid w:val="00195449"/>
    <w:rsid w:val="00195EE8"/>
    <w:rsid w:val="00196462"/>
    <w:rsid w:val="001968A4"/>
    <w:rsid w:val="0019709E"/>
    <w:rsid w:val="00197677"/>
    <w:rsid w:val="001A03B3"/>
    <w:rsid w:val="001A1709"/>
    <w:rsid w:val="001A17B4"/>
    <w:rsid w:val="001A1968"/>
    <w:rsid w:val="001A1DAA"/>
    <w:rsid w:val="001A1EC4"/>
    <w:rsid w:val="001A212C"/>
    <w:rsid w:val="001A385D"/>
    <w:rsid w:val="001A43BF"/>
    <w:rsid w:val="001A4871"/>
    <w:rsid w:val="001A4BC7"/>
    <w:rsid w:val="001A4DD3"/>
    <w:rsid w:val="001A5A5D"/>
    <w:rsid w:val="001A5A9F"/>
    <w:rsid w:val="001A5B24"/>
    <w:rsid w:val="001A5B7B"/>
    <w:rsid w:val="001B183E"/>
    <w:rsid w:val="001B1B38"/>
    <w:rsid w:val="001B1D00"/>
    <w:rsid w:val="001B2026"/>
    <w:rsid w:val="001B22F6"/>
    <w:rsid w:val="001B2AC9"/>
    <w:rsid w:val="001B3986"/>
    <w:rsid w:val="001B3B6D"/>
    <w:rsid w:val="001B3DD4"/>
    <w:rsid w:val="001B491E"/>
    <w:rsid w:val="001B49BB"/>
    <w:rsid w:val="001B4E25"/>
    <w:rsid w:val="001B5254"/>
    <w:rsid w:val="001B56E6"/>
    <w:rsid w:val="001B5960"/>
    <w:rsid w:val="001B60CE"/>
    <w:rsid w:val="001B6578"/>
    <w:rsid w:val="001C0689"/>
    <w:rsid w:val="001C0F42"/>
    <w:rsid w:val="001C1768"/>
    <w:rsid w:val="001C1948"/>
    <w:rsid w:val="001C2B49"/>
    <w:rsid w:val="001C2DFC"/>
    <w:rsid w:val="001C465F"/>
    <w:rsid w:val="001C4ABD"/>
    <w:rsid w:val="001C4E3F"/>
    <w:rsid w:val="001C52E8"/>
    <w:rsid w:val="001C55DA"/>
    <w:rsid w:val="001C5820"/>
    <w:rsid w:val="001C58DB"/>
    <w:rsid w:val="001C5B0B"/>
    <w:rsid w:val="001C5BD7"/>
    <w:rsid w:val="001C5FC4"/>
    <w:rsid w:val="001C6175"/>
    <w:rsid w:val="001C63B1"/>
    <w:rsid w:val="001C7430"/>
    <w:rsid w:val="001C757A"/>
    <w:rsid w:val="001D0E7B"/>
    <w:rsid w:val="001D0EA7"/>
    <w:rsid w:val="001D1B6A"/>
    <w:rsid w:val="001D2606"/>
    <w:rsid w:val="001D31D3"/>
    <w:rsid w:val="001D3A1C"/>
    <w:rsid w:val="001D3D25"/>
    <w:rsid w:val="001D41D4"/>
    <w:rsid w:val="001D42EE"/>
    <w:rsid w:val="001D447E"/>
    <w:rsid w:val="001D51D6"/>
    <w:rsid w:val="001D533F"/>
    <w:rsid w:val="001D62BE"/>
    <w:rsid w:val="001D6AFF"/>
    <w:rsid w:val="001D6C5C"/>
    <w:rsid w:val="001D7CAB"/>
    <w:rsid w:val="001E01DC"/>
    <w:rsid w:val="001E05FA"/>
    <w:rsid w:val="001E144F"/>
    <w:rsid w:val="001E1845"/>
    <w:rsid w:val="001E1A88"/>
    <w:rsid w:val="001E1C9A"/>
    <w:rsid w:val="001E1CD3"/>
    <w:rsid w:val="001E27F2"/>
    <w:rsid w:val="001E3371"/>
    <w:rsid w:val="001E525E"/>
    <w:rsid w:val="001E62DF"/>
    <w:rsid w:val="001E6781"/>
    <w:rsid w:val="001F1200"/>
    <w:rsid w:val="001F1E35"/>
    <w:rsid w:val="001F347F"/>
    <w:rsid w:val="001F3B3A"/>
    <w:rsid w:val="001F41D0"/>
    <w:rsid w:val="001F4257"/>
    <w:rsid w:val="001F542A"/>
    <w:rsid w:val="001F563E"/>
    <w:rsid w:val="001F6813"/>
    <w:rsid w:val="00200608"/>
    <w:rsid w:val="002011DA"/>
    <w:rsid w:val="0020269E"/>
    <w:rsid w:val="00203D4B"/>
    <w:rsid w:val="00204209"/>
    <w:rsid w:val="0020470B"/>
    <w:rsid w:val="00204FF7"/>
    <w:rsid w:val="0020584E"/>
    <w:rsid w:val="00207366"/>
    <w:rsid w:val="00207C95"/>
    <w:rsid w:val="00207E65"/>
    <w:rsid w:val="00210839"/>
    <w:rsid w:val="00210D3D"/>
    <w:rsid w:val="00210E4C"/>
    <w:rsid w:val="0021143A"/>
    <w:rsid w:val="002118AD"/>
    <w:rsid w:val="002133E5"/>
    <w:rsid w:val="002135FE"/>
    <w:rsid w:val="002137F3"/>
    <w:rsid w:val="002139B6"/>
    <w:rsid w:val="00214AA7"/>
    <w:rsid w:val="00214C6A"/>
    <w:rsid w:val="00216201"/>
    <w:rsid w:val="00216C57"/>
    <w:rsid w:val="00216CF8"/>
    <w:rsid w:val="0021784F"/>
    <w:rsid w:val="00217EE7"/>
    <w:rsid w:val="0022178E"/>
    <w:rsid w:val="00221DB0"/>
    <w:rsid w:val="00222117"/>
    <w:rsid w:val="00222637"/>
    <w:rsid w:val="00222A17"/>
    <w:rsid w:val="00222EC9"/>
    <w:rsid w:val="002237F4"/>
    <w:rsid w:val="00224407"/>
    <w:rsid w:val="00225B19"/>
    <w:rsid w:val="00227966"/>
    <w:rsid w:val="002279A7"/>
    <w:rsid w:val="00227CAA"/>
    <w:rsid w:val="00230141"/>
    <w:rsid w:val="002302FC"/>
    <w:rsid w:val="00230D2F"/>
    <w:rsid w:val="002319B2"/>
    <w:rsid w:val="00231EFA"/>
    <w:rsid w:val="00232D36"/>
    <w:rsid w:val="00232F78"/>
    <w:rsid w:val="00233154"/>
    <w:rsid w:val="00234683"/>
    <w:rsid w:val="0023507B"/>
    <w:rsid w:val="00236D17"/>
    <w:rsid w:val="00237C98"/>
    <w:rsid w:val="002405AA"/>
    <w:rsid w:val="00240D6F"/>
    <w:rsid w:val="00241127"/>
    <w:rsid w:val="002421A0"/>
    <w:rsid w:val="00242315"/>
    <w:rsid w:val="00242814"/>
    <w:rsid w:val="002430C8"/>
    <w:rsid w:val="00243101"/>
    <w:rsid w:val="0024335B"/>
    <w:rsid w:val="00243DCE"/>
    <w:rsid w:val="00244B1B"/>
    <w:rsid w:val="00246AE2"/>
    <w:rsid w:val="00247004"/>
    <w:rsid w:val="00247896"/>
    <w:rsid w:val="002478ED"/>
    <w:rsid w:val="00250D1A"/>
    <w:rsid w:val="00251349"/>
    <w:rsid w:val="00252A20"/>
    <w:rsid w:val="00255067"/>
    <w:rsid w:val="00255F74"/>
    <w:rsid w:val="00255F8F"/>
    <w:rsid w:val="00256E14"/>
    <w:rsid w:val="00257E3A"/>
    <w:rsid w:val="00261761"/>
    <w:rsid w:val="00262889"/>
    <w:rsid w:val="002633EC"/>
    <w:rsid w:val="00264022"/>
    <w:rsid w:val="0026417C"/>
    <w:rsid w:val="00264217"/>
    <w:rsid w:val="00265232"/>
    <w:rsid w:val="0026679C"/>
    <w:rsid w:val="002719B7"/>
    <w:rsid w:val="00271E5F"/>
    <w:rsid w:val="00273202"/>
    <w:rsid w:val="002734CC"/>
    <w:rsid w:val="00273840"/>
    <w:rsid w:val="00274367"/>
    <w:rsid w:val="0028216B"/>
    <w:rsid w:val="002840E1"/>
    <w:rsid w:val="00284DD3"/>
    <w:rsid w:val="00286118"/>
    <w:rsid w:val="00286B8F"/>
    <w:rsid w:val="0029155B"/>
    <w:rsid w:val="00291C11"/>
    <w:rsid w:val="00291F74"/>
    <w:rsid w:val="00293D2D"/>
    <w:rsid w:val="00293D94"/>
    <w:rsid w:val="00293FCF"/>
    <w:rsid w:val="00294B18"/>
    <w:rsid w:val="00294F12"/>
    <w:rsid w:val="00295218"/>
    <w:rsid w:val="002960EC"/>
    <w:rsid w:val="00296C3C"/>
    <w:rsid w:val="00297338"/>
    <w:rsid w:val="002975AF"/>
    <w:rsid w:val="002978A5"/>
    <w:rsid w:val="002A05ED"/>
    <w:rsid w:val="002A09A6"/>
    <w:rsid w:val="002A09DC"/>
    <w:rsid w:val="002A0D01"/>
    <w:rsid w:val="002A1DBD"/>
    <w:rsid w:val="002A23B9"/>
    <w:rsid w:val="002A24EA"/>
    <w:rsid w:val="002A2F2D"/>
    <w:rsid w:val="002A35DD"/>
    <w:rsid w:val="002A3960"/>
    <w:rsid w:val="002A5011"/>
    <w:rsid w:val="002A525E"/>
    <w:rsid w:val="002A6464"/>
    <w:rsid w:val="002A6904"/>
    <w:rsid w:val="002A6A56"/>
    <w:rsid w:val="002A6A9D"/>
    <w:rsid w:val="002A75D8"/>
    <w:rsid w:val="002B01E7"/>
    <w:rsid w:val="002B0771"/>
    <w:rsid w:val="002B101F"/>
    <w:rsid w:val="002B489E"/>
    <w:rsid w:val="002B7B09"/>
    <w:rsid w:val="002C0183"/>
    <w:rsid w:val="002C13A8"/>
    <w:rsid w:val="002C3D11"/>
    <w:rsid w:val="002C3E52"/>
    <w:rsid w:val="002C4747"/>
    <w:rsid w:val="002C4BF1"/>
    <w:rsid w:val="002C598F"/>
    <w:rsid w:val="002C5AE0"/>
    <w:rsid w:val="002C5BF1"/>
    <w:rsid w:val="002C5CCB"/>
    <w:rsid w:val="002C682A"/>
    <w:rsid w:val="002C7044"/>
    <w:rsid w:val="002C775C"/>
    <w:rsid w:val="002D0EC7"/>
    <w:rsid w:val="002D1B84"/>
    <w:rsid w:val="002D1DFD"/>
    <w:rsid w:val="002D25AB"/>
    <w:rsid w:val="002D3484"/>
    <w:rsid w:val="002D4911"/>
    <w:rsid w:val="002D4D16"/>
    <w:rsid w:val="002D4F1A"/>
    <w:rsid w:val="002D5064"/>
    <w:rsid w:val="002D652E"/>
    <w:rsid w:val="002D6909"/>
    <w:rsid w:val="002D75C4"/>
    <w:rsid w:val="002D7A9E"/>
    <w:rsid w:val="002D7F0A"/>
    <w:rsid w:val="002E0E3A"/>
    <w:rsid w:val="002E121D"/>
    <w:rsid w:val="002E202A"/>
    <w:rsid w:val="002E31F3"/>
    <w:rsid w:val="002E4320"/>
    <w:rsid w:val="002E4635"/>
    <w:rsid w:val="002E4680"/>
    <w:rsid w:val="002E49D2"/>
    <w:rsid w:val="002E5204"/>
    <w:rsid w:val="002E5BB5"/>
    <w:rsid w:val="002F064F"/>
    <w:rsid w:val="002F0A31"/>
    <w:rsid w:val="002F27ED"/>
    <w:rsid w:val="002F36BC"/>
    <w:rsid w:val="002F5534"/>
    <w:rsid w:val="002F57FE"/>
    <w:rsid w:val="00301379"/>
    <w:rsid w:val="003016E8"/>
    <w:rsid w:val="00302485"/>
    <w:rsid w:val="00302600"/>
    <w:rsid w:val="00302B35"/>
    <w:rsid w:val="003031CD"/>
    <w:rsid w:val="00303746"/>
    <w:rsid w:val="00303FED"/>
    <w:rsid w:val="0030450D"/>
    <w:rsid w:val="00304E56"/>
    <w:rsid w:val="0030589C"/>
    <w:rsid w:val="00305B15"/>
    <w:rsid w:val="00305C02"/>
    <w:rsid w:val="00305C2D"/>
    <w:rsid w:val="003073B4"/>
    <w:rsid w:val="003073F5"/>
    <w:rsid w:val="00307D8C"/>
    <w:rsid w:val="00307E88"/>
    <w:rsid w:val="00310878"/>
    <w:rsid w:val="00310BD9"/>
    <w:rsid w:val="00311920"/>
    <w:rsid w:val="003130EF"/>
    <w:rsid w:val="0031394E"/>
    <w:rsid w:val="003147C8"/>
    <w:rsid w:val="0031531D"/>
    <w:rsid w:val="003161DD"/>
    <w:rsid w:val="00316912"/>
    <w:rsid w:val="00316DA4"/>
    <w:rsid w:val="00317658"/>
    <w:rsid w:val="003203AC"/>
    <w:rsid w:val="003209A0"/>
    <w:rsid w:val="00320D69"/>
    <w:rsid w:val="00320DFC"/>
    <w:rsid w:val="00321BA9"/>
    <w:rsid w:val="0032225D"/>
    <w:rsid w:val="0032376F"/>
    <w:rsid w:val="003238D1"/>
    <w:rsid w:val="00323F94"/>
    <w:rsid w:val="003242B3"/>
    <w:rsid w:val="003248B5"/>
    <w:rsid w:val="00324FC8"/>
    <w:rsid w:val="0032534A"/>
    <w:rsid w:val="00325EFA"/>
    <w:rsid w:val="00326407"/>
    <w:rsid w:val="003271C1"/>
    <w:rsid w:val="00327704"/>
    <w:rsid w:val="003300CA"/>
    <w:rsid w:val="0033090A"/>
    <w:rsid w:val="00330C02"/>
    <w:rsid w:val="00330D34"/>
    <w:rsid w:val="003314C8"/>
    <w:rsid w:val="003343EA"/>
    <w:rsid w:val="00335922"/>
    <w:rsid w:val="003359B2"/>
    <w:rsid w:val="00335A77"/>
    <w:rsid w:val="00336383"/>
    <w:rsid w:val="00340266"/>
    <w:rsid w:val="00340DA0"/>
    <w:rsid w:val="00341AA5"/>
    <w:rsid w:val="00342812"/>
    <w:rsid w:val="00342F64"/>
    <w:rsid w:val="00343920"/>
    <w:rsid w:val="00343D6A"/>
    <w:rsid w:val="00344102"/>
    <w:rsid w:val="00344802"/>
    <w:rsid w:val="00345888"/>
    <w:rsid w:val="00345E00"/>
    <w:rsid w:val="00346D72"/>
    <w:rsid w:val="00346E11"/>
    <w:rsid w:val="00347605"/>
    <w:rsid w:val="00347776"/>
    <w:rsid w:val="003508C2"/>
    <w:rsid w:val="00350EE4"/>
    <w:rsid w:val="003515B4"/>
    <w:rsid w:val="003525F3"/>
    <w:rsid w:val="003531F4"/>
    <w:rsid w:val="00353A61"/>
    <w:rsid w:val="003542BB"/>
    <w:rsid w:val="0035574B"/>
    <w:rsid w:val="003573D8"/>
    <w:rsid w:val="003574B0"/>
    <w:rsid w:val="003618C4"/>
    <w:rsid w:val="00361B85"/>
    <w:rsid w:val="00361BC4"/>
    <w:rsid w:val="00362475"/>
    <w:rsid w:val="00362850"/>
    <w:rsid w:val="00363496"/>
    <w:rsid w:val="00363AE1"/>
    <w:rsid w:val="00363E3E"/>
    <w:rsid w:val="00364C1F"/>
    <w:rsid w:val="003652C3"/>
    <w:rsid w:val="00365948"/>
    <w:rsid w:val="003659C9"/>
    <w:rsid w:val="0036658A"/>
    <w:rsid w:val="00366BE5"/>
    <w:rsid w:val="00367EF2"/>
    <w:rsid w:val="00371AAC"/>
    <w:rsid w:val="0037246B"/>
    <w:rsid w:val="00372597"/>
    <w:rsid w:val="00372A52"/>
    <w:rsid w:val="003751F8"/>
    <w:rsid w:val="00376227"/>
    <w:rsid w:val="0037676D"/>
    <w:rsid w:val="003767FB"/>
    <w:rsid w:val="00376E2D"/>
    <w:rsid w:val="00377D81"/>
    <w:rsid w:val="00380190"/>
    <w:rsid w:val="003801E1"/>
    <w:rsid w:val="003805A2"/>
    <w:rsid w:val="00380AE5"/>
    <w:rsid w:val="00381FD0"/>
    <w:rsid w:val="00382640"/>
    <w:rsid w:val="00382A08"/>
    <w:rsid w:val="00382AEC"/>
    <w:rsid w:val="00383385"/>
    <w:rsid w:val="00383765"/>
    <w:rsid w:val="0038386E"/>
    <w:rsid w:val="003840DE"/>
    <w:rsid w:val="0038472D"/>
    <w:rsid w:val="003847FC"/>
    <w:rsid w:val="003852D6"/>
    <w:rsid w:val="0038619C"/>
    <w:rsid w:val="00386798"/>
    <w:rsid w:val="0039186F"/>
    <w:rsid w:val="00391E0C"/>
    <w:rsid w:val="00392559"/>
    <w:rsid w:val="00392626"/>
    <w:rsid w:val="003932D3"/>
    <w:rsid w:val="00393AAA"/>
    <w:rsid w:val="0039410B"/>
    <w:rsid w:val="0039575B"/>
    <w:rsid w:val="00397299"/>
    <w:rsid w:val="0039735B"/>
    <w:rsid w:val="00397498"/>
    <w:rsid w:val="003A16AB"/>
    <w:rsid w:val="003A29BC"/>
    <w:rsid w:val="003A2D42"/>
    <w:rsid w:val="003A2DC0"/>
    <w:rsid w:val="003A2F5F"/>
    <w:rsid w:val="003A2F70"/>
    <w:rsid w:val="003A3634"/>
    <w:rsid w:val="003A384F"/>
    <w:rsid w:val="003A3CDA"/>
    <w:rsid w:val="003A4915"/>
    <w:rsid w:val="003A62D9"/>
    <w:rsid w:val="003A67F8"/>
    <w:rsid w:val="003A6C89"/>
    <w:rsid w:val="003A7446"/>
    <w:rsid w:val="003B0B35"/>
    <w:rsid w:val="003B16FD"/>
    <w:rsid w:val="003B1873"/>
    <w:rsid w:val="003B18CA"/>
    <w:rsid w:val="003B1A85"/>
    <w:rsid w:val="003B2275"/>
    <w:rsid w:val="003B267F"/>
    <w:rsid w:val="003B29A6"/>
    <w:rsid w:val="003B3AE0"/>
    <w:rsid w:val="003B4011"/>
    <w:rsid w:val="003B61F2"/>
    <w:rsid w:val="003B6AC6"/>
    <w:rsid w:val="003B71C8"/>
    <w:rsid w:val="003B778C"/>
    <w:rsid w:val="003B7AF4"/>
    <w:rsid w:val="003C0443"/>
    <w:rsid w:val="003C0A42"/>
    <w:rsid w:val="003C0A94"/>
    <w:rsid w:val="003C1FDC"/>
    <w:rsid w:val="003C2144"/>
    <w:rsid w:val="003C2554"/>
    <w:rsid w:val="003C51FB"/>
    <w:rsid w:val="003C55B4"/>
    <w:rsid w:val="003C61C2"/>
    <w:rsid w:val="003C68EE"/>
    <w:rsid w:val="003C6EFE"/>
    <w:rsid w:val="003C7053"/>
    <w:rsid w:val="003C71C0"/>
    <w:rsid w:val="003C7BAB"/>
    <w:rsid w:val="003D042B"/>
    <w:rsid w:val="003D065B"/>
    <w:rsid w:val="003D0825"/>
    <w:rsid w:val="003D1DF0"/>
    <w:rsid w:val="003D261C"/>
    <w:rsid w:val="003D2AD2"/>
    <w:rsid w:val="003D36D1"/>
    <w:rsid w:val="003D37EA"/>
    <w:rsid w:val="003D392C"/>
    <w:rsid w:val="003D405C"/>
    <w:rsid w:val="003D46A7"/>
    <w:rsid w:val="003D4F7E"/>
    <w:rsid w:val="003D500E"/>
    <w:rsid w:val="003D61EC"/>
    <w:rsid w:val="003D6892"/>
    <w:rsid w:val="003D6E1A"/>
    <w:rsid w:val="003D7563"/>
    <w:rsid w:val="003D7E92"/>
    <w:rsid w:val="003D7EA3"/>
    <w:rsid w:val="003E019B"/>
    <w:rsid w:val="003E1130"/>
    <w:rsid w:val="003E1475"/>
    <w:rsid w:val="003E1B3F"/>
    <w:rsid w:val="003E569B"/>
    <w:rsid w:val="003E78F5"/>
    <w:rsid w:val="003E792F"/>
    <w:rsid w:val="003E7AA7"/>
    <w:rsid w:val="003F0131"/>
    <w:rsid w:val="003F122D"/>
    <w:rsid w:val="003F15DF"/>
    <w:rsid w:val="003F30AB"/>
    <w:rsid w:val="003F4E2D"/>
    <w:rsid w:val="003F5B0F"/>
    <w:rsid w:val="003F5CC2"/>
    <w:rsid w:val="003F6167"/>
    <w:rsid w:val="003F661E"/>
    <w:rsid w:val="003F76D8"/>
    <w:rsid w:val="003F7759"/>
    <w:rsid w:val="003F7B2B"/>
    <w:rsid w:val="004002D1"/>
    <w:rsid w:val="0040091F"/>
    <w:rsid w:val="00400DD3"/>
    <w:rsid w:val="004012C5"/>
    <w:rsid w:val="004017FF"/>
    <w:rsid w:val="00402007"/>
    <w:rsid w:val="00402550"/>
    <w:rsid w:val="0040426D"/>
    <w:rsid w:val="00405236"/>
    <w:rsid w:val="004072BA"/>
    <w:rsid w:val="00407903"/>
    <w:rsid w:val="004110BA"/>
    <w:rsid w:val="00411E3D"/>
    <w:rsid w:val="00414853"/>
    <w:rsid w:val="00414AC5"/>
    <w:rsid w:val="00415C55"/>
    <w:rsid w:val="00420564"/>
    <w:rsid w:val="00421115"/>
    <w:rsid w:val="00421FEC"/>
    <w:rsid w:val="00422025"/>
    <w:rsid w:val="004244F1"/>
    <w:rsid w:val="00424E59"/>
    <w:rsid w:val="00425DA6"/>
    <w:rsid w:val="00426704"/>
    <w:rsid w:val="00427A74"/>
    <w:rsid w:val="00427BB6"/>
    <w:rsid w:val="00427C13"/>
    <w:rsid w:val="00427D3B"/>
    <w:rsid w:val="004309F6"/>
    <w:rsid w:val="00430E62"/>
    <w:rsid w:val="00430F7F"/>
    <w:rsid w:val="004313B4"/>
    <w:rsid w:val="00431F3A"/>
    <w:rsid w:val="004325F3"/>
    <w:rsid w:val="00433EB3"/>
    <w:rsid w:val="004345AB"/>
    <w:rsid w:val="004345FF"/>
    <w:rsid w:val="0043484A"/>
    <w:rsid w:val="00434A54"/>
    <w:rsid w:val="0043554D"/>
    <w:rsid w:val="00435AEC"/>
    <w:rsid w:val="00436324"/>
    <w:rsid w:val="004364CE"/>
    <w:rsid w:val="00436943"/>
    <w:rsid w:val="00437187"/>
    <w:rsid w:val="00440134"/>
    <w:rsid w:val="004403CF"/>
    <w:rsid w:val="00441AE2"/>
    <w:rsid w:val="00441B0D"/>
    <w:rsid w:val="00441C0F"/>
    <w:rsid w:val="00441C4E"/>
    <w:rsid w:val="004421D9"/>
    <w:rsid w:val="00442515"/>
    <w:rsid w:val="00442D44"/>
    <w:rsid w:val="0044358F"/>
    <w:rsid w:val="00443A83"/>
    <w:rsid w:val="00444199"/>
    <w:rsid w:val="004441E7"/>
    <w:rsid w:val="004450E2"/>
    <w:rsid w:val="004458F9"/>
    <w:rsid w:val="0044668C"/>
    <w:rsid w:val="0044713F"/>
    <w:rsid w:val="0045059A"/>
    <w:rsid w:val="004516BE"/>
    <w:rsid w:val="00451DD5"/>
    <w:rsid w:val="00453D33"/>
    <w:rsid w:val="00454938"/>
    <w:rsid w:val="0045493B"/>
    <w:rsid w:val="0045621B"/>
    <w:rsid w:val="004567AB"/>
    <w:rsid w:val="00456A4F"/>
    <w:rsid w:val="00457E71"/>
    <w:rsid w:val="004607A2"/>
    <w:rsid w:val="00461C92"/>
    <w:rsid w:val="00462D9E"/>
    <w:rsid w:val="00462FC9"/>
    <w:rsid w:val="00463417"/>
    <w:rsid w:val="0046421C"/>
    <w:rsid w:val="00464314"/>
    <w:rsid w:val="004656CB"/>
    <w:rsid w:val="00465876"/>
    <w:rsid w:val="00467451"/>
    <w:rsid w:val="004679C0"/>
    <w:rsid w:val="00470146"/>
    <w:rsid w:val="0047093D"/>
    <w:rsid w:val="00471BE2"/>
    <w:rsid w:val="00472347"/>
    <w:rsid w:val="00473161"/>
    <w:rsid w:val="00473784"/>
    <w:rsid w:val="00473A64"/>
    <w:rsid w:val="0047408F"/>
    <w:rsid w:val="004744E6"/>
    <w:rsid w:val="00474BCB"/>
    <w:rsid w:val="00475090"/>
    <w:rsid w:val="00475DF9"/>
    <w:rsid w:val="0047735F"/>
    <w:rsid w:val="00477902"/>
    <w:rsid w:val="0048120C"/>
    <w:rsid w:val="0048174C"/>
    <w:rsid w:val="00481980"/>
    <w:rsid w:val="00483412"/>
    <w:rsid w:val="0048537E"/>
    <w:rsid w:val="004868B5"/>
    <w:rsid w:val="004870E2"/>
    <w:rsid w:val="004879D0"/>
    <w:rsid w:val="004902BA"/>
    <w:rsid w:val="00490A9A"/>
    <w:rsid w:val="00490BF7"/>
    <w:rsid w:val="0049220A"/>
    <w:rsid w:val="004929DF"/>
    <w:rsid w:val="00492EAA"/>
    <w:rsid w:val="00493902"/>
    <w:rsid w:val="004940C9"/>
    <w:rsid w:val="004942B8"/>
    <w:rsid w:val="004949B7"/>
    <w:rsid w:val="00494CFC"/>
    <w:rsid w:val="00495B64"/>
    <w:rsid w:val="004966BA"/>
    <w:rsid w:val="004A00A6"/>
    <w:rsid w:val="004A0BBD"/>
    <w:rsid w:val="004A0FFC"/>
    <w:rsid w:val="004A2FE6"/>
    <w:rsid w:val="004A42EE"/>
    <w:rsid w:val="004A46D3"/>
    <w:rsid w:val="004A59A2"/>
    <w:rsid w:val="004A7038"/>
    <w:rsid w:val="004B0080"/>
    <w:rsid w:val="004B11E4"/>
    <w:rsid w:val="004B2273"/>
    <w:rsid w:val="004B2455"/>
    <w:rsid w:val="004B30BC"/>
    <w:rsid w:val="004B37EF"/>
    <w:rsid w:val="004B4C2A"/>
    <w:rsid w:val="004B71FC"/>
    <w:rsid w:val="004B7F05"/>
    <w:rsid w:val="004C0103"/>
    <w:rsid w:val="004C0188"/>
    <w:rsid w:val="004C01BE"/>
    <w:rsid w:val="004C0651"/>
    <w:rsid w:val="004C0A39"/>
    <w:rsid w:val="004C0FE4"/>
    <w:rsid w:val="004C130D"/>
    <w:rsid w:val="004C1A54"/>
    <w:rsid w:val="004C1C5D"/>
    <w:rsid w:val="004C1E22"/>
    <w:rsid w:val="004C267D"/>
    <w:rsid w:val="004C2858"/>
    <w:rsid w:val="004C2AE5"/>
    <w:rsid w:val="004C3389"/>
    <w:rsid w:val="004C3E29"/>
    <w:rsid w:val="004C5656"/>
    <w:rsid w:val="004C610A"/>
    <w:rsid w:val="004C6556"/>
    <w:rsid w:val="004C658D"/>
    <w:rsid w:val="004C6B98"/>
    <w:rsid w:val="004C7F81"/>
    <w:rsid w:val="004D09DA"/>
    <w:rsid w:val="004D12DF"/>
    <w:rsid w:val="004D20C8"/>
    <w:rsid w:val="004D2692"/>
    <w:rsid w:val="004D3708"/>
    <w:rsid w:val="004D41EA"/>
    <w:rsid w:val="004D472A"/>
    <w:rsid w:val="004D4853"/>
    <w:rsid w:val="004D4E33"/>
    <w:rsid w:val="004D50D4"/>
    <w:rsid w:val="004D5144"/>
    <w:rsid w:val="004D5D9E"/>
    <w:rsid w:val="004D6234"/>
    <w:rsid w:val="004D64F8"/>
    <w:rsid w:val="004D6E2A"/>
    <w:rsid w:val="004E039A"/>
    <w:rsid w:val="004E0651"/>
    <w:rsid w:val="004E15B6"/>
    <w:rsid w:val="004E1686"/>
    <w:rsid w:val="004E16C2"/>
    <w:rsid w:val="004E23A4"/>
    <w:rsid w:val="004E2807"/>
    <w:rsid w:val="004E294A"/>
    <w:rsid w:val="004E299C"/>
    <w:rsid w:val="004E2BC8"/>
    <w:rsid w:val="004E2D25"/>
    <w:rsid w:val="004E3077"/>
    <w:rsid w:val="004E38B2"/>
    <w:rsid w:val="004E3BB3"/>
    <w:rsid w:val="004E3E9E"/>
    <w:rsid w:val="004E48F0"/>
    <w:rsid w:val="004E59A5"/>
    <w:rsid w:val="004F02C8"/>
    <w:rsid w:val="004F0A58"/>
    <w:rsid w:val="004F2A9E"/>
    <w:rsid w:val="004F36D3"/>
    <w:rsid w:val="004F3C22"/>
    <w:rsid w:val="004F563F"/>
    <w:rsid w:val="004F57D8"/>
    <w:rsid w:val="004F6236"/>
    <w:rsid w:val="004F7074"/>
    <w:rsid w:val="004F77FF"/>
    <w:rsid w:val="004F7B9A"/>
    <w:rsid w:val="005005E8"/>
    <w:rsid w:val="005010D0"/>
    <w:rsid w:val="0050165B"/>
    <w:rsid w:val="00501FA7"/>
    <w:rsid w:val="005046C4"/>
    <w:rsid w:val="00504C5A"/>
    <w:rsid w:val="0050517C"/>
    <w:rsid w:val="00506111"/>
    <w:rsid w:val="005061E7"/>
    <w:rsid w:val="00506FE8"/>
    <w:rsid w:val="00507B4C"/>
    <w:rsid w:val="00507F2F"/>
    <w:rsid w:val="00507FB9"/>
    <w:rsid w:val="0051037E"/>
    <w:rsid w:val="00513D36"/>
    <w:rsid w:val="00514468"/>
    <w:rsid w:val="00515B39"/>
    <w:rsid w:val="005170BE"/>
    <w:rsid w:val="00517212"/>
    <w:rsid w:val="0051753D"/>
    <w:rsid w:val="005178DE"/>
    <w:rsid w:val="00517BF7"/>
    <w:rsid w:val="00520B05"/>
    <w:rsid w:val="00520D4B"/>
    <w:rsid w:val="00520F45"/>
    <w:rsid w:val="005211ED"/>
    <w:rsid w:val="00521BEC"/>
    <w:rsid w:val="00521E42"/>
    <w:rsid w:val="00522EFC"/>
    <w:rsid w:val="0052367F"/>
    <w:rsid w:val="005241A1"/>
    <w:rsid w:val="0052439D"/>
    <w:rsid w:val="00524469"/>
    <w:rsid w:val="0052508B"/>
    <w:rsid w:val="0052607C"/>
    <w:rsid w:val="005262C7"/>
    <w:rsid w:val="00526CA3"/>
    <w:rsid w:val="00530F5A"/>
    <w:rsid w:val="00531E83"/>
    <w:rsid w:val="00532A22"/>
    <w:rsid w:val="00533773"/>
    <w:rsid w:val="0053425B"/>
    <w:rsid w:val="00534AEF"/>
    <w:rsid w:val="00534B79"/>
    <w:rsid w:val="00534F91"/>
    <w:rsid w:val="00535274"/>
    <w:rsid w:val="00535B4B"/>
    <w:rsid w:val="00535CBF"/>
    <w:rsid w:val="005367E5"/>
    <w:rsid w:val="00536816"/>
    <w:rsid w:val="00537804"/>
    <w:rsid w:val="00537956"/>
    <w:rsid w:val="00540454"/>
    <w:rsid w:val="00540B7E"/>
    <w:rsid w:val="0054196D"/>
    <w:rsid w:val="0054243A"/>
    <w:rsid w:val="00542A8B"/>
    <w:rsid w:val="00542D45"/>
    <w:rsid w:val="00543323"/>
    <w:rsid w:val="005468FB"/>
    <w:rsid w:val="005469B3"/>
    <w:rsid w:val="00547046"/>
    <w:rsid w:val="00547233"/>
    <w:rsid w:val="00550073"/>
    <w:rsid w:val="005502F5"/>
    <w:rsid w:val="0055066E"/>
    <w:rsid w:val="005508C9"/>
    <w:rsid w:val="00550CEF"/>
    <w:rsid w:val="00551129"/>
    <w:rsid w:val="00552494"/>
    <w:rsid w:val="00552515"/>
    <w:rsid w:val="00552ACC"/>
    <w:rsid w:val="00552ED9"/>
    <w:rsid w:val="00553300"/>
    <w:rsid w:val="00553744"/>
    <w:rsid w:val="00553EDD"/>
    <w:rsid w:val="005553E7"/>
    <w:rsid w:val="00555780"/>
    <w:rsid w:val="00555DCF"/>
    <w:rsid w:val="00555ED1"/>
    <w:rsid w:val="00557891"/>
    <w:rsid w:val="0056053C"/>
    <w:rsid w:val="00560BA1"/>
    <w:rsid w:val="00561237"/>
    <w:rsid w:val="00562CBD"/>
    <w:rsid w:val="005634E6"/>
    <w:rsid w:val="00563C6F"/>
    <w:rsid w:val="0056441B"/>
    <w:rsid w:val="00564B78"/>
    <w:rsid w:val="00567603"/>
    <w:rsid w:val="00570847"/>
    <w:rsid w:val="00572437"/>
    <w:rsid w:val="00572B4B"/>
    <w:rsid w:val="00572EBB"/>
    <w:rsid w:val="0057339D"/>
    <w:rsid w:val="00573F92"/>
    <w:rsid w:val="00574A39"/>
    <w:rsid w:val="00575184"/>
    <w:rsid w:val="00575651"/>
    <w:rsid w:val="00576D16"/>
    <w:rsid w:val="005771C8"/>
    <w:rsid w:val="00577A64"/>
    <w:rsid w:val="00577E36"/>
    <w:rsid w:val="0058010E"/>
    <w:rsid w:val="005802B6"/>
    <w:rsid w:val="00581741"/>
    <w:rsid w:val="00581850"/>
    <w:rsid w:val="00581AF0"/>
    <w:rsid w:val="00581B0C"/>
    <w:rsid w:val="00584101"/>
    <w:rsid w:val="005844FE"/>
    <w:rsid w:val="00584D50"/>
    <w:rsid w:val="00587083"/>
    <w:rsid w:val="005905B3"/>
    <w:rsid w:val="00590BEB"/>
    <w:rsid w:val="0059103B"/>
    <w:rsid w:val="005918F8"/>
    <w:rsid w:val="0059378D"/>
    <w:rsid w:val="00593C78"/>
    <w:rsid w:val="0059421B"/>
    <w:rsid w:val="005943C8"/>
    <w:rsid w:val="00594C1D"/>
    <w:rsid w:val="005951D7"/>
    <w:rsid w:val="0059665E"/>
    <w:rsid w:val="005970E1"/>
    <w:rsid w:val="00597299"/>
    <w:rsid w:val="00597877"/>
    <w:rsid w:val="005A1014"/>
    <w:rsid w:val="005A39A9"/>
    <w:rsid w:val="005A3CD3"/>
    <w:rsid w:val="005A49BD"/>
    <w:rsid w:val="005A57C5"/>
    <w:rsid w:val="005A59C1"/>
    <w:rsid w:val="005A6325"/>
    <w:rsid w:val="005A65F0"/>
    <w:rsid w:val="005A6E44"/>
    <w:rsid w:val="005B0016"/>
    <w:rsid w:val="005B02AD"/>
    <w:rsid w:val="005B0DC5"/>
    <w:rsid w:val="005B3022"/>
    <w:rsid w:val="005B3321"/>
    <w:rsid w:val="005B3AEF"/>
    <w:rsid w:val="005B45D1"/>
    <w:rsid w:val="005B460D"/>
    <w:rsid w:val="005B5616"/>
    <w:rsid w:val="005B5AF2"/>
    <w:rsid w:val="005B5B1E"/>
    <w:rsid w:val="005B5DCC"/>
    <w:rsid w:val="005B6A25"/>
    <w:rsid w:val="005B6B90"/>
    <w:rsid w:val="005B6E92"/>
    <w:rsid w:val="005B6F82"/>
    <w:rsid w:val="005B7CD6"/>
    <w:rsid w:val="005B7FD1"/>
    <w:rsid w:val="005C0073"/>
    <w:rsid w:val="005C1589"/>
    <w:rsid w:val="005C1C42"/>
    <w:rsid w:val="005C30C2"/>
    <w:rsid w:val="005C347E"/>
    <w:rsid w:val="005C3648"/>
    <w:rsid w:val="005C4837"/>
    <w:rsid w:val="005C5C13"/>
    <w:rsid w:val="005C7333"/>
    <w:rsid w:val="005D0B62"/>
    <w:rsid w:val="005D0BC3"/>
    <w:rsid w:val="005D1B4B"/>
    <w:rsid w:val="005D22D3"/>
    <w:rsid w:val="005D24CF"/>
    <w:rsid w:val="005D3153"/>
    <w:rsid w:val="005D381B"/>
    <w:rsid w:val="005D6A32"/>
    <w:rsid w:val="005D79F7"/>
    <w:rsid w:val="005D7C60"/>
    <w:rsid w:val="005E00D6"/>
    <w:rsid w:val="005E0F3F"/>
    <w:rsid w:val="005E1FB9"/>
    <w:rsid w:val="005E3B7D"/>
    <w:rsid w:val="005E3FF8"/>
    <w:rsid w:val="005E40E1"/>
    <w:rsid w:val="005E42F7"/>
    <w:rsid w:val="005E5871"/>
    <w:rsid w:val="005E5C5E"/>
    <w:rsid w:val="005E5EFE"/>
    <w:rsid w:val="005E689A"/>
    <w:rsid w:val="005F0875"/>
    <w:rsid w:val="005F0A9C"/>
    <w:rsid w:val="005F14DA"/>
    <w:rsid w:val="005F3475"/>
    <w:rsid w:val="005F48CF"/>
    <w:rsid w:val="005F5990"/>
    <w:rsid w:val="005F635D"/>
    <w:rsid w:val="00600C1E"/>
    <w:rsid w:val="00600E18"/>
    <w:rsid w:val="00601B50"/>
    <w:rsid w:val="00601FA8"/>
    <w:rsid w:val="00602254"/>
    <w:rsid w:val="0060281B"/>
    <w:rsid w:val="00602FD7"/>
    <w:rsid w:val="006034F5"/>
    <w:rsid w:val="00603BA4"/>
    <w:rsid w:val="00603EEF"/>
    <w:rsid w:val="00604858"/>
    <w:rsid w:val="00604B8A"/>
    <w:rsid w:val="006050B4"/>
    <w:rsid w:val="0060521E"/>
    <w:rsid w:val="0060547D"/>
    <w:rsid w:val="00605D90"/>
    <w:rsid w:val="00605FDF"/>
    <w:rsid w:val="006067CE"/>
    <w:rsid w:val="006069B1"/>
    <w:rsid w:val="006079EE"/>
    <w:rsid w:val="00611155"/>
    <w:rsid w:val="006114CC"/>
    <w:rsid w:val="0061158E"/>
    <w:rsid w:val="00611C34"/>
    <w:rsid w:val="00612345"/>
    <w:rsid w:val="00612918"/>
    <w:rsid w:val="00612D04"/>
    <w:rsid w:val="00612D26"/>
    <w:rsid w:val="00612F11"/>
    <w:rsid w:val="0061372A"/>
    <w:rsid w:val="0061409D"/>
    <w:rsid w:val="0061470D"/>
    <w:rsid w:val="00614F84"/>
    <w:rsid w:val="00616C08"/>
    <w:rsid w:val="00620968"/>
    <w:rsid w:val="00620D99"/>
    <w:rsid w:val="00622517"/>
    <w:rsid w:val="00623407"/>
    <w:rsid w:val="00623E34"/>
    <w:rsid w:val="006246D5"/>
    <w:rsid w:val="00625EA3"/>
    <w:rsid w:val="00626117"/>
    <w:rsid w:val="00626EC1"/>
    <w:rsid w:val="0063196B"/>
    <w:rsid w:val="0063271B"/>
    <w:rsid w:val="00635993"/>
    <w:rsid w:val="00635E44"/>
    <w:rsid w:val="006361D0"/>
    <w:rsid w:val="00636BFC"/>
    <w:rsid w:val="006373C3"/>
    <w:rsid w:val="00637F43"/>
    <w:rsid w:val="00640222"/>
    <w:rsid w:val="0064166E"/>
    <w:rsid w:val="00642A66"/>
    <w:rsid w:val="00643A89"/>
    <w:rsid w:val="006443F0"/>
    <w:rsid w:val="00646B3C"/>
    <w:rsid w:val="0064738A"/>
    <w:rsid w:val="00647837"/>
    <w:rsid w:val="00647E01"/>
    <w:rsid w:val="006518F7"/>
    <w:rsid w:val="006518FA"/>
    <w:rsid w:val="0065201C"/>
    <w:rsid w:val="0065264A"/>
    <w:rsid w:val="00652C48"/>
    <w:rsid w:val="00656E61"/>
    <w:rsid w:val="00657BEB"/>
    <w:rsid w:val="0066010C"/>
    <w:rsid w:val="006621C7"/>
    <w:rsid w:val="00663085"/>
    <w:rsid w:val="006633D9"/>
    <w:rsid w:val="006644BF"/>
    <w:rsid w:val="006647FD"/>
    <w:rsid w:val="00664C4D"/>
    <w:rsid w:val="00664D43"/>
    <w:rsid w:val="006650B9"/>
    <w:rsid w:val="00665417"/>
    <w:rsid w:val="006654A3"/>
    <w:rsid w:val="00666432"/>
    <w:rsid w:val="006671C7"/>
    <w:rsid w:val="00667662"/>
    <w:rsid w:val="00670790"/>
    <w:rsid w:val="00671286"/>
    <w:rsid w:val="00671761"/>
    <w:rsid w:val="006720AB"/>
    <w:rsid w:val="00672420"/>
    <w:rsid w:val="00672711"/>
    <w:rsid w:val="00673B03"/>
    <w:rsid w:val="006742E8"/>
    <w:rsid w:val="00674C54"/>
    <w:rsid w:val="0067589C"/>
    <w:rsid w:val="00675CA7"/>
    <w:rsid w:val="00676BB2"/>
    <w:rsid w:val="00677BDD"/>
    <w:rsid w:val="00680E23"/>
    <w:rsid w:val="00681216"/>
    <w:rsid w:val="00681931"/>
    <w:rsid w:val="00681DFD"/>
    <w:rsid w:val="00682428"/>
    <w:rsid w:val="00682CAB"/>
    <w:rsid w:val="006840FB"/>
    <w:rsid w:val="00684E41"/>
    <w:rsid w:val="00685E86"/>
    <w:rsid w:val="00687229"/>
    <w:rsid w:val="00687EF6"/>
    <w:rsid w:val="0069108C"/>
    <w:rsid w:val="0069116D"/>
    <w:rsid w:val="00691D01"/>
    <w:rsid w:val="006933F8"/>
    <w:rsid w:val="006935C3"/>
    <w:rsid w:val="006936DC"/>
    <w:rsid w:val="0069433B"/>
    <w:rsid w:val="0069588B"/>
    <w:rsid w:val="00695BB5"/>
    <w:rsid w:val="0069640A"/>
    <w:rsid w:val="006967B8"/>
    <w:rsid w:val="006970D1"/>
    <w:rsid w:val="006A0CF2"/>
    <w:rsid w:val="006A12CB"/>
    <w:rsid w:val="006A19D2"/>
    <w:rsid w:val="006A1B7F"/>
    <w:rsid w:val="006A1DB3"/>
    <w:rsid w:val="006A271D"/>
    <w:rsid w:val="006A3241"/>
    <w:rsid w:val="006A468D"/>
    <w:rsid w:val="006A49BB"/>
    <w:rsid w:val="006A4B89"/>
    <w:rsid w:val="006A5B8A"/>
    <w:rsid w:val="006A6B10"/>
    <w:rsid w:val="006A7279"/>
    <w:rsid w:val="006A72A8"/>
    <w:rsid w:val="006A7882"/>
    <w:rsid w:val="006B0CBF"/>
    <w:rsid w:val="006B1731"/>
    <w:rsid w:val="006B205E"/>
    <w:rsid w:val="006B2CAF"/>
    <w:rsid w:val="006B4C49"/>
    <w:rsid w:val="006B52BC"/>
    <w:rsid w:val="006B70C0"/>
    <w:rsid w:val="006B7611"/>
    <w:rsid w:val="006B7E02"/>
    <w:rsid w:val="006C33D7"/>
    <w:rsid w:val="006C3709"/>
    <w:rsid w:val="006C43D5"/>
    <w:rsid w:val="006C4F0C"/>
    <w:rsid w:val="006C526B"/>
    <w:rsid w:val="006C5561"/>
    <w:rsid w:val="006C5A02"/>
    <w:rsid w:val="006C5B12"/>
    <w:rsid w:val="006C61E1"/>
    <w:rsid w:val="006D02A1"/>
    <w:rsid w:val="006D0FEE"/>
    <w:rsid w:val="006D21BF"/>
    <w:rsid w:val="006D299B"/>
    <w:rsid w:val="006D3E64"/>
    <w:rsid w:val="006D500E"/>
    <w:rsid w:val="006D51A0"/>
    <w:rsid w:val="006D669A"/>
    <w:rsid w:val="006D6B23"/>
    <w:rsid w:val="006E066D"/>
    <w:rsid w:val="006E0689"/>
    <w:rsid w:val="006E0B50"/>
    <w:rsid w:val="006E1445"/>
    <w:rsid w:val="006E164E"/>
    <w:rsid w:val="006E1C7C"/>
    <w:rsid w:val="006E2264"/>
    <w:rsid w:val="006E2932"/>
    <w:rsid w:val="006E51B3"/>
    <w:rsid w:val="006E5C58"/>
    <w:rsid w:val="006E5D03"/>
    <w:rsid w:val="006E629D"/>
    <w:rsid w:val="006E7EDE"/>
    <w:rsid w:val="006F033C"/>
    <w:rsid w:val="006F07DC"/>
    <w:rsid w:val="006F0A3F"/>
    <w:rsid w:val="006F3C6E"/>
    <w:rsid w:val="006F4A3E"/>
    <w:rsid w:val="006F4E74"/>
    <w:rsid w:val="006F512B"/>
    <w:rsid w:val="006F5302"/>
    <w:rsid w:val="006F5C7F"/>
    <w:rsid w:val="006F6482"/>
    <w:rsid w:val="007014B3"/>
    <w:rsid w:val="00702008"/>
    <w:rsid w:val="007022BB"/>
    <w:rsid w:val="0070288A"/>
    <w:rsid w:val="00702BF8"/>
    <w:rsid w:val="00702F99"/>
    <w:rsid w:val="0070365B"/>
    <w:rsid w:val="0070383A"/>
    <w:rsid w:val="00704A0E"/>
    <w:rsid w:val="007061BB"/>
    <w:rsid w:val="00706FBD"/>
    <w:rsid w:val="007070DF"/>
    <w:rsid w:val="00707897"/>
    <w:rsid w:val="00710059"/>
    <w:rsid w:val="007106FB"/>
    <w:rsid w:val="00712371"/>
    <w:rsid w:val="00713FCA"/>
    <w:rsid w:val="00714284"/>
    <w:rsid w:val="00714D9E"/>
    <w:rsid w:val="0071530D"/>
    <w:rsid w:val="00715357"/>
    <w:rsid w:val="0071762B"/>
    <w:rsid w:val="00720320"/>
    <w:rsid w:val="0072057E"/>
    <w:rsid w:val="007205D5"/>
    <w:rsid w:val="00720A32"/>
    <w:rsid w:val="00721A29"/>
    <w:rsid w:val="00721DBD"/>
    <w:rsid w:val="007227E0"/>
    <w:rsid w:val="007233FE"/>
    <w:rsid w:val="007237A3"/>
    <w:rsid w:val="00726715"/>
    <w:rsid w:val="00726E95"/>
    <w:rsid w:val="007276F9"/>
    <w:rsid w:val="007279A2"/>
    <w:rsid w:val="007300EF"/>
    <w:rsid w:val="007308E2"/>
    <w:rsid w:val="0073259A"/>
    <w:rsid w:val="00733E7D"/>
    <w:rsid w:val="00734161"/>
    <w:rsid w:val="007344F6"/>
    <w:rsid w:val="007348F4"/>
    <w:rsid w:val="00736595"/>
    <w:rsid w:val="007379F1"/>
    <w:rsid w:val="00737A5E"/>
    <w:rsid w:val="007403DE"/>
    <w:rsid w:val="007406E7"/>
    <w:rsid w:val="00740D06"/>
    <w:rsid w:val="00741685"/>
    <w:rsid w:val="00741AF8"/>
    <w:rsid w:val="00741C09"/>
    <w:rsid w:val="007429AF"/>
    <w:rsid w:val="00742AC8"/>
    <w:rsid w:val="00742E68"/>
    <w:rsid w:val="00745BD1"/>
    <w:rsid w:val="00745C9F"/>
    <w:rsid w:val="00746DF7"/>
    <w:rsid w:val="00747343"/>
    <w:rsid w:val="007479A0"/>
    <w:rsid w:val="00747CE5"/>
    <w:rsid w:val="00750674"/>
    <w:rsid w:val="00750BC1"/>
    <w:rsid w:val="007518BE"/>
    <w:rsid w:val="00754833"/>
    <w:rsid w:val="00754D97"/>
    <w:rsid w:val="00755945"/>
    <w:rsid w:val="00755A23"/>
    <w:rsid w:val="0075685D"/>
    <w:rsid w:val="00756926"/>
    <w:rsid w:val="00757EE3"/>
    <w:rsid w:val="00760275"/>
    <w:rsid w:val="007617EC"/>
    <w:rsid w:val="007622A5"/>
    <w:rsid w:val="00762B48"/>
    <w:rsid w:val="00763BBB"/>
    <w:rsid w:val="007660E1"/>
    <w:rsid w:val="00766332"/>
    <w:rsid w:val="007663DE"/>
    <w:rsid w:val="00770320"/>
    <w:rsid w:val="00770399"/>
    <w:rsid w:val="00770D60"/>
    <w:rsid w:val="007730A7"/>
    <w:rsid w:val="00773860"/>
    <w:rsid w:val="00773ADA"/>
    <w:rsid w:val="0077491E"/>
    <w:rsid w:val="00774D57"/>
    <w:rsid w:val="00775AE3"/>
    <w:rsid w:val="00775ED2"/>
    <w:rsid w:val="007760E1"/>
    <w:rsid w:val="0077646A"/>
    <w:rsid w:val="007768A5"/>
    <w:rsid w:val="007769F8"/>
    <w:rsid w:val="0077768D"/>
    <w:rsid w:val="00777CB4"/>
    <w:rsid w:val="00777CE6"/>
    <w:rsid w:val="00781523"/>
    <w:rsid w:val="0078301B"/>
    <w:rsid w:val="007838CD"/>
    <w:rsid w:val="007853BC"/>
    <w:rsid w:val="007854FB"/>
    <w:rsid w:val="0078560B"/>
    <w:rsid w:val="00786742"/>
    <w:rsid w:val="007869E3"/>
    <w:rsid w:val="00786C03"/>
    <w:rsid w:val="0078702C"/>
    <w:rsid w:val="007878B5"/>
    <w:rsid w:val="00787A96"/>
    <w:rsid w:val="00794236"/>
    <w:rsid w:val="00794B94"/>
    <w:rsid w:val="00794FCD"/>
    <w:rsid w:val="007952AB"/>
    <w:rsid w:val="0079537B"/>
    <w:rsid w:val="00795B36"/>
    <w:rsid w:val="007970B5"/>
    <w:rsid w:val="00797A84"/>
    <w:rsid w:val="007A02F2"/>
    <w:rsid w:val="007A0ADF"/>
    <w:rsid w:val="007A1363"/>
    <w:rsid w:val="007A2680"/>
    <w:rsid w:val="007A2B61"/>
    <w:rsid w:val="007A3A81"/>
    <w:rsid w:val="007A4862"/>
    <w:rsid w:val="007A5BB2"/>
    <w:rsid w:val="007A60BE"/>
    <w:rsid w:val="007A7EAC"/>
    <w:rsid w:val="007A7FD9"/>
    <w:rsid w:val="007B13E4"/>
    <w:rsid w:val="007B194F"/>
    <w:rsid w:val="007B1CA9"/>
    <w:rsid w:val="007B279B"/>
    <w:rsid w:val="007B4D10"/>
    <w:rsid w:val="007B5707"/>
    <w:rsid w:val="007B5788"/>
    <w:rsid w:val="007B6353"/>
    <w:rsid w:val="007B65F7"/>
    <w:rsid w:val="007B6E06"/>
    <w:rsid w:val="007B6F91"/>
    <w:rsid w:val="007B74ED"/>
    <w:rsid w:val="007C0056"/>
    <w:rsid w:val="007C07B0"/>
    <w:rsid w:val="007C08B7"/>
    <w:rsid w:val="007C1795"/>
    <w:rsid w:val="007C2E14"/>
    <w:rsid w:val="007C3E45"/>
    <w:rsid w:val="007C43B0"/>
    <w:rsid w:val="007C4B08"/>
    <w:rsid w:val="007C4C4B"/>
    <w:rsid w:val="007C7DB4"/>
    <w:rsid w:val="007D000A"/>
    <w:rsid w:val="007D05BD"/>
    <w:rsid w:val="007D0E77"/>
    <w:rsid w:val="007D1100"/>
    <w:rsid w:val="007D1895"/>
    <w:rsid w:val="007D1B2B"/>
    <w:rsid w:val="007D1C41"/>
    <w:rsid w:val="007D2849"/>
    <w:rsid w:val="007D2CD7"/>
    <w:rsid w:val="007D327E"/>
    <w:rsid w:val="007D417A"/>
    <w:rsid w:val="007D5013"/>
    <w:rsid w:val="007D5BB9"/>
    <w:rsid w:val="007D5EF9"/>
    <w:rsid w:val="007D6E39"/>
    <w:rsid w:val="007D7455"/>
    <w:rsid w:val="007E034A"/>
    <w:rsid w:val="007E03E4"/>
    <w:rsid w:val="007E0E89"/>
    <w:rsid w:val="007E331F"/>
    <w:rsid w:val="007E42CE"/>
    <w:rsid w:val="007E4E86"/>
    <w:rsid w:val="007E526A"/>
    <w:rsid w:val="007E681A"/>
    <w:rsid w:val="007E7120"/>
    <w:rsid w:val="007F0451"/>
    <w:rsid w:val="007F12F9"/>
    <w:rsid w:val="007F1336"/>
    <w:rsid w:val="007F17F1"/>
    <w:rsid w:val="007F4636"/>
    <w:rsid w:val="007F5079"/>
    <w:rsid w:val="007F672E"/>
    <w:rsid w:val="007F6ED0"/>
    <w:rsid w:val="007F7143"/>
    <w:rsid w:val="007F765A"/>
    <w:rsid w:val="0080030A"/>
    <w:rsid w:val="00801C1E"/>
    <w:rsid w:val="00802C99"/>
    <w:rsid w:val="00805680"/>
    <w:rsid w:val="00805C92"/>
    <w:rsid w:val="008065A1"/>
    <w:rsid w:val="00806EF6"/>
    <w:rsid w:val="00806F96"/>
    <w:rsid w:val="008072FF"/>
    <w:rsid w:val="00807AB5"/>
    <w:rsid w:val="00807BCF"/>
    <w:rsid w:val="00810138"/>
    <w:rsid w:val="0081049A"/>
    <w:rsid w:val="00811CD9"/>
    <w:rsid w:val="00811E07"/>
    <w:rsid w:val="00812630"/>
    <w:rsid w:val="0081359D"/>
    <w:rsid w:val="0081380F"/>
    <w:rsid w:val="0081396F"/>
    <w:rsid w:val="00813A78"/>
    <w:rsid w:val="008145F1"/>
    <w:rsid w:val="0081490A"/>
    <w:rsid w:val="00816425"/>
    <w:rsid w:val="00817392"/>
    <w:rsid w:val="00821431"/>
    <w:rsid w:val="00822A0B"/>
    <w:rsid w:val="00824D37"/>
    <w:rsid w:val="00825325"/>
    <w:rsid w:val="00826743"/>
    <w:rsid w:val="0083019D"/>
    <w:rsid w:val="00830630"/>
    <w:rsid w:val="008307D0"/>
    <w:rsid w:val="00830E13"/>
    <w:rsid w:val="0083104F"/>
    <w:rsid w:val="00831766"/>
    <w:rsid w:val="008330DC"/>
    <w:rsid w:val="008335F3"/>
    <w:rsid w:val="00834FC4"/>
    <w:rsid w:val="008355FB"/>
    <w:rsid w:val="008358B8"/>
    <w:rsid w:val="00841369"/>
    <w:rsid w:val="0084142C"/>
    <w:rsid w:val="008415C6"/>
    <w:rsid w:val="0084292D"/>
    <w:rsid w:val="00844F8A"/>
    <w:rsid w:val="00844FAC"/>
    <w:rsid w:val="0084586F"/>
    <w:rsid w:val="00846625"/>
    <w:rsid w:val="0084700C"/>
    <w:rsid w:val="00847E75"/>
    <w:rsid w:val="008502B2"/>
    <w:rsid w:val="00850F7F"/>
    <w:rsid w:val="008520EC"/>
    <w:rsid w:val="00852492"/>
    <w:rsid w:val="0085296B"/>
    <w:rsid w:val="00852DDF"/>
    <w:rsid w:val="0085311C"/>
    <w:rsid w:val="008531A1"/>
    <w:rsid w:val="0085339C"/>
    <w:rsid w:val="00853910"/>
    <w:rsid w:val="00853A27"/>
    <w:rsid w:val="00853DDF"/>
    <w:rsid w:val="0085440B"/>
    <w:rsid w:val="00855611"/>
    <w:rsid w:val="00855981"/>
    <w:rsid w:val="00856230"/>
    <w:rsid w:val="008569F5"/>
    <w:rsid w:val="008571E5"/>
    <w:rsid w:val="00857326"/>
    <w:rsid w:val="0085735D"/>
    <w:rsid w:val="00857497"/>
    <w:rsid w:val="008605C3"/>
    <w:rsid w:val="00860912"/>
    <w:rsid w:val="00860C77"/>
    <w:rsid w:val="0086192C"/>
    <w:rsid w:val="0086279C"/>
    <w:rsid w:val="008629A5"/>
    <w:rsid w:val="00863037"/>
    <w:rsid w:val="00863A36"/>
    <w:rsid w:val="00863EB6"/>
    <w:rsid w:val="00863FFC"/>
    <w:rsid w:val="008646DB"/>
    <w:rsid w:val="00864943"/>
    <w:rsid w:val="008656AA"/>
    <w:rsid w:val="00865BFE"/>
    <w:rsid w:val="008661A7"/>
    <w:rsid w:val="00870075"/>
    <w:rsid w:val="00870CF5"/>
    <w:rsid w:val="00870E3A"/>
    <w:rsid w:val="008720CE"/>
    <w:rsid w:val="00872EDA"/>
    <w:rsid w:val="00873254"/>
    <w:rsid w:val="00873F48"/>
    <w:rsid w:val="00874697"/>
    <w:rsid w:val="00874C32"/>
    <w:rsid w:val="0087511F"/>
    <w:rsid w:val="00876754"/>
    <w:rsid w:val="00876BDD"/>
    <w:rsid w:val="008779F0"/>
    <w:rsid w:val="00877E12"/>
    <w:rsid w:val="008809B2"/>
    <w:rsid w:val="008812D4"/>
    <w:rsid w:val="00882155"/>
    <w:rsid w:val="008835A8"/>
    <w:rsid w:val="00883C95"/>
    <w:rsid w:val="00885149"/>
    <w:rsid w:val="00885B0D"/>
    <w:rsid w:val="00885B2E"/>
    <w:rsid w:val="00887674"/>
    <w:rsid w:val="008876BE"/>
    <w:rsid w:val="00890109"/>
    <w:rsid w:val="008901D9"/>
    <w:rsid w:val="0089072D"/>
    <w:rsid w:val="00891723"/>
    <w:rsid w:val="00891778"/>
    <w:rsid w:val="00891CD1"/>
    <w:rsid w:val="00892088"/>
    <w:rsid w:val="00892F52"/>
    <w:rsid w:val="008936BC"/>
    <w:rsid w:val="00893AA5"/>
    <w:rsid w:val="008942E1"/>
    <w:rsid w:val="008948FC"/>
    <w:rsid w:val="008953B8"/>
    <w:rsid w:val="00895A30"/>
    <w:rsid w:val="008969B4"/>
    <w:rsid w:val="00897F84"/>
    <w:rsid w:val="008A088B"/>
    <w:rsid w:val="008A0F06"/>
    <w:rsid w:val="008A269E"/>
    <w:rsid w:val="008A29B1"/>
    <w:rsid w:val="008A2BE9"/>
    <w:rsid w:val="008A3171"/>
    <w:rsid w:val="008A34E4"/>
    <w:rsid w:val="008A39AC"/>
    <w:rsid w:val="008A3B37"/>
    <w:rsid w:val="008A5822"/>
    <w:rsid w:val="008A5C7F"/>
    <w:rsid w:val="008A6D43"/>
    <w:rsid w:val="008B05EE"/>
    <w:rsid w:val="008B1039"/>
    <w:rsid w:val="008B2717"/>
    <w:rsid w:val="008B3345"/>
    <w:rsid w:val="008B3506"/>
    <w:rsid w:val="008B46E2"/>
    <w:rsid w:val="008B4F42"/>
    <w:rsid w:val="008B51BB"/>
    <w:rsid w:val="008B5D20"/>
    <w:rsid w:val="008B65D6"/>
    <w:rsid w:val="008B6CF3"/>
    <w:rsid w:val="008B6EBB"/>
    <w:rsid w:val="008B71E7"/>
    <w:rsid w:val="008B7854"/>
    <w:rsid w:val="008C11D3"/>
    <w:rsid w:val="008C1987"/>
    <w:rsid w:val="008C1F3B"/>
    <w:rsid w:val="008C2535"/>
    <w:rsid w:val="008C26A8"/>
    <w:rsid w:val="008C2CDF"/>
    <w:rsid w:val="008C3A60"/>
    <w:rsid w:val="008C3FEB"/>
    <w:rsid w:val="008C445F"/>
    <w:rsid w:val="008C45FC"/>
    <w:rsid w:val="008C5F9D"/>
    <w:rsid w:val="008C6303"/>
    <w:rsid w:val="008C7279"/>
    <w:rsid w:val="008C7AA1"/>
    <w:rsid w:val="008C7FBA"/>
    <w:rsid w:val="008D0101"/>
    <w:rsid w:val="008D0520"/>
    <w:rsid w:val="008D06A7"/>
    <w:rsid w:val="008D0709"/>
    <w:rsid w:val="008D112F"/>
    <w:rsid w:val="008D17B2"/>
    <w:rsid w:val="008D1B63"/>
    <w:rsid w:val="008D2772"/>
    <w:rsid w:val="008D2BF1"/>
    <w:rsid w:val="008D3134"/>
    <w:rsid w:val="008D36BB"/>
    <w:rsid w:val="008D370F"/>
    <w:rsid w:val="008D3756"/>
    <w:rsid w:val="008D4C69"/>
    <w:rsid w:val="008D51E4"/>
    <w:rsid w:val="008D52A2"/>
    <w:rsid w:val="008D5394"/>
    <w:rsid w:val="008D578D"/>
    <w:rsid w:val="008D6D0C"/>
    <w:rsid w:val="008E0382"/>
    <w:rsid w:val="008E0473"/>
    <w:rsid w:val="008E0672"/>
    <w:rsid w:val="008E0BF3"/>
    <w:rsid w:val="008E1152"/>
    <w:rsid w:val="008E25B7"/>
    <w:rsid w:val="008E34AC"/>
    <w:rsid w:val="008E4C07"/>
    <w:rsid w:val="008E5F8C"/>
    <w:rsid w:val="008E6B32"/>
    <w:rsid w:val="008E6DFB"/>
    <w:rsid w:val="008E7EAE"/>
    <w:rsid w:val="008F1425"/>
    <w:rsid w:val="008F235C"/>
    <w:rsid w:val="008F25FB"/>
    <w:rsid w:val="008F338A"/>
    <w:rsid w:val="008F526F"/>
    <w:rsid w:val="008F53DD"/>
    <w:rsid w:val="008F55CA"/>
    <w:rsid w:val="008F59DC"/>
    <w:rsid w:val="008F5DBB"/>
    <w:rsid w:val="008F63C6"/>
    <w:rsid w:val="008F666A"/>
    <w:rsid w:val="008F6D01"/>
    <w:rsid w:val="008F76B9"/>
    <w:rsid w:val="008F7C46"/>
    <w:rsid w:val="008F7D5C"/>
    <w:rsid w:val="009002E3"/>
    <w:rsid w:val="0090084C"/>
    <w:rsid w:val="00900E43"/>
    <w:rsid w:val="0090271C"/>
    <w:rsid w:val="00903DD8"/>
    <w:rsid w:val="009045EA"/>
    <w:rsid w:val="009046AB"/>
    <w:rsid w:val="009051CE"/>
    <w:rsid w:val="009053F4"/>
    <w:rsid w:val="00905662"/>
    <w:rsid w:val="00905B9A"/>
    <w:rsid w:val="00906FC8"/>
    <w:rsid w:val="00907696"/>
    <w:rsid w:val="00910753"/>
    <w:rsid w:val="0091228B"/>
    <w:rsid w:val="009124BA"/>
    <w:rsid w:val="00912E39"/>
    <w:rsid w:val="00913247"/>
    <w:rsid w:val="00914D56"/>
    <w:rsid w:val="009154AA"/>
    <w:rsid w:val="00916848"/>
    <w:rsid w:val="00916C88"/>
    <w:rsid w:val="00917684"/>
    <w:rsid w:val="009204DD"/>
    <w:rsid w:val="00920673"/>
    <w:rsid w:val="00920CEB"/>
    <w:rsid w:val="00921F09"/>
    <w:rsid w:val="0092211A"/>
    <w:rsid w:val="00922181"/>
    <w:rsid w:val="009224B6"/>
    <w:rsid w:val="00923E60"/>
    <w:rsid w:val="00923EA7"/>
    <w:rsid w:val="0092468E"/>
    <w:rsid w:val="00925245"/>
    <w:rsid w:val="00925458"/>
    <w:rsid w:val="0092580F"/>
    <w:rsid w:val="00926209"/>
    <w:rsid w:val="009266E4"/>
    <w:rsid w:val="00927A85"/>
    <w:rsid w:val="00927DD7"/>
    <w:rsid w:val="00927DE9"/>
    <w:rsid w:val="0093036A"/>
    <w:rsid w:val="009307F1"/>
    <w:rsid w:val="0093289A"/>
    <w:rsid w:val="00932A6B"/>
    <w:rsid w:val="009332D0"/>
    <w:rsid w:val="00933747"/>
    <w:rsid w:val="00933D95"/>
    <w:rsid w:val="0093437A"/>
    <w:rsid w:val="00935196"/>
    <w:rsid w:val="0093593C"/>
    <w:rsid w:val="009360D2"/>
    <w:rsid w:val="00936170"/>
    <w:rsid w:val="00936C25"/>
    <w:rsid w:val="0093789D"/>
    <w:rsid w:val="00940085"/>
    <w:rsid w:val="009409C0"/>
    <w:rsid w:val="00943443"/>
    <w:rsid w:val="00943F81"/>
    <w:rsid w:val="009448BC"/>
    <w:rsid w:val="0094531B"/>
    <w:rsid w:val="009454B5"/>
    <w:rsid w:val="00945CB8"/>
    <w:rsid w:val="0094633C"/>
    <w:rsid w:val="00946576"/>
    <w:rsid w:val="00947AB0"/>
    <w:rsid w:val="00950026"/>
    <w:rsid w:val="009506E0"/>
    <w:rsid w:val="00952A18"/>
    <w:rsid w:val="00952EC9"/>
    <w:rsid w:val="00952EF7"/>
    <w:rsid w:val="00953330"/>
    <w:rsid w:val="00953337"/>
    <w:rsid w:val="00953B65"/>
    <w:rsid w:val="00954630"/>
    <w:rsid w:val="009558A5"/>
    <w:rsid w:val="00956044"/>
    <w:rsid w:val="0095628F"/>
    <w:rsid w:val="00957784"/>
    <w:rsid w:val="00957B9B"/>
    <w:rsid w:val="009605ED"/>
    <w:rsid w:val="009614D7"/>
    <w:rsid w:val="00961C92"/>
    <w:rsid w:val="0096204E"/>
    <w:rsid w:val="00962D91"/>
    <w:rsid w:val="009641DE"/>
    <w:rsid w:val="00964C84"/>
    <w:rsid w:val="00965D45"/>
    <w:rsid w:val="00966FB2"/>
    <w:rsid w:val="00971E31"/>
    <w:rsid w:val="00973354"/>
    <w:rsid w:val="00974351"/>
    <w:rsid w:val="00975CE2"/>
    <w:rsid w:val="0097611A"/>
    <w:rsid w:val="00976336"/>
    <w:rsid w:val="0097655A"/>
    <w:rsid w:val="00977012"/>
    <w:rsid w:val="00980650"/>
    <w:rsid w:val="0098135A"/>
    <w:rsid w:val="00982733"/>
    <w:rsid w:val="00982F21"/>
    <w:rsid w:val="009836F4"/>
    <w:rsid w:val="00983D1C"/>
    <w:rsid w:val="0098478A"/>
    <w:rsid w:val="00984A1F"/>
    <w:rsid w:val="00984AB5"/>
    <w:rsid w:val="00985154"/>
    <w:rsid w:val="0098531E"/>
    <w:rsid w:val="00986390"/>
    <w:rsid w:val="009871F8"/>
    <w:rsid w:val="00987E11"/>
    <w:rsid w:val="00987EF8"/>
    <w:rsid w:val="00987F26"/>
    <w:rsid w:val="0099054F"/>
    <w:rsid w:val="0099307B"/>
    <w:rsid w:val="009934D0"/>
    <w:rsid w:val="00993E22"/>
    <w:rsid w:val="009943EB"/>
    <w:rsid w:val="00994934"/>
    <w:rsid w:val="00995871"/>
    <w:rsid w:val="009960BD"/>
    <w:rsid w:val="00996426"/>
    <w:rsid w:val="00996B12"/>
    <w:rsid w:val="00997F20"/>
    <w:rsid w:val="009A05B1"/>
    <w:rsid w:val="009A05BF"/>
    <w:rsid w:val="009A36EA"/>
    <w:rsid w:val="009A36F6"/>
    <w:rsid w:val="009A3C8B"/>
    <w:rsid w:val="009A3D06"/>
    <w:rsid w:val="009A3D28"/>
    <w:rsid w:val="009A4BEE"/>
    <w:rsid w:val="009A50AE"/>
    <w:rsid w:val="009A5D81"/>
    <w:rsid w:val="009A5DFF"/>
    <w:rsid w:val="009A6947"/>
    <w:rsid w:val="009A7428"/>
    <w:rsid w:val="009A76BE"/>
    <w:rsid w:val="009B0694"/>
    <w:rsid w:val="009B0A1F"/>
    <w:rsid w:val="009B0AEC"/>
    <w:rsid w:val="009B1794"/>
    <w:rsid w:val="009B1AFB"/>
    <w:rsid w:val="009B2315"/>
    <w:rsid w:val="009B2674"/>
    <w:rsid w:val="009B28DB"/>
    <w:rsid w:val="009B2F65"/>
    <w:rsid w:val="009B3F14"/>
    <w:rsid w:val="009B41FF"/>
    <w:rsid w:val="009B488E"/>
    <w:rsid w:val="009B48A0"/>
    <w:rsid w:val="009B5BC4"/>
    <w:rsid w:val="009B65B7"/>
    <w:rsid w:val="009B7374"/>
    <w:rsid w:val="009B78E1"/>
    <w:rsid w:val="009C0BD0"/>
    <w:rsid w:val="009C13AE"/>
    <w:rsid w:val="009C1637"/>
    <w:rsid w:val="009C3BAE"/>
    <w:rsid w:val="009C4D67"/>
    <w:rsid w:val="009C5125"/>
    <w:rsid w:val="009C5DAE"/>
    <w:rsid w:val="009C73E1"/>
    <w:rsid w:val="009C76C4"/>
    <w:rsid w:val="009D05A0"/>
    <w:rsid w:val="009D0A8E"/>
    <w:rsid w:val="009D0F0D"/>
    <w:rsid w:val="009D1193"/>
    <w:rsid w:val="009D134C"/>
    <w:rsid w:val="009D14B3"/>
    <w:rsid w:val="009D302F"/>
    <w:rsid w:val="009D3897"/>
    <w:rsid w:val="009D4C95"/>
    <w:rsid w:val="009D574E"/>
    <w:rsid w:val="009D5D28"/>
    <w:rsid w:val="009D6B42"/>
    <w:rsid w:val="009D6D39"/>
    <w:rsid w:val="009D7287"/>
    <w:rsid w:val="009E1074"/>
    <w:rsid w:val="009E1F6F"/>
    <w:rsid w:val="009E2C0E"/>
    <w:rsid w:val="009E3525"/>
    <w:rsid w:val="009E5318"/>
    <w:rsid w:val="009E5915"/>
    <w:rsid w:val="009E6473"/>
    <w:rsid w:val="009E6790"/>
    <w:rsid w:val="009E72AF"/>
    <w:rsid w:val="009E72FD"/>
    <w:rsid w:val="009E79DC"/>
    <w:rsid w:val="009F0299"/>
    <w:rsid w:val="009F061D"/>
    <w:rsid w:val="009F0701"/>
    <w:rsid w:val="009F1760"/>
    <w:rsid w:val="009F200D"/>
    <w:rsid w:val="009F3468"/>
    <w:rsid w:val="009F368A"/>
    <w:rsid w:val="009F3BA8"/>
    <w:rsid w:val="009F4B88"/>
    <w:rsid w:val="009F64EE"/>
    <w:rsid w:val="009F68BD"/>
    <w:rsid w:val="009F72B9"/>
    <w:rsid w:val="009F7395"/>
    <w:rsid w:val="009F7A36"/>
    <w:rsid w:val="009F7D0E"/>
    <w:rsid w:val="00A00498"/>
    <w:rsid w:val="00A00C6F"/>
    <w:rsid w:val="00A01AE0"/>
    <w:rsid w:val="00A04206"/>
    <w:rsid w:val="00A05C46"/>
    <w:rsid w:val="00A064EE"/>
    <w:rsid w:val="00A0660B"/>
    <w:rsid w:val="00A06686"/>
    <w:rsid w:val="00A069F7"/>
    <w:rsid w:val="00A070B8"/>
    <w:rsid w:val="00A11C12"/>
    <w:rsid w:val="00A1205E"/>
    <w:rsid w:val="00A12902"/>
    <w:rsid w:val="00A13131"/>
    <w:rsid w:val="00A132A4"/>
    <w:rsid w:val="00A150ED"/>
    <w:rsid w:val="00A15370"/>
    <w:rsid w:val="00A161F9"/>
    <w:rsid w:val="00A169E7"/>
    <w:rsid w:val="00A16A8F"/>
    <w:rsid w:val="00A16F38"/>
    <w:rsid w:val="00A174B2"/>
    <w:rsid w:val="00A208E1"/>
    <w:rsid w:val="00A20FF3"/>
    <w:rsid w:val="00A21445"/>
    <w:rsid w:val="00A222B9"/>
    <w:rsid w:val="00A22D35"/>
    <w:rsid w:val="00A22F8C"/>
    <w:rsid w:val="00A234C0"/>
    <w:rsid w:val="00A24722"/>
    <w:rsid w:val="00A2525E"/>
    <w:rsid w:val="00A25FE4"/>
    <w:rsid w:val="00A27654"/>
    <w:rsid w:val="00A30171"/>
    <w:rsid w:val="00A3118C"/>
    <w:rsid w:val="00A3238F"/>
    <w:rsid w:val="00A34BB5"/>
    <w:rsid w:val="00A354F8"/>
    <w:rsid w:val="00A3599D"/>
    <w:rsid w:val="00A35AF2"/>
    <w:rsid w:val="00A35F37"/>
    <w:rsid w:val="00A37507"/>
    <w:rsid w:val="00A37F0B"/>
    <w:rsid w:val="00A41AD0"/>
    <w:rsid w:val="00A42A8C"/>
    <w:rsid w:val="00A4301A"/>
    <w:rsid w:val="00A430E0"/>
    <w:rsid w:val="00A440D6"/>
    <w:rsid w:val="00A44545"/>
    <w:rsid w:val="00A44CD2"/>
    <w:rsid w:val="00A45358"/>
    <w:rsid w:val="00A46211"/>
    <w:rsid w:val="00A4755B"/>
    <w:rsid w:val="00A50CC0"/>
    <w:rsid w:val="00A5244C"/>
    <w:rsid w:val="00A525A8"/>
    <w:rsid w:val="00A5261F"/>
    <w:rsid w:val="00A527EF"/>
    <w:rsid w:val="00A544BB"/>
    <w:rsid w:val="00A54A11"/>
    <w:rsid w:val="00A54BF3"/>
    <w:rsid w:val="00A55376"/>
    <w:rsid w:val="00A555C5"/>
    <w:rsid w:val="00A556F4"/>
    <w:rsid w:val="00A5700B"/>
    <w:rsid w:val="00A57443"/>
    <w:rsid w:val="00A610B2"/>
    <w:rsid w:val="00A62676"/>
    <w:rsid w:val="00A6278D"/>
    <w:rsid w:val="00A640D0"/>
    <w:rsid w:val="00A645AA"/>
    <w:rsid w:val="00A65250"/>
    <w:rsid w:val="00A65CC2"/>
    <w:rsid w:val="00A65E5B"/>
    <w:rsid w:val="00A66AA1"/>
    <w:rsid w:val="00A67590"/>
    <w:rsid w:val="00A67714"/>
    <w:rsid w:val="00A6799F"/>
    <w:rsid w:val="00A7039F"/>
    <w:rsid w:val="00A70B59"/>
    <w:rsid w:val="00A72460"/>
    <w:rsid w:val="00A7323C"/>
    <w:rsid w:val="00A7362D"/>
    <w:rsid w:val="00A73662"/>
    <w:rsid w:val="00A73BCB"/>
    <w:rsid w:val="00A74416"/>
    <w:rsid w:val="00A74466"/>
    <w:rsid w:val="00A74711"/>
    <w:rsid w:val="00A74DFD"/>
    <w:rsid w:val="00A74F7A"/>
    <w:rsid w:val="00A7517A"/>
    <w:rsid w:val="00A76778"/>
    <w:rsid w:val="00A767CC"/>
    <w:rsid w:val="00A76840"/>
    <w:rsid w:val="00A77275"/>
    <w:rsid w:val="00A77950"/>
    <w:rsid w:val="00A80342"/>
    <w:rsid w:val="00A805CC"/>
    <w:rsid w:val="00A810FF"/>
    <w:rsid w:val="00A813A8"/>
    <w:rsid w:val="00A81F84"/>
    <w:rsid w:val="00A82A01"/>
    <w:rsid w:val="00A82CED"/>
    <w:rsid w:val="00A83C47"/>
    <w:rsid w:val="00A843FB"/>
    <w:rsid w:val="00A8450D"/>
    <w:rsid w:val="00A845D1"/>
    <w:rsid w:val="00A85C54"/>
    <w:rsid w:val="00A8680D"/>
    <w:rsid w:val="00A87180"/>
    <w:rsid w:val="00A90C33"/>
    <w:rsid w:val="00A9131F"/>
    <w:rsid w:val="00A91FF8"/>
    <w:rsid w:val="00A9200A"/>
    <w:rsid w:val="00A9218C"/>
    <w:rsid w:val="00A92A6C"/>
    <w:rsid w:val="00A935FA"/>
    <w:rsid w:val="00A94CAD"/>
    <w:rsid w:val="00A95460"/>
    <w:rsid w:val="00A954AC"/>
    <w:rsid w:val="00AA09F3"/>
    <w:rsid w:val="00AA125B"/>
    <w:rsid w:val="00AA24A4"/>
    <w:rsid w:val="00AA2B20"/>
    <w:rsid w:val="00AA2EEE"/>
    <w:rsid w:val="00AA37F5"/>
    <w:rsid w:val="00AA388C"/>
    <w:rsid w:val="00AA3C63"/>
    <w:rsid w:val="00AA5BAB"/>
    <w:rsid w:val="00AA621D"/>
    <w:rsid w:val="00AA70C3"/>
    <w:rsid w:val="00AA7224"/>
    <w:rsid w:val="00AA769C"/>
    <w:rsid w:val="00AB0048"/>
    <w:rsid w:val="00AB1C56"/>
    <w:rsid w:val="00AB1EE8"/>
    <w:rsid w:val="00AB2A40"/>
    <w:rsid w:val="00AB2E6E"/>
    <w:rsid w:val="00AB4736"/>
    <w:rsid w:val="00AB5C07"/>
    <w:rsid w:val="00AB63D6"/>
    <w:rsid w:val="00AB64E3"/>
    <w:rsid w:val="00AB6C22"/>
    <w:rsid w:val="00AB7BC4"/>
    <w:rsid w:val="00AC0A8E"/>
    <w:rsid w:val="00AC0E68"/>
    <w:rsid w:val="00AC29ED"/>
    <w:rsid w:val="00AC44B4"/>
    <w:rsid w:val="00AC5D29"/>
    <w:rsid w:val="00AC5DF4"/>
    <w:rsid w:val="00AC714F"/>
    <w:rsid w:val="00AD040C"/>
    <w:rsid w:val="00AD054C"/>
    <w:rsid w:val="00AD1BD3"/>
    <w:rsid w:val="00AD2A8A"/>
    <w:rsid w:val="00AD3A82"/>
    <w:rsid w:val="00AD3AEF"/>
    <w:rsid w:val="00AD3CAC"/>
    <w:rsid w:val="00AD4C04"/>
    <w:rsid w:val="00AD5601"/>
    <w:rsid w:val="00AD5D10"/>
    <w:rsid w:val="00AD6717"/>
    <w:rsid w:val="00AD783E"/>
    <w:rsid w:val="00AE0A89"/>
    <w:rsid w:val="00AE2BAF"/>
    <w:rsid w:val="00AE4524"/>
    <w:rsid w:val="00AE57C0"/>
    <w:rsid w:val="00AE7C13"/>
    <w:rsid w:val="00AF0F34"/>
    <w:rsid w:val="00AF2AD5"/>
    <w:rsid w:val="00AF31A7"/>
    <w:rsid w:val="00AF47FA"/>
    <w:rsid w:val="00AF5287"/>
    <w:rsid w:val="00AF591F"/>
    <w:rsid w:val="00AF73E4"/>
    <w:rsid w:val="00AF77B8"/>
    <w:rsid w:val="00B00842"/>
    <w:rsid w:val="00B0096F"/>
    <w:rsid w:val="00B015B7"/>
    <w:rsid w:val="00B01979"/>
    <w:rsid w:val="00B01DE8"/>
    <w:rsid w:val="00B0210D"/>
    <w:rsid w:val="00B02CEB"/>
    <w:rsid w:val="00B03372"/>
    <w:rsid w:val="00B041BD"/>
    <w:rsid w:val="00B041ED"/>
    <w:rsid w:val="00B049AF"/>
    <w:rsid w:val="00B04C70"/>
    <w:rsid w:val="00B05440"/>
    <w:rsid w:val="00B06190"/>
    <w:rsid w:val="00B061AA"/>
    <w:rsid w:val="00B07757"/>
    <w:rsid w:val="00B10030"/>
    <w:rsid w:val="00B10300"/>
    <w:rsid w:val="00B10311"/>
    <w:rsid w:val="00B10838"/>
    <w:rsid w:val="00B10EA6"/>
    <w:rsid w:val="00B10FDA"/>
    <w:rsid w:val="00B11842"/>
    <w:rsid w:val="00B12999"/>
    <w:rsid w:val="00B12C78"/>
    <w:rsid w:val="00B134C1"/>
    <w:rsid w:val="00B1513B"/>
    <w:rsid w:val="00B15905"/>
    <w:rsid w:val="00B159E8"/>
    <w:rsid w:val="00B16377"/>
    <w:rsid w:val="00B1692B"/>
    <w:rsid w:val="00B16E3D"/>
    <w:rsid w:val="00B17537"/>
    <w:rsid w:val="00B1787B"/>
    <w:rsid w:val="00B21F0A"/>
    <w:rsid w:val="00B22918"/>
    <w:rsid w:val="00B22AD2"/>
    <w:rsid w:val="00B22BBE"/>
    <w:rsid w:val="00B22EF4"/>
    <w:rsid w:val="00B24766"/>
    <w:rsid w:val="00B251A3"/>
    <w:rsid w:val="00B25339"/>
    <w:rsid w:val="00B25C7D"/>
    <w:rsid w:val="00B26659"/>
    <w:rsid w:val="00B275EC"/>
    <w:rsid w:val="00B27C0E"/>
    <w:rsid w:val="00B300FA"/>
    <w:rsid w:val="00B30CC1"/>
    <w:rsid w:val="00B31313"/>
    <w:rsid w:val="00B32175"/>
    <w:rsid w:val="00B32EB1"/>
    <w:rsid w:val="00B33992"/>
    <w:rsid w:val="00B34CE9"/>
    <w:rsid w:val="00B35864"/>
    <w:rsid w:val="00B35FA1"/>
    <w:rsid w:val="00B36229"/>
    <w:rsid w:val="00B36466"/>
    <w:rsid w:val="00B40169"/>
    <w:rsid w:val="00B40212"/>
    <w:rsid w:val="00B414B7"/>
    <w:rsid w:val="00B4185A"/>
    <w:rsid w:val="00B42448"/>
    <w:rsid w:val="00B43429"/>
    <w:rsid w:val="00B439AA"/>
    <w:rsid w:val="00B449AF"/>
    <w:rsid w:val="00B45C93"/>
    <w:rsid w:val="00B47B1D"/>
    <w:rsid w:val="00B47C9C"/>
    <w:rsid w:val="00B5066E"/>
    <w:rsid w:val="00B50B8F"/>
    <w:rsid w:val="00B52D95"/>
    <w:rsid w:val="00B5358A"/>
    <w:rsid w:val="00B54466"/>
    <w:rsid w:val="00B54F79"/>
    <w:rsid w:val="00B55D86"/>
    <w:rsid w:val="00B55F31"/>
    <w:rsid w:val="00B56109"/>
    <w:rsid w:val="00B56A4A"/>
    <w:rsid w:val="00B56ECF"/>
    <w:rsid w:val="00B575D0"/>
    <w:rsid w:val="00B600EC"/>
    <w:rsid w:val="00B60AA5"/>
    <w:rsid w:val="00B60B7A"/>
    <w:rsid w:val="00B610D1"/>
    <w:rsid w:val="00B61B43"/>
    <w:rsid w:val="00B61FED"/>
    <w:rsid w:val="00B62178"/>
    <w:rsid w:val="00B6245D"/>
    <w:rsid w:val="00B62A12"/>
    <w:rsid w:val="00B6301E"/>
    <w:rsid w:val="00B63B1E"/>
    <w:rsid w:val="00B64928"/>
    <w:rsid w:val="00B6623E"/>
    <w:rsid w:val="00B67939"/>
    <w:rsid w:val="00B70485"/>
    <w:rsid w:val="00B719C1"/>
    <w:rsid w:val="00B71C53"/>
    <w:rsid w:val="00B73455"/>
    <w:rsid w:val="00B73691"/>
    <w:rsid w:val="00B737A7"/>
    <w:rsid w:val="00B74017"/>
    <w:rsid w:val="00B74D89"/>
    <w:rsid w:val="00B74F6F"/>
    <w:rsid w:val="00B75D03"/>
    <w:rsid w:val="00B76418"/>
    <w:rsid w:val="00B766D1"/>
    <w:rsid w:val="00B7679F"/>
    <w:rsid w:val="00B778F3"/>
    <w:rsid w:val="00B77C8C"/>
    <w:rsid w:val="00B80A1F"/>
    <w:rsid w:val="00B8178C"/>
    <w:rsid w:val="00B820D9"/>
    <w:rsid w:val="00B83245"/>
    <w:rsid w:val="00B83C2D"/>
    <w:rsid w:val="00B84AF6"/>
    <w:rsid w:val="00B84B74"/>
    <w:rsid w:val="00B8618E"/>
    <w:rsid w:val="00B864B7"/>
    <w:rsid w:val="00B864F3"/>
    <w:rsid w:val="00B86BFF"/>
    <w:rsid w:val="00B876C5"/>
    <w:rsid w:val="00B87A76"/>
    <w:rsid w:val="00B90631"/>
    <w:rsid w:val="00B906E7"/>
    <w:rsid w:val="00B95EB4"/>
    <w:rsid w:val="00B96834"/>
    <w:rsid w:val="00BA0D92"/>
    <w:rsid w:val="00BA1C31"/>
    <w:rsid w:val="00BA1DCA"/>
    <w:rsid w:val="00BA1F6D"/>
    <w:rsid w:val="00BA205A"/>
    <w:rsid w:val="00BA21B3"/>
    <w:rsid w:val="00BA270A"/>
    <w:rsid w:val="00BA2A68"/>
    <w:rsid w:val="00BA40E1"/>
    <w:rsid w:val="00BA49AF"/>
    <w:rsid w:val="00BA5539"/>
    <w:rsid w:val="00BA56E5"/>
    <w:rsid w:val="00BA579B"/>
    <w:rsid w:val="00BA6265"/>
    <w:rsid w:val="00BA6495"/>
    <w:rsid w:val="00BA734E"/>
    <w:rsid w:val="00BA779F"/>
    <w:rsid w:val="00BA78AE"/>
    <w:rsid w:val="00BA78F6"/>
    <w:rsid w:val="00BA7E35"/>
    <w:rsid w:val="00BB0CFB"/>
    <w:rsid w:val="00BB1455"/>
    <w:rsid w:val="00BB1ACC"/>
    <w:rsid w:val="00BB60BD"/>
    <w:rsid w:val="00BB65D8"/>
    <w:rsid w:val="00BB6845"/>
    <w:rsid w:val="00BB6C02"/>
    <w:rsid w:val="00BC0298"/>
    <w:rsid w:val="00BC308E"/>
    <w:rsid w:val="00BC4BBA"/>
    <w:rsid w:val="00BC4E8A"/>
    <w:rsid w:val="00BC614B"/>
    <w:rsid w:val="00BC6CE5"/>
    <w:rsid w:val="00BC7045"/>
    <w:rsid w:val="00BC7565"/>
    <w:rsid w:val="00BC793D"/>
    <w:rsid w:val="00BD187A"/>
    <w:rsid w:val="00BD1A7B"/>
    <w:rsid w:val="00BD2C6A"/>
    <w:rsid w:val="00BD369B"/>
    <w:rsid w:val="00BD39CC"/>
    <w:rsid w:val="00BD3CA4"/>
    <w:rsid w:val="00BD4DB8"/>
    <w:rsid w:val="00BD56B2"/>
    <w:rsid w:val="00BD69BB"/>
    <w:rsid w:val="00BD6D50"/>
    <w:rsid w:val="00BE0EEC"/>
    <w:rsid w:val="00BE170C"/>
    <w:rsid w:val="00BE1B0E"/>
    <w:rsid w:val="00BE2067"/>
    <w:rsid w:val="00BE35E8"/>
    <w:rsid w:val="00BE3787"/>
    <w:rsid w:val="00BE41EB"/>
    <w:rsid w:val="00BE477F"/>
    <w:rsid w:val="00BE4A95"/>
    <w:rsid w:val="00BE4F3B"/>
    <w:rsid w:val="00BE5B77"/>
    <w:rsid w:val="00BE666E"/>
    <w:rsid w:val="00BE698D"/>
    <w:rsid w:val="00BE6E18"/>
    <w:rsid w:val="00BE6EC6"/>
    <w:rsid w:val="00BE792A"/>
    <w:rsid w:val="00BE7C81"/>
    <w:rsid w:val="00BF042E"/>
    <w:rsid w:val="00BF15D7"/>
    <w:rsid w:val="00BF1C5A"/>
    <w:rsid w:val="00BF1D01"/>
    <w:rsid w:val="00BF1EAC"/>
    <w:rsid w:val="00BF1F21"/>
    <w:rsid w:val="00BF23EF"/>
    <w:rsid w:val="00BF2465"/>
    <w:rsid w:val="00BF344A"/>
    <w:rsid w:val="00BF36D1"/>
    <w:rsid w:val="00BF3E10"/>
    <w:rsid w:val="00BF4CF7"/>
    <w:rsid w:val="00BF5F2D"/>
    <w:rsid w:val="00BF648B"/>
    <w:rsid w:val="00BF6905"/>
    <w:rsid w:val="00BF6C06"/>
    <w:rsid w:val="00BF729A"/>
    <w:rsid w:val="00BF72F1"/>
    <w:rsid w:val="00C00062"/>
    <w:rsid w:val="00C0105C"/>
    <w:rsid w:val="00C04935"/>
    <w:rsid w:val="00C04C27"/>
    <w:rsid w:val="00C04CD0"/>
    <w:rsid w:val="00C058A7"/>
    <w:rsid w:val="00C06D8E"/>
    <w:rsid w:val="00C06ED9"/>
    <w:rsid w:val="00C07448"/>
    <w:rsid w:val="00C07FE5"/>
    <w:rsid w:val="00C10D6B"/>
    <w:rsid w:val="00C118F8"/>
    <w:rsid w:val="00C12012"/>
    <w:rsid w:val="00C12FCD"/>
    <w:rsid w:val="00C13085"/>
    <w:rsid w:val="00C131C7"/>
    <w:rsid w:val="00C136AF"/>
    <w:rsid w:val="00C13A52"/>
    <w:rsid w:val="00C14A9D"/>
    <w:rsid w:val="00C1611F"/>
    <w:rsid w:val="00C1616D"/>
    <w:rsid w:val="00C1634F"/>
    <w:rsid w:val="00C16E1A"/>
    <w:rsid w:val="00C17B38"/>
    <w:rsid w:val="00C2039C"/>
    <w:rsid w:val="00C2060C"/>
    <w:rsid w:val="00C21282"/>
    <w:rsid w:val="00C215BD"/>
    <w:rsid w:val="00C22907"/>
    <w:rsid w:val="00C22FEF"/>
    <w:rsid w:val="00C23BD9"/>
    <w:rsid w:val="00C23CE5"/>
    <w:rsid w:val="00C24F95"/>
    <w:rsid w:val="00C25A85"/>
    <w:rsid w:val="00C26277"/>
    <w:rsid w:val="00C27141"/>
    <w:rsid w:val="00C2718E"/>
    <w:rsid w:val="00C2739A"/>
    <w:rsid w:val="00C27A36"/>
    <w:rsid w:val="00C32BAF"/>
    <w:rsid w:val="00C341AC"/>
    <w:rsid w:val="00C34B70"/>
    <w:rsid w:val="00C351E3"/>
    <w:rsid w:val="00C357B9"/>
    <w:rsid w:val="00C35B90"/>
    <w:rsid w:val="00C35F77"/>
    <w:rsid w:val="00C37C6B"/>
    <w:rsid w:val="00C40761"/>
    <w:rsid w:val="00C40AAE"/>
    <w:rsid w:val="00C42176"/>
    <w:rsid w:val="00C4287F"/>
    <w:rsid w:val="00C42B98"/>
    <w:rsid w:val="00C43156"/>
    <w:rsid w:val="00C4435F"/>
    <w:rsid w:val="00C44FCB"/>
    <w:rsid w:val="00C452AC"/>
    <w:rsid w:val="00C45D97"/>
    <w:rsid w:val="00C469CD"/>
    <w:rsid w:val="00C46F73"/>
    <w:rsid w:val="00C50772"/>
    <w:rsid w:val="00C50788"/>
    <w:rsid w:val="00C51084"/>
    <w:rsid w:val="00C514D7"/>
    <w:rsid w:val="00C5264E"/>
    <w:rsid w:val="00C531A0"/>
    <w:rsid w:val="00C531B6"/>
    <w:rsid w:val="00C5324E"/>
    <w:rsid w:val="00C53614"/>
    <w:rsid w:val="00C544D7"/>
    <w:rsid w:val="00C54780"/>
    <w:rsid w:val="00C5591F"/>
    <w:rsid w:val="00C55ECA"/>
    <w:rsid w:val="00C561AC"/>
    <w:rsid w:val="00C56D73"/>
    <w:rsid w:val="00C572DC"/>
    <w:rsid w:val="00C579BA"/>
    <w:rsid w:val="00C57A3E"/>
    <w:rsid w:val="00C57D79"/>
    <w:rsid w:val="00C602D2"/>
    <w:rsid w:val="00C62479"/>
    <w:rsid w:val="00C627DC"/>
    <w:rsid w:val="00C654F8"/>
    <w:rsid w:val="00C658FA"/>
    <w:rsid w:val="00C665DC"/>
    <w:rsid w:val="00C67D50"/>
    <w:rsid w:val="00C70B78"/>
    <w:rsid w:val="00C72798"/>
    <w:rsid w:val="00C7310F"/>
    <w:rsid w:val="00C7358D"/>
    <w:rsid w:val="00C73770"/>
    <w:rsid w:val="00C74C92"/>
    <w:rsid w:val="00C74E17"/>
    <w:rsid w:val="00C762B6"/>
    <w:rsid w:val="00C765CA"/>
    <w:rsid w:val="00C77555"/>
    <w:rsid w:val="00C82B1F"/>
    <w:rsid w:val="00C834E0"/>
    <w:rsid w:val="00C841B2"/>
    <w:rsid w:val="00C84454"/>
    <w:rsid w:val="00C84D88"/>
    <w:rsid w:val="00C858EA"/>
    <w:rsid w:val="00C87295"/>
    <w:rsid w:val="00C87BC5"/>
    <w:rsid w:val="00C902D3"/>
    <w:rsid w:val="00C92224"/>
    <w:rsid w:val="00C928F7"/>
    <w:rsid w:val="00C9304C"/>
    <w:rsid w:val="00C93234"/>
    <w:rsid w:val="00C9349A"/>
    <w:rsid w:val="00C93675"/>
    <w:rsid w:val="00C94119"/>
    <w:rsid w:val="00C955DE"/>
    <w:rsid w:val="00C95FAB"/>
    <w:rsid w:val="00C96A27"/>
    <w:rsid w:val="00C97104"/>
    <w:rsid w:val="00C979E4"/>
    <w:rsid w:val="00CA20C8"/>
    <w:rsid w:val="00CA34B8"/>
    <w:rsid w:val="00CA3B5A"/>
    <w:rsid w:val="00CA4454"/>
    <w:rsid w:val="00CA54A4"/>
    <w:rsid w:val="00CA5E87"/>
    <w:rsid w:val="00CA647C"/>
    <w:rsid w:val="00CA6CC6"/>
    <w:rsid w:val="00CA7105"/>
    <w:rsid w:val="00CA7F8B"/>
    <w:rsid w:val="00CB07EB"/>
    <w:rsid w:val="00CB14D7"/>
    <w:rsid w:val="00CB3DF5"/>
    <w:rsid w:val="00CB4E5D"/>
    <w:rsid w:val="00CB675E"/>
    <w:rsid w:val="00CB6FAD"/>
    <w:rsid w:val="00CB6FEA"/>
    <w:rsid w:val="00CB75CC"/>
    <w:rsid w:val="00CB7B28"/>
    <w:rsid w:val="00CC06E2"/>
    <w:rsid w:val="00CC08D8"/>
    <w:rsid w:val="00CC1632"/>
    <w:rsid w:val="00CC1947"/>
    <w:rsid w:val="00CC19D8"/>
    <w:rsid w:val="00CC24E2"/>
    <w:rsid w:val="00CC2C26"/>
    <w:rsid w:val="00CC3A68"/>
    <w:rsid w:val="00CC3DF1"/>
    <w:rsid w:val="00CC403B"/>
    <w:rsid w:val="00CC4180"/>
    <w:rsid w:val="00CC4479"/>
    <w:rsid w:val="00CC4772"/>
    <w:rsid w:val="00CC5C5A"/>
    <w:rsid w:val="00CC7016"/>
    <w:rsid w:val="00CC7F59"/>
    <w:rsid w:val="00CD0063"/>
    <w:rsid w:val="00CD07DF"/>
    <w:rsid w:val="00CD229C"/>
    <w:rsid w:val="00CD2BA6"/>
    <w:rsid w:val="00CD2E49"/>
    <w:rsid w:val="00CD3461"/>
    <w:rsid w:val="00CD3AB4"/>
    <w:rsid w:val="00CD3BDF"/>
    <w:rsid w:val="00CD407F"/>
    <w:rsid w:val="00CD496B"/>
    <w:rsid w:val="00CD53E6"/>
    <w:rsid w:val="00CD6AF3"/>
    <w:rsid w:val="00CD729F"/>
    <w:rsid w:val="00CE12EA"/>
    <w:rsid w:val="00CE345C"/>
    <w:rsid w:val="00CE3DA3"/>
    <w:rsid w:val="00CE3FF3"/>
    <w:rsid w:val="00CE491C"/>
    <w:rsid w:val="00CE5AB9"/>
    <w:rsid w:val="00CE6E3E"/>
    <w:rsid w:val="00CE7C96"/>
    <w:rsid w:val="00CF092D"/>
    <w:rsid w:val="00CF0AF0"/>
    <w:rsid w:val="00CF0CC6"/>
    <w:rsid w:val="00CF0F4E"/>
    <w:rsid w:val="00CF11A2"/>
    <w:rsid w:val="00CF1A10"/>
    <w:rsid w:val="00CF1ADC"/>
    <w:rsid w:val="00CF2498"/>
    <w:rsid w:val="00CF2641"/>
    <w:rsid w:val="00CF3E7D"/>
    <w:rsid w:val="00CF3F95"/>
    <w:rsid w:val="00CF4AD2"/>
    <w:rsid w:val="00CF570F"/>
    <w:rsid w:val="00CF6025"/>
    <w:rsid w:val="00CF7D21"/>
    <w:rsid w:val="00D011AA"/>
    <w:rsid w:val="00D01C52"/>
    <w:rsid w:val="00D01E52"/>
    <w:rsid w:val="00D03104"/>
    <w:rsid w:val="00D03A9F"/>
    <w:rsid w:val="00D03D60"/>
    <w:rsid w:val="00D0415E"/>
    <w:rsid w:val="00D0464D"/>
    <w:rsid w:val="00D048AD"/>
    <w:rsid w:val="00D0498E"/>
    <w:rsid w:val="00D06773"/>
    <w:rsid w:val="00D1091A"/>
    <w:rsid w:val="00D12C76"/>
    <w:rsid w:val="00D13818"/>
    <w:rsid w:val="00D13EE7"/>
    <w:rsid w:val="00D13F4C"/>
    <w:rsid w:val="00D141A6"/>
    <w:rsid w:val="00D1542D"/>
    <w:rsid w:val="00D1596A"/>
    <w:rsid w:val="00D15CE1"/>
    <w:rsid w:val="00D15ED9"/>
    <w:rsid w:val="00D15F27"/>
    <w:rsid w:val="00D16A72"/>
    <w:rsid w:val="00D16E3E"/>
    <w:rsid w:val="00D171E6"/>
    <w:rsid w:val="00D17704"/>
    <w:rsid w:val="00D178B4"/>
    <w:rsid w:val="00D179E8"/>
    <w:rsid w:val="00D20083"/>
    <w:rsid w:val="00D214DB"/>
    <w:rsid w:val="00D21672"/>
    <w:rsid w:val="00D222AC"/>
    <w:rsid w:val="00D224DF"/>
    <w:rsid w:val="00D225A1"/>
    <w:rsid w:val="00D22C30"/>
    <w:rsid w:val="00D22E4D"/>
    <w:rsid w:val="00D230A1"/>
    <w:rsid w:val="00D241F7"/>
    <w:rsid w:val="00D25C16"/>
    <w:rsid w:val="00D267A8"/>
    <w:rsid w:val="00D27807"/>
    <w:rsid w:val="00D27993"/>
    <w:rsid w:val="00D30076"/>
    <w:rsid w:val="00D30D53"/>
    <w:rsid w:val="00D31C25"/>
    <w:rsid w:val="00D32384"/>
    <w:rsid w:val="00D32D70"/>
    <w:rsid w:val="00D33180"/>
    <w:rsid w:val="00D3360D"/>
    <w:rsid w:val="00D33768"/>
    <w:rsid w:val="00D3396E"/>
    <w:rsid w:val="00D34E38"/>
    <w:rsid w:val="00D34FEA"/>
    <w:rsid w:val="00D35960"/>
    <w:rsid w:val="00D3627D"/>
    <w:rsid w:val="00D3630A"/>
    <w:rsid w:val="00D36921"/>
    <w:rsid w:val="00D36BF7"/>
    <w:rsid w:val="00D36FEB"/>
    <w:rsid w:val="00D379EE"/>
    <w:rsid w:val="00D40200"/>
    <w:rsid w:val="00D40933"/>
    <w:rsid w:val="00D40BD8"/>
    <w:rsid w:val="00D40BEC"/>
    <w:rsid w:val="00D4208F"/>
    <w:rsid w:val="00D4375C"/>
    <w:rsid w:val="00D44994"/>
    <w:rsid w:val="00D44D8C"/>
    <w:rsid w:val="00D458EC"/>
    <w:rsid w:val="00D4674B"/>
    <w:rsid w:val="00D46808"/>
    <w:rsid w:val="00D47320"/>
    <w:rsid w:val="00D47A17"/>
    <w:rsid w:val="00D50023"/>
    <w:rsid w:val="00D50DFE"/>
    <w:rsid w:val="00D512DB"/>
    <w:rsid w:val="00D51B98"/>
    <w:rsid w:val="00D51EFD"/>
    <w:rsid w:val="00D52156"/>
    <w:rsid w:val="00D528B8"/>
    <w:rsid w:val="00D52DE8"/>
    <w:rsid w:val="00D536C3"/>
    <w:rsid w:val="00D56372"/>
    <w:rsid w:val="00D5646F"/>
    <w:rsid w:val="00D5648B"/>
    <w:rsid w:val="00D564AE"/>
    <w:rsid w:val="00D5747C"/>
    <w:rsid w:val="00D57A08"/>
    <w:rsid w:val="00D625E5"/>
    <w:rsid w:val="00D62E6E"/>
    <w:rsid w:val="00D635B8"/>
    <w:rsid w:val="00D65B44"/>
    <w:rsid w:val="00D67266"/>
    <w:rsid w:val="00D67683"/>
    <w:rsid w:val="00D708F3"/>
    <w:rsid w:val="00D71F75"/>
    <w:rsid w:val="00D72FA5"/>
    <w:rsid w:val="00D73A4E"/>
    <w:rsid w:val="00D73DB1"/>
    <w:rsid w:val="00D73E49"/>
    <w:rsid w:val="00D740B6"/>
    <w:rsid w:val="00D74F5A"/>
    <w:rsid w:val="00D75A57"/>
    <w:rsid w:val="00D76482"/>
    <w:rsid w:val="00D77200"/>
    <w:rsid w:val="00D7727B"/>
    <w:rsid w:val="00D772C4"/>
    <w:rsid w:val="00D7779C"/>
    <w:rsid w:val="00D77CF9"/>
    <w:rsid w:val="00D77D3C"/>
    <w:rsid w:val="00D80DB9"/>
    <w:rsid w:val="00D812D3"/>
    <w:rsid w:val="00D81EDB"/>
    <w:rsid w:val="00D827EC"/>
    <w:rsid w:val="00D830C8"/>
    <w:rsid w:val="00D8320C"/>
    <w:rsid w:val="00D83707"/>
    <w:rsid w:val="00D84A0F"/>
    <w:rsid w:val="00D84E6B"/>
    <w:rsid w:val="00D85F5F"/>
    <w:rsid w:val="00D872EE"/>
    <w:rsid w:val="00D90835"/>
    <w:rsid w:val="00D91173"/>
    <w:rsid w:val="00D9154F"/>
    <w:rsid w:val="00D919BC"/>
    <w:rsid w:val="00D92C08"/>
    <w:rsid w:val="00D933F5"/>
    <w:rsid w:val="00D93658"/>
    <w:rsid w:val="00D93FB7"/>
    <w:rsid w:val="00D94B14"/>
    <w:rsid w:val="00D95643"/>
    <w:rsid w:val="00D95D88"/>
    <w:rsid w:val="00D9684F"/>
    <w:rsid w:val="00D9754D"/>
    <w:rsid w:val="00D97D74"/>
    <w:rsid w:val="00DA0BB3"/>
    <w:rsid w:val="00DA14BD"/>
    <w:rsid w:val="00DA1A3B"/>
    <w:rsid w:val="00DA4AC0"/>
    <w:rsid w:val="00DA51DF"/>
    <w:rsid w:val="00DA555A"/>
    <w:rsid w:val="00DA63A9"/>
    <w:rsid w:val="00DA7F77"/>
    <w:rsid w:val="00DB021E"/>
    <w:rsid w:val="00DB03BA"/>
    <w:rsid w:val="00DB04EF"/>
    <w:rsid w:val="00DB053B"/>
    <w:rsid w:val="00DB0A08"/>
    <w:rsid w:val="00DB150E"/>
    <w:rsid w:val="00DB20B7"/>
    <w:rsid w:val="00DB217D"/>
    <w:rsid w:val="00DB33C9"/>
    <w:rsid w:val="00DB4518"/>
    <w:rsid w:val="00DB4A01"/>
    <w:rsid w:val="00DB51F5"/>
    <w:rsid w:val="00DB69A7"/>
    <w:rsid w:val="00DC01B0"/>
    <w:rsid w:val="00DC04C2"/>
    <w:rsid w:val="00DC1897"/>
    <w:rsid w:val="00DC249C"/>
    <w:rsid w:val="00DC2C7D"/>
    <w:rsid w:val="00DC2FCC"/>
    <w:rsid w:val="00DC33A6"/>
    <w:rsid w:val="00DC4ABD"/>
    <w:rsid w:val="00DC4B14"/>
    <w:rsid w:val="00DC4C9D"/>
    <w:rsid w:val="00DC4D62"/>
    <w:rsid w:val="00DC583B"/>
    <w:rsid w:val="00DC5AE5"/>
    <w:rsid w:val="00DC61D8"/>
    <w:rsid w:val="00DC6FDC"/>
    <w:rsid w:val="00DC737A"/>
    <w:rsid w:val="00DC77E0"/>
    <w:rsid w:val="00DC7985"/>
    <w:rsid w:val="00DD123C"/>
    <w:rsid w:val="00DD2B71"/>
    <w:rsid w:val="00DD385E"/>
    <w:rsid w:val="00DD3B9A"/>
    <w:rsid w:val="00DD5124"/>
    <w:rsid w:val="00DD52D3"/>
    <w:rsid w:val="00DD600A"/>
    <w:rsid w:val="00DD6125"/>
    <w:rsid w:val="00DD761E"/>
    <w:rsid w:val="00DD7C21"/>
    <w:rsid w:val="00DE0039"/>
    <w:rsid w:val="00DE0A87"/>
    <w:rsid w:val="00DE11FF"/>
    <w:rsid w:val="00DE15E8"/>
    <w:rsid w:val="00DE179D"/>
    <w:rsid w:val="00DE18D3"/>
    <w:rsid w:val="00DE1F64"/>
    <w:rsid w:val="00DE1FE7"/>
    <w:rsid w:val="00DE2A2B"/>
    <w:rsid w:val="00DE3780"/>
    <w:rsid w:val="00DE3874"/>
    <w:rsid w:val="00DE4A1B"/>
    <w:rsid w:val="00DE5529"/>
    <w:rsid w:val="00DE6AC8"/>
    <w:rsid w:val="00DE7520"/>
    <w:rsid w:val="00DE7543"/>
    <w:rsid w:val="00DE79A7"/>
    <w:rsid w:val="00DF0798"/>
    <w:rsid w:val="00DF2BF3"/>
    <w:rsid w:val="00DF2EF0"/>
    <w:rsid w:val="00DF2FA5"/>
    <w:rsid w:val="00DF643C"/>
    <w:rsid w:val="00DF78AC"/>
    <w:rsid w:val="00DF7EE7"/>
    <w:rsid w:val="00E01330"/>
    <w:rsid w:val="00E01E10"/>
    <w:rsid w:val="00E020C3"/>
    <w:rsid w:val="00E0219A"/>
    <w:rsid w:val="00E03448"/>
    <w:rsid w:val="00E043CE"/>
    <w:rsid w:val="00E07FA9"/>
    <w:rsid w:val="00E11C89"/>
    <w:rsid w:val="00E11CFA"/>
    <w:rsid w:val="00E12199"/>
    <w:rsid w:val="00E13145"/>
    <w:rsid w:val="00E13A85"/>
    <w:rsid w:val="00E14D46"/>
    <w:rsid w:val="00E1514E"/>
    <w:rsid w:val="00E15422"/>
    <w:rsid w:val="00E15684"/>
    <w:rsid w:val="00E16125"/>
    <w:rsid w:val="00E1731D"/>
    <w:rsid w:val="00E173B7"/>
    <w:rsid w:val="00E173FD"/>
    <w:rsid w:val="00E17A3C"/>
    <w:rsid w:val="00E17C1D"/>
    <w:rsid w:val="00E20114"/>
    <w:rsid w:val="00E20398"/>
    <w:rsid w:val="00E205B2"/>
    <w:rsid w:val="00E206E1"/>
    <w:rsid w:val="00E20868"/>
    <w:rsid w:val="00E20EEC"/>
    <w:rsid w:val="00E20FCF"/>
    <w:rsid w:val="00E216C8"/>
    <w:rsid w:val="00E21ABE"/>
    <w:rsid w:val="00E22062"/>
    <w:rsid w:val="00E24149"/>
    <w:rsid w:val="00E307E5"/>
    <w:rsid w:val="00E312BE"/>
    <w:rsid w:val="00E3131E"/>
    <w:rsid w:val="00E315CF"/>
    <w:rsid w:val="00E321B0"/>
    <w:rsid w:val="00E325C9"/>
    <w:rsid w:val="00E32964"/>
    <w:rsid w:val="00E33ACA"/>
    <w:rsid w:val="00E33CC1"/>
    <w:rsid w:val="00E341C1"/>
    <w:rsid w:val="00E351D5"/>
    <w:rsid w:val="00E35E1B"/>
    <w:rsid w:val="00E35E88"/>
    <w:rsid w:val="00E35F2B"/>
    <w:rsid w:val="00E35F62"/>
    <w:rsid w:val="00E36F7B"/>
    <w:rsid w:val="00E371E6"/>
    <w:rsid w:val="00E37E5F"/>
    <w:rsid w:val="00E409FE"/>
    <w:rsid w:val="00E41B7E"/>
    <w:rsid w:val="00E42934"/>
    <w:rsid w:val="00E429DF"/>
    <w:rsid w:val="00E42F28"/>
    <w:rsid w:val="00E42FDC"/>
    <w:rsid w:val="00E432D4"/>
    <w:rsid w:val="00E43CCE"/>
    <w:rsid w:val="00E453F6"/>
    <w:rsid w:val="00E45420"/>
    <w:rsid w:val="00E45B60"/>
    <w:rsid w:val="00E50D7D"/>
    <w:rsid w:val="00E51242"/>
    <w:rsid w:val="00E51D6F"/>
    <w:rsid w:val="00E520A1"/>
    <w:rsid w:val="00E522DC"/>
    <w:rsid w:val="00E522F2"/>
    <w:rsid w:val="00E53117"/>
    <w:rsid w:val="00E531F1"/>
    <w:rsid w:val="00E568CC"/>
    <w:rsid w:val="00E57A0C"/>
    <w:rsid w:val="00E57B9A"/>
    <w:rsid w:val="00E57D01"/>
    <w:rsid w:val="00E57D97"/>
    <w:rsid w:val="00E62181"/>
    <w:rsid w:val="00E6233D"/>
    <w:rsid w:val="00E63120"/>
    <w:rsid w:val="00E6650F"/>
    <w:rsid w:val="00E6686A"/>
    <w:rsid w:val="00E66C15"/>
    <w:rsid w:val="00E6702C"/>
    <w:rsid w:val="00E70772"/>
    <w:rsid w:val="00E7196B"/>
    <w:rsid w:val="00E71F00"/>
    <w:rsid w:val="00E71FCD"/>
    <w:rsid w:val="00E722AE"/>
    <w:rsid w:val="00E7243D"/>
    <w:rsid w:val="00E72C15"/>
    <w:rsid w:val="00E731A1"/>
    <w:rsid w:val="00E7337E"/>
    <w:rsid w:val="00E7371C"/>
    <w:rsid w:val="00E740B0"/>
    <w:rsid w:val="00E74170"/>
    <w:rsid w:val="00E74221"/>
    <w:rsid w:val="00E74650"/>
    <w:rsid w:val="00E760B5"/>
    <w:rsid w:val="00E762A1"/>
    <w:rsid w:val="00E7659D"/>
    <w:rsid w:val="00E777C2"/>
    <w:rsid w:val="00E77827"/>
    <w:rsid w:val="00E81AB7"/>
    <w:rsid w:val="00E82AA0"/>
    <w:rsid w:val="00E82EB3"/>
    <w:rsid w:val="00E83642"/>
    <w:rsid w:val="00E83942"/>
    <w:rsid w:val="00E839BE"/>
    <w:rsid w:val="00E841B0"/>
    <w:rsid w:val="00E84326"/>
    <w:rsid w:val="00E8513C"/>
    <w:rsid w:val="00E86674"/>
    <w:rsid w:val="00E87913"/>
    <w:rsid w:val="00E87C4D"/>
    <w:rsid w:val="00E87DF4"/>
    <w:rsid w:val="00E87E53"/>
    <w:rsid w:val="00E90069"/>
    <w:rsid w:val="00E9060E"/>
    <w:rsid w:val="00E91A91"/>
    <w:rsid w:val="00E922D1"/>
    <w:rsid w:val="00E924A5"/>
    <w:rsid w:val="00E928D7"/>
    <w:rsid w:val="00E94543"/>
    <w:rsid w:val="00E945F8"/>
    <w:rsid w:val="00E94C21"/>
    <w:rsid w:val="00E95A2D"/>
    <w:rsid w:val="00E97B41"/>
    <w:rsid w:val="00E97CD8"/>
    <w:rsid w:val="00E97F02"/>
    <w:rsid w:val="00EA0307"/>
    <w:rsid w:val="00EA0537"/>
    <w:rsid w:val="00EA0813"/>
    <w:rsid w:val="00EA0E2C"/>
    <w:rsid w:val="00EA39D0"/>
    <w:rsid w:val="00EA4226"/>
    <w:rsid w:val="00EA43E8"/>
    <w:rsid w:val="00EA5BDD"/>
    <w:rsid w:val="00EA6074"/>
    <w:rsid w:val="00EA6404"/>
    <w:rsid w:val="00EA7484"/>
    <w:rsid w:val="00EA798E"/>
    <w:rsid w:val="00EA7A31"/>
    <w:rsid w:val="00EA7D66"/>
    <w:rsid w:val="00EB12B7"/>
    <w:rsid w:val="00EB144A"/>
    <w:rsid w:val="00EB2057"/>
    <w:rsid w:val="00EB31DA"/>
    <w:rsid w:val="00EB4DD5"/>
    <w:rsid w:val="00EB5301"/>
    <w:rsid w:val="00EB55EB"/>
    <w:rsid w:val="00EB58F8"/>
    <w:rsid w:val="00EB5DAD"/>
    <w:rsid w:val="00EB6945"/>
    <w:rsid w:val="00EB6EE8"/>
    <w:rsid w:val="00EB727A"/>
    <w:rsid w:val="00EB74A7"/>
    <w:rsid w:val="00EC0169"/>
    <w:rsid w:val="00EC04A6"/>
    <w:rsid w:val="00EC0A83"/>
    <w:rsid w:val="00EC117C"/>
    <w:rsid w:val="00EC2A7C"/>
    <w:rsid w:val="00EC32E4"/>
    <w:rsid w:val="00EC3564"/>
    <w:rsid w:val="00EC3EAE"/>
    <w:rsid w:val="00EC4046"/>
    <w:rsid w:val="00EC45F6"/>
    <w:rsid w:val="00EC46AB"/>
    <w:rsid w:val="00EC54B4"/>
    <w:rsid w:val="00EC55D0"/>
    <w:rsid w:val="00EC569B"/>
    <w:rsid w:val="00EC5922"/>
    <w:rsid w:val="00EC5F85"/>
    <w:rsid w:val="00EC6C64"/>
    <w:rsid w:val="00EC7246"/>
    <w:rsid w:val="00EC7C22"/>
    <w:rsid w:val="00EC7F33"/>
    <w:rsid w:val="00ED11D9"/>
    <w:rsid w:val="00ED3790"/>
    <w:rsid w:val="00ED4A21"/>
    <w:rsid w:val="00ED612F"/>
    <w:rsid w:val="00ED6DE2"/>
    <w:rsid w:val="00ED77BD"/>
    <w:rsid w:val="00ED7870"/>
    <w:rsid w:val="00EE084D"/>
    <w:rsid w:val="00EE2765"/>
    <w:rsid w:val="00EE2AED"/>
    <w:rsid w:val="00EE3D86"/>
    <w:rsid w:val="00EE47DB"/>
    <w:rsid w:val="00EE57F4"/>
    <w:rsid w:val="00EE6059"/>
    <w:rsid w:val="00EE6223"/>
    <w:rsid w:val="00EE655A"/>
    <w:rsid w:val="00EE6796"/>
    <w:rsid w:val="00EE6969"/>
    <w:rsid w:val="00EF2980"/>
    <w:rsid w:val="00EF372C"/>
    <w:rsid w:val="00EF3F69"/>
    <w:rsid w:val="00EF53A3"/>
    <w:rsid w:val="00EF5753"/>
    <w:rsid w:val="00EF7CC8"/>
    <w:rsid w:val="00F003EE"/>
    <w:rsid w:val="00F0061E"/>
    <w:rsid w:val="00F0322C"/>
    <w:rsid w:val="00F044DC"/>
    <w:rsid w:val="00F05229"/>
    <w:rsid w:val="00F05E46"/>
    <w:rsid w:val="00F05FF8"/>
    <w:rsid w:val="00F0610E"/>
    <w:rsid w:val="00F062B1"/>
    <w:rsid w:val="00F07F39"/>
    <w:rsid w:val="00F10257"/>
    <w:rsid w:val="00F11F52"/>
    <w:rsid w:val="00F129FF"/>
    <w:rsid w:val="00F12B2D"/>
    <w:rsid w:val="00F12BF1"/>
    <w:rsid w:val="00F13247"/>
    <w:rsid w:val="00F134CE"/>
    <w:rsid w:val="00F142B6"/>
    <w:rsid w:val="00F15595"/>
    <w:rsid w:val="00F1579F"/>
    <w:rsid w:val="00F16378"/>
    <w:rsid w:val="00F16ADB"/>
    <w:rsid w:val="00F20358"/>
    <w:rsid w:val="00F20659"/>
    <w:rsid w:val="00F227BF"/>
    <w:rsid w:val="00F23131"/>
    <w:rsid w:val="00F23BC0"/>
    <w:rsid w:val="00F24630"/>
    <w:rsid w:val="00F2499B"/>
    <w:rsid w:val="00F2522A"/>
    <w:rsid w:val="00F25A77"/>
    <w:rsid w:val="00F262EE"/>
    <w:rsid w:val="00F279F5"/>
    <w:rsid w:val="00F31EBA"/>
    <w:rsid w:val="00F32FA3"/>
    <w:rsid w:val="00F34375"/>
    <w:rsid w:val="00F34DD5"/>
    <w:rsid w:val="00F35351"/>
    <w:rsid w:val="00F35E08"/>
    <w:rsid w:val="00F35EA0"/>
    <w:rsid w:val="00F40020"/>
    <w:rsid w:val="00F4050F"/>
    <w:rsid w:val="00F40559"/>
    <w:rsid w:val="00F4121D"/>
    <w:rsid w:val="00F418BE"/>
    <w:rsid w:val="00F41A25"/>
    <w:rsid w:val="00F41E1D"/>
    <w:rsid w:val="00F41E4F"/>
    <w:rsid w:val="00F432F7"/>
    <w:rsid w:val="00F44E1B"/>
    <w:rsid w:val="00F464D8"/>
    <w:rsid w:val="00F46701"/>
    <w:rsid w:val="00F4679C"/>
    <w:rsid w:val="00F467FE"/>
    <w:rsid w:val="00F47E22"/>
    <w:rsid w:val="00F51BDF"/>
    <w:rsid w:val="00F53951"/>
    <w:rsid w:val="00F53E26"/>
    <w:rsid w:val="00F54678"/>
    <w:rsid w:val="00F5535E"/>
    <w:rsid w:val="00F55AB8"/>
    <w:rsid w:val="00F5677D"/>
    <w:rsid w:val="00F57461"/>
    <w:rsid w:val="00F5779D"/>
    <w:rsid w:val="00F57D82"/>
    <w:rsid w:val="00F614BD"/>
    <w:rsid w:val="00F614C0"/>
    <w:rsid w:val="00F623F6"/>
    <w:rsid w:val="00F62977"/>
    <w:rsid w:val="00F62AA2"/>
    <w:rsid w:val="00F630FC"/>
    <w:rsid w:val="00F63572"/>
    <w:rsid w:val="00F63628"/>
    <w:rsid w:val="00F64480"/>
    <w:rsid w:val="00F65590"/>
    <w:rsid w:val="00F65702"/>
    <w:rsid w:val="00F65F20"/>
    <w:rsid w:val="00F66D65"/>
    <w:rsid w:val="00F70ABE"/>
    <w:rsid w:val="00F70F24"/>
    <w:rsid w:val="00F71BC8"/>
    <w:rsid w:val="00F71C55"/>
    <w:rsid w:val="00F733A5"/>
    <w:rsid w:val="00F738C3"/>
    <w:rsid w:val="00F74DBD"/>
    <w:rsid w:val="00F750A6"/>
    <w:rsid w:val="00F751F6"/>
    <w:rsid w:val="00F763A9"/>
    <w:rsid w:val="00F76D5E"/>
    <w:rsid w:val="00F77BF9"/>
    <w:rsid w:val="00F80021"/>
    <w:rsid w:val="00F806D9"/>
    <w:rsid w:val="00F81413"/>
    <w:rsid w:val="00F81669"/>
    <w:rsid w:val="00F81E9B"/>
    <w:rsid w:val="00F82224"/>
    <w:rsid w:val="00F83F05"/>
    <w:rsid w:val="00F83F4E"/>
    <w:rsid w:val="00F84495"/>
    <w:rsid w:val="00F84947"/>
    <w:rsid w:val="00F9061E"/>
    <w:rsid w:val="00F906AC"/>
    <w:rsid w:val="00F912DE"/>
    <w:rsid w:val="00F91496"/>
    <w:rsid w:val="00F91D14"/>
    <w:rsid w:val="00F91E55"/>
    <w:rsid w:val="00F92998"/>
    <w:rsid w:val="00F93C37"/>
    <w:rsid w:val="00F93C4B"/>
    <w:rsid w:val="00F93E23"/>
    <w:rsid w:val="00F95F8F"/>
    <w:rsid w:val="00F96979"/>
    <w:rsid w:val="00F975FB"/>
    <w:rsid w:val="00FA085D"/>
    <w:rsid w:val="00FA1167"/>
    <w:rsid w:val="00FA16FB"/>
    <w:rsid w:val="00FA3908"/>
    <w:rsid w:val="00FA573A"/>
    <w:rsid w:val="00FA5C0C"/>
    <w:rsid w:val="00FA6554"/>
    <w:rsid w:val="00FB018F"/>
    <w:rsid w:val="00FB1526"/>
    <w:rsid w:val="00FB27F6"/>
    <w:rsid w:val="00FB3FF4"/>
    <w:rsid w:val="00FB40B9"/>
    <w:rsid w:val="00FB4AED"/>
    <w:rsid w:val="00FB5307"/>
    <w:rsid w:val="00FB5602"/>
    <w:rsid w:val="00FB636E"/>
    <w:rsid w:val="00FC0019"/>
    <w:rsid w:val="00FC0991"/>
    <w:rsid w:val="00FC0A52"/>
    <w:rsid w:val="00FC1929"/>
    <w:rsid w:val="00FC2420"/>
    <w:rsid w:val="00FC370A"/>
    <w:rsid w:val="00FC422E"/>
    <w:rsid w:val="00FC55FA"/>
    <w:rsid w:val="00FC69A3"/>
    <w:rsid w:val="00FC6AE1"/>
    <w:rsid w:val="00FC7355"/>
    <w:rsid w:val="00FC7D40"/>
    <w:rsid w:val="00FD0286"/>
    <w:rsid w:val="00FD028A"/>
    <w:rsid w:val="00FD0424"/>
    <w:rsid w:val="00FD0924"/>
    <w:rsid w:val="00FD17C2"/>
    <w:rsid w:val="00FD2061"/>
    <w:rsid w:val="00FD4BF1"/>
    <w:rsid w:val="00FD52BC"/>
    <w:rsid w:val="00FD564B"/>
    <w:rsid w:val="00FD630D"/>
    <w:rsid w:val="00FD74C8"/>
    <w:rsid w:val="00FD7768"/>
    <w:rsid w:val="00FD7E18"/>
    <w:rsid w:val="00FD7ED6"/>
    <w:rsid w:val="00FE0308"/>
    <w:rsid w:val="00FE0EA6"/>
    <w:rsid w:val="00FE1170"/>
    <w:rsid w:val="00FE1210"/>
    <w:rsid w:val="00FE19A8"/>
    <w:rsid w:val="00FE1D36"/>
    <w:rsid w:val="00FE2CC4"/>
    <w:rsid w:val="00FE2D3E"/>
    <w:rsid w:val="00FE332B"/>
    <w:rsid w:val="00FE3F3D"/>
    <w:rsid w:val="00FE4721"/>
    <w:rsid w:val="00FE4CEB"/>
    <w:rsid w:val="00FE4CFE"/>
    <w:rsid w:val="00FE5031"/>
    <w:rsid w:val="00FE5669"/>
    <w:rsid w:val="00FE60AF"/>
    <w:rsid w:val="00FE667D"/>
    <w:rsid w:val="00FE6BFA"/>
    <w:rsid w:val="00FF0A61"/>
    <w:rsid w:val="00FF2B52"/>
    <w:rsid w:val="00FF4125"/>
    <w:rsid w:val="00FF44BE"/>
    <w:rsid w:val="00FF4A67"/>
    <w:rsid w:val="00FF525B"/>
    <w:rsid w:val="00FF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B94E4"/>
  <w14:defaultImageDpi w14:val="300"/>
  <w15:chartTrackingRefBased/>
  <w15:docId w15:val="{449E6354-AB86-2049-97B1-B9DA17B0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6701"/>
    <w:pPr>
      <w:spacing w:line="300" w:lineRule="auto"/>
    </w:pPr>
    <w:rPr>
      <w:rFonts w:ascii="Fira Sans Book" w:hAnsi="Fira Sans 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A77"/>
    <w:pPr>
      <w:keepNext/>
      <w:keepLines/>
      <w:spacing w:after="120"/>
      <w:outlineLvl w:val="0"/>
    </w:pPr>
    <w:rPr>
      <w:rFonts w:ascii="Fira Sans" w:eastAsiaTheme="majorEastAsia" w:hAnsi="Fira Sans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A77"/>
    <w:pPr>
      <w:keepNext/>
      <w:keepLines/>
      <w:spacing w:before="120" w:after="120"/>
      <w:outlineLvl w:val="1"/>
    </w:pPr>
    <w:rPr>
      <w:rFonts w:eastAsiaTheme="majorEastAsia" w:cstheme="majorBidi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335A77"/>
    <w:pPr>
      <w:keepNext/>
      <w:keepLines/>
      <w:spacing w:before="120" w:after="12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7F05"/>
    <w:pPr>
      <w:contextualSpacing/>
    </w:pPr>
    <w:rPr>
      <w:rFonts w:ascii="Fira Sans ExtraLight" w:eastAsiaTheme="majorEastAsia" w:hAnsi="Fira Sans ExtraLight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F05"/>
    <w:rPr>
      <w:rFonts w:ascii="Fira Sans ExtraLight" w:eastAsiaTheme="majorEastAsia" w:hAnsi="Fira Sans ExtraLight" w:cstheme="majorBidi"/>
      <w:spacing w:val="-10"/>
      <w:kern w:val="28"/>
      <w:sz w:val="56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335A77"/>
    <w:rPr>
      <w:rFonts w:ascii="Fira Sans" w:eastAsiaTheme="majorEastAsia" w:hAnsi="Fira Sans" w:cstheme="majorBidi"/>
      <w:b/>
      <w:bCs/>
      <w:sz w:val="20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paragraph" w:styleId="ListParagraph">
    <w:name w:val="List Paragraph"/>
    <w:aliases w:val="Numbered list"/>
    <w:basedOn w:val="Normal"/>
    <w:uiPriority w:val="34"/>
    <w:rsid w:val="0039735B"/>
    <w:pPr>
      <w:numPr>
        <w:numId w:val="5"/>
      </w:numPr>
      <w:spacing w:before="120" w:after="120"/>
    </w:pPr>
  </w:style>
  <w:style w:type="paragraph" w:styleId="TOC1">
    <w:name w:val="toc 1"/>
    <w:basedOn w:val="Normal"/>
    <w:next w:val="Normal"/>
    <w:autoRedefine/>
    <w:uiPriority w:val="39"/>
    <w:unhideWhenUsed/>
    <w:rsid w:val="007E7120"/>
    <w:pPr>
      <w:tabs>
        <w:tab w:val="left" w:pos="567"/>
        <w:tab w:val="right" w:pos="9010"/>
      </w:tabs>
      <w:spacing w:before="120"/>
      <w:ind w:left="567" w:hanging="567"/>
    </w:pPr>
  </w:style>
  <w:style w:type="paragraph" w:styleId="TOC2">
    <w:name w:val="toc 2"/>
    <w:basedOn w:val="Normal"/>
    <w:next w:val="Normal"/>
    <w:autoRedefine/>
    <w:uiPriority w:val="39"/>
    <w:unhideWhenUsed/>
    <w:rsid w:val="007E7120"/>
    <w:pPr>
      <w:tabs>
        <w:tab w:val="left" w:pos="1134"/>
        <w:tab w:val="right" w:pos="9010"/>
      </w:tabs>
      <w:ind w:left="1134" w:hanging="567"/>
    </w:pPr>
  </w:style>
  <w:style w:type="paragraph" w:customStyle="1" w:styleId="Bulletlist">
    <w:name w:val="Bullet list"/>
    <w:basedOn w:val="Normal"/>
    <w:qFormat/>
    <w:rsid w:val="0039735B"/>
    <w:pPr>
      <w:numPr>
        <w:numId w:val="2"/>
      </w:numPr>
      <w:spacing w:before="120" w:after="120"/>
    </w:pPr>
  </w:style>
  <w:style w:type="paragraph" w:styleId="FootnoteText">
    <w:name w:val="footnote text"/>
    <w:basedOn w:val="Normal"/>
    <w:link w:val="FootnoteTextChar"/>
    <w:uiPriority w:val="99"/>
    <w:unhideWhenUsed/>
    <w:rsid w:val="00F46701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46701"/>
    <w:rPr>
      <w:rFonts w:ascii="Fira Sans Book" w:hAnsi="Fira Sans Book"/>
      <w:sz w:val="16"/>
      <w:szCs w:val="20"/>
      <w:lang w:val="en-AU"/>
    </w:rPr>
  </w:style>
  <w:style w:type="character" w:styleId="FootnoteReference">
    <w:name w:val="footnote reference"/>
    <w:basedOn w:val="DefaultParagraphFont"/>
    <w:uiPriority w:val="99"/>
    <w:unhideWhenUsed/>
    <w:rsid w:val="0058010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2C13A8"/>
    <w:pPr>
      <w:keepNext/>
      <w:keepLines/>
      <w:spacing w:after="120"/>
    </w:pPr>
    <w:rPr>
      <w:i/>
      <w:iCs/>
    </w:rPr>
  </w:style>
  <w:style w:type="table" w:styleId="TableGrid">
    <w:name w:val="Table Grid"/>
    <w:basedOn w:val="TableNormal"/>
    <w:uiPriority w:val="39"/>
    <w:rsid w:val="001A1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2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FCD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F467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6701"/>
    <w:rPr>
      <w:rFonts w:ascii="Fira Sans Book" w:hAnsi="Fira Sans Book"/>
      <w:sz w:val="20"/>
      <w:szCs w:val="20"/>
      <w:lang w:val="en-AU"/>
    </w:rPr>
  </w:style>
  <w:style w:type="paragraph" w:customStyle="1" w:styleId="ContentsHeading">
    <w:name w:val="Contents Heading"/>
    <w:basedOn w:val="Normal"/>
    <w:link w:val="ContentsHeadingChar"/>
    <w:qFormat/>
    <w:rsid w:val="002B0771"/>
    <w:pPr>
      <w:spacing w:after="120"/>
    </w:pPr>
    <w:rPr>
      <w:rFonts w:ascii="Fira Sans Light" w:hAnsi="Fira Sans Light"/>
      <w:sz w:val="32"/>
    </w:rPr>
  </w:style>
  <w:style w:type="character" w:customStyle="1" w:styleId="ContentsHeadingChar">
    <w:name w:val="Contents Heading Char"/>
    <w:basedOn w:val="Heading1Char"/>
    <w:link w:val="ContentsHeading"/>
    <w:rsid w:val="002B0771"/>
    <w:rPr>
      <w:rFonts w:ascii="Fira Sans Light" w:eastAsiaTheme="majorEastAsia" w:hAnsi="Fira Sans Light" w:cstheme="majorBidi"/>
      <w:b/>
      <w:bCs/>
      <w:sz w:val="32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E20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20868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9D0F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F0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0F0D"/>
    <w:rPr>
      <w:rFonts w:ascii="Fira Sans Book" w:hAnsi="Fira Sans Book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0F0D"/>
    <w:rPr>
      <w:rFonts w:ascii="Fira Sans Book" w:hAnsi="Fira Sans Book"/>
      <w:b/>
      <w:bCs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F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0D"/>
    <w:rPr>
      <w:rFonts w:ascii="Times New Roman" w:hAnsi="Times New Roman" w:cs="Times New Roman"/>
      <w:sz w:val="18"/>
      <w:szCs w:val="18"/>
      <w:lang w:val="en-AU"/>
    </w:rPr>
  </w:style>
  <w:style w:type="paragraph" w:customStyle="1" w:styleId="Tableheader">
    <w:name w:val="Table header"/>
    <w:basedOn w:val="Normal"/>
    <w:qFormat/>
    <w:rsid w:val="00F93E23"/>
    <w:pPr>
      <w:spacing w:before="20" w:after="20" w:line="240" w:lineRule="auto"/>
    </w:pPr>
    <w:rPr>
      <w:rFonts w:ascii="Fira Sans SemiBold" w:hAnsi="Fira Sans SemiBold"/>
      <w:b/>
      <w:lang w:val="en-NZ"/>
    </w:rPr>
  </w:style>
  <w:style w:type="paragraph" w:customStyle="1" w:styleId="Tablecontent">
    <w:name w:val="Table content"/>
    <w:basedOn w:val="Normal"/>
    <w:qFormat/>
    <w:rsid w:val="00F93E23"/>
    <w:pPr>
      <w:spacing w:before="20" w:after="20" w:line="240" w:lineRule="auto"/>
    </w:pPr>
    <w:rPr>
      <w:lang w:val="en-NZ"/>
      <w14:numSpacing w14:val="tabular"/>
    </w:rPr>
  </w:style>
  <w:style w:type="character" w:styleId="PlaceholderText">
    <w:name w:val="Placeholder Text"/>
    <w:basedOn w:val="DefaultParagraphFont"/>
    <w:uiPriority w:val="99"/>
    <w:semiHidden/>
    <w:rsid w:val="007730A7"/>
    <w:rPr>
      <w:color w:val="808080"/>
    </w:rPr>
  </w:style>
  <w:style w:type="numbering" w:customStyle="1" w:styleId="CurrentList1">
    <w:name w:val="Current List1"/>
    <w:uiPriority w:val="99"/>
    <w:rsid w:val="008F1425"/>
    <w:pPr>
      <w:numPr>
        <w:numId w:val="1"/>
      </w:numPr>
    </w:pPr>
  </w:style>
  <w:style w:type="character" w:customStyle="1" w:styleId="Heading4Char">
    <w:name w:val="Heading 4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AU"/>
    </w:rPr>
  </w:style>
  <w:style w:type="character" w:customStyle="1" w:styleId="Heading5Char">
    <w:name w:val="Heading 5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en-AU"/>
    </w:rPr>
  </w:style>
  <w:style w:type="character" w:customStyle="1" w:styleId="Heading6Char">
    <w:name w:val="Heading 6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val="en-AU"/>
    </w:rPr>
  </w:style>
  <w:style w:type="character" w:customStyle="1" w:styleId="Heading7Char">
    <w:name w:val="Heading 7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val="en-AU"/>
    </w:rPr>
  </w:style>
  <w:style w:type="character" w:customStyle="1" w:styleId="Heading8Char">
    <w:name w:val="Heading 8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E35F62"/>
  </w:style>
  <w:style w:type="paragraph" w:styleId="TableofFigures">
    <w:name w:val="table of figures"/>
    <w:basedOn w:val="Normal"/>
    <w:next w:val="Normal"/>
    <w:uiPriority w:val="99"/>
    <w:unhideWhenUsed/>
    <w:rsid w:val="002B0771"/>
  </w:style>
  <w:style w:type="paragraph" w:styleId="TOC3">
    <w:name w:val="toc 3"/>
    <w:basedOn w:val="Normal"/>
    <w:next w:val="Normal"/>
    <w:autoRedefine/>
    <w:uiPriority w:val="39"/>
    <w:unhideWhenUsed/>
    <w:rsid w:val="007E7120"/>
    <w:pPr>
      <w:tabs>
        <w:tab w:val="left" w:pos="1701"/>
        <w:tab w:val="right" w:pos="9010"/>
      </w:tabs>
      <w:ind w:left="1701" w:hanging="567"/>
    </w:pPr>
  </w:style>
  <w:style w:type="paragraph" w:customStyle="1" w:styleId="NumberedNormal">
    <w:name w:val="Numbered Normal"/>
    <w:basedOn w:val="ListParagraph"/>
    <w:qFormat/>
    <w:rsid w:val="00524469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08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54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9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80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aron/Library/Group%20Containers/UBF8T346G9.Office/User%20Content.localized/Templates.localized/Schiff%20Consulting%20memorand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C2CB-816E-DB46-A057-45CA3BD87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Schiff Consulting memorandum.dotx</Template>
  <TotalTime>3</TotalTime>
  <Pages>8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Aaron Schiff</cp:lastModifiedBy>
  <cp:revision>5</cp:revision>
  <cp:lastPrinted>2022-01-26T21:49:00Z</cp:lastPrinted>
  <dcterms:created xsi:type="dcterms:W3CDTF">2022-01-26T21:49:00Z</dcterms:created>
  <dcterms:modified xsi:type="dcterms:W3CDTF">2022-02-09T08:49:00Z</dcterms:modified>
</cp:coreProperties>
</file>