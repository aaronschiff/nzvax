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290EBF75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09707A">
        <w:rPr>
          <w:sz w:val="32"/>
          <w:szCs w:val="32"/>
        </w:rPr>
        <w:t>22</w:t>
      </w:r>
      <w:r w:rsidR="00E722AE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March</w:t>
      </w:r>
      <w:r w:rsidR="00E722AE">
        <w:rPr>
          <w:sz w:val="32"/>
          <w:szCs w:val="32"/>
        </w:rPr>
        <w:t xml:space="preserve"> 2022</w:t>
      </w:r>
    </w:p>
    <w:p w14:paraId="264D3520" w14:textId="06AC9F87" w:rsidR="00507FB9" w:rsidRDefault="00507FB9" w:rsidP="00507FB9"/>
    <w:p w14:paraId="6C2CE3C3" w14:textId="79A014E6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0D4EBB29" w14:textId="01BC8C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620C2321" w14:textId="6765E5B7" w:rsidR="00E20398" w:rsidRDefault="0009707A" w:rsidP="00E20398">
      <w:r>
        <w:rPr>
          <w:noProof/>
        </w:rPr>
        <w:drawing>
          <wp:inline distT="0" distB="0" distL="0" distR="0" wp14:anchorId="69DEC95B" wp14:editId="4A6031DE">
            <wp:extent cx="6475730" cy="5319395"/>
            <wp:effectExtent l="0" t="0" r="1270" b="190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60A" w14:textId="77777777" w:rsidR="0009707A" w:rsidRPr="00E20398" w:rsidRDefault="0009707A" w:rsidP="00E20398"/>
    <w:p w14:paraId="23E4FC6D" w14:textId="2397CAE2" w:rsidR="00E20398" w:rsidRDefault="0009707A" w:rsidP="00E20398">
      <w:r>
        <w:rPr>
          <w:noProof/>
        </w:rPr>
        <w:lastRenderedPageBreak/>
        <w:drawing>
          <wp:inline distT="0" distB="0" distL="0" distR="0" wp14:anchorId="163B21C7" wp14:editId="08042F50">
            <wp:extent cx="6475730" cy="4483100"/>
            <wp:effectExtent l="0" t="0" r="127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0A22" w14:textId="20447F83" w:rsidR="0009707A" w:rsidRDefault="0009707A" w:rsidP="00E20398"/>
    <w:p w14:paraId="7EDC912A" w14:textId="24044A07" w:rsidR="0009707A" w:rsidRDefault="0009707A" w:rsidP="00E20398">
      <w:r>
        <w:rPr>
          <w:noProof/>
        </w:rPr>
        <w:drawing>
          <wp:inline distT="0" distB="0" distL="0" distR="0" wp14:anchorId="5398C05D" wp14:editId="00B5503A">
            <wp:extent cx="6475730" cy="448310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0EC6241C" w:rsidR="00FC52CC" w:rsidRDefault="00FC52CC" w:rsidP="00E20398"/>
    <w:p w14:paraId="43F73FC6" w14:textId="15F66D49" w:rsidR="00A3654F" w:rsidRDefault="00A3654F" w:rsidP="00E20398"/>
    <w:p w14:paraId="5A48E73F" w14:textId="12EA00C8" w:rsidR="00726E95" w:rsidRDefault="00AB64E3" w:rsidP="00543323">
      <w:pPr>
        <w:pStyle w:val="Heading1"/>
      </w:pPr>
      <w:r>
        <w:t>Second doses</w:t>
      </w:r>
      <w:r w:rsidR="00442D44">
        <w:t xml:space="preserve"> for population groups</w:t>
      </w:r>
    </w:p>
    <w:p w14:paraId="362CC65C" w14:textId="7CE2A1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1E522F68" w14:textId="249609EE" w:rsidR="00726E95" w:rsidRDefault="00726E95" w:rsidP="00726E95">
      <w:pPr>
        <w:jc w:val="center"/>
      </w:pPr>
    </w:p>
    <w:p w14:paraId="02F5C850" w14:textId="46954E17" w:rsidR="00F35B4F" w:rsidRDefault="0009707A" w:rsidP="00726E95">
      <w:pPr>
        <w:jc w:val="center"/>
      </w:pPr>
      <w:r>
        <w:rPr>
          <w:noProof/>
        </w:rPr>
        <w:drawing>
          <wp:inline distT="0" distB="0" distL="0" distR="0" wp14:anchorId="6491EA05" wp14:editId="0ADFCBAC">
            <wp:extent cx="6475730" cy="5319395"/>
            <wp:effectExtent l="0" t="0" r="1270" b="190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291" w14:textId="77777777" w:rsidR="0009707A" w:rsidRDefault="0009707A" w:rsidP="00726E95">
      <w:pPr>
        <w:jc w:val="center"/>
      </w:pPr>
    </w:p>
    <w:p w14:paraId="09B3CC58" w14:textId="41063FE7" w:rsidR="0071739E" w:rsidRDefault="0009707A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27CE4A20" wp14:editId="5015B12A">
            <wp:extent cx="6475730" cy="4483100"/>
            <wp:effectExtent l="0" t="0" r="1270" b="0"/>
            <wp:docPr id="13" name="Picture 13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3F6" w14:textId="39CBE94A" w:rsidR="0071739E" w:rsidRDefault="0071739E" w:rsidP="00726E95">
      <w:pPr>
        <w:jc w:val="center"/>
      </w:pPr>
    </w:p>
    <w:p w14:paraId="2937D77A" w14:textId="5E522BA0" w:rsidR="00A3654F" w:rsidRDefault="00A3654F" w:rsidP="00726E95">
      <w:pPr>
        <w:jc w:val="center"/>
      </w:pPr>
    </w:p>
    <w:p w14:paraId="11607DD5" w14:textId="71D21E0E" w:rsidR="00A3654F" w:rsidRDefault="00A3654F" w:rsidP="00726E95">
      <w:pPr>
        <w:jc w:val="center"/>
      </w:pPr>
    </w:p>
    <w:p w14:paraId="76065621" w14:textId="168FB768" w:rsidR="00F35B4F" w:rsidRDefault="00F35B4F" w:rsidP="00726E95">
      <w:pPr>
        <w:jc w:val="center"/>
      </w:pPr>
    </w:p>
    <w:p w14:paraId="1DAB629C" w14:textId="76924C39" w:rsidR="00FC52CC" w:rsidRDefault="00FC52CC" w:rsidP="00726E95">
      <w:pPr>
        <w:jc w:val="center"/>
      </w:pPr>
    </w:p>
    <w:p w14:paraId="65832AA7" w14:textId="39FB57D4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8DDABF3" w:rsidR="00A810FF" w:rsidRPr="0071739E" w:rsidRDefault="0071739E" w:rsidP="0071739E">
      <w:pPr>
        <w:rPr>
          <w:i/>
          <w:iCs/>
        </w:rPr>
      </w:pPr>
      <w:r>
        <w:rPr>
          <w:i/>
          <w:iCs/>
        </w:rPr>
        <w:t>Booster doses by ethnicity and DHB are missing from the vaccination data file</w:t>
      </w:r>
    </w:p>
    <w:p w14:paraId="1A35A8A8" w14:textId="77777777" w:rsidR="00A810FF" w:rsidRDefault="00A810FF" w:rsidP="00A810FF">
      <w:pPr>
        <w:jc w:val="center"/>
      </w:pPr>
    </w:p>
    <w:p w14:paraId="28D46473" w14:textId="2344EDC1" w:rsidR="00A810FF" w:rsidRDefault="0009707A" w:rsidP="00A810FF">
      <w:pPr>
        <w:jc w:val="center"/>
      </w:pPr>
      <w:r>
        <w:rPr>
          <w:noProof/>
        </w:rPr>
        <w:drawing>
          <wp:inline distT="0" distB="0" distL="0" distR="0" wp14:anchorId="2661CB53" wp14:editId="46D31560">
            <wp:extent cx="6475730" cy="4483100"/>
            <wp:effectExtent l="0" t="0" r="127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60A7EB6B" w14:textId="77777777" w:rsidR="0071739E" w:rsidRDefault="0071739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56C50D9C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059E5327" w:rsidR="00726E95" w:rsidRDefault="0009707A" w:rsidP="00A4755B">
      <w:r>
        <w:rPr>
          <w:noProof/>
        </w:rPr>
        <w:drawing>
          <wp:inline distT="0" distB="0" distL="0" distR="0" wp14:anchorId="25E8A17D" wp14:editId="646DE2E7">
            <wp:extent cx="6475730" cy="4317365"/>
            <wp:effectExtent l="0" t="0" r="1270" b="635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2D089E60" w:rsidR="009E7713" w:rsidRPr="009E7713" w:rsidRDefault="0009707A" w:rsidP="009E7713">
      <w:r>
        <w:rPr>
          <w:noProof/>
        </w:rPr>
        <w:drawing>
          <wp:inline distT="0" distB="0" distL="0" distR="0" wp14:anchorId="3EB0911B" wp14:editId="24BB1363">
            <wp:extent cx="6475730" cy="5550535"/>
            <wp:effectExtent l="0" t="0" r="1270" b="0"/>
            <wp:docPr id="16" name="Picture 1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0652BC50" w:rsidR="00A810FF" w:rsidRDefault="0009707A" w:rsidP="00A810FF">
      <w:r>
        <w:rPr>
          <w:noProof/>
        </w:rPr>
        <w:drawing>
          <wp:inline distT="0" distB="0" distL="0" distR="0" wp14:anchorId="2F0F0874" wp14:editId="7751C51B">
            <wp:extent cx="6475730" cy="4625340"/>
            <wp:effectExtent l="0" t="0" r="127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DC7" w14:textId="28C770B9" w:rsidR="000328A5" w:rsidRDefault="000328A5" w:rsidP="00A810FF"/>
    <w:p w14:paraId="063C448C" w14:textId="77777777" w:rsidR="000328A5" w:rsidRPr="00A810FF" w:rsidRDefault="000328A5" w:rsidP="00A810FF"/>
    <w:p w14:paraId="4A44A509" w14:textId="1FA9332B" w:rsidR="00442D44" w:rsidRDefault="00442D44" w:rsidP="00442D44"/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543B3" w14:textId="77777777" w:rsidR="00573936" w:rsidRDefault="00573936" w:rsidP="00E20868">
      <w:r>
        <w:separator/>
      </w:r>
    </w:p>
    <w:p w14:paraId="17B31F25" w14:textId="77777777" w:rsidR="00573936" w:rsidRDefault="00573936"/>
  </w:endnote>
  <w:endnote w:type="continuationSeparator" w:id="0">
    <w:p w14:paraId="2000EC41" w14:textId="77777777" w:rsidR="00573936" w:rsidRDefault="00573936" w:rsidP="00E20868">
      <w:r>
        <w:continuationSeparator/>
      </w:r>
    </w:p>
    <w:p w14:paraId="5E7432A2" w14:textId="77777777" w:rsidR="00573936" w:rsidRDefault="005739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604020202020204"/>
    <w:charset w:val="00"/>
    <w:family w:val="swiss"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105E3" w14:textId="77777777" w:rsidR="00573936" w:rsidRDefault="00573936" w:rsidP="00E20868">
      <w:r>
        <w:separator/>
      </w:r>
    </w:p>
    <w:p w14:paraId="456B8C8A" w14:textId="77777777" w:rsidR="00573936" w:rsidRDefault="00573936"/>
  </w:footnote>
  <w:footnote w:type="continuationSeparator" w:id="0">
    <w:p w14:paraId="495FD9D9" w14:textId="77777777" w:rsidR="00573936" w:rsidRDefault="00573936" w:rsidP="00E20868">
      <w:r>
        <w:continuationSeparator/>
      </w:r>
    </w:p>
    <w:p w14:paraId="7D353A09" w14:textId="77777777" w:rsidR="00573936" w:rsidRDefault="005739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28A5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07A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D13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936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19FD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39E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109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654F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1673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1D23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5DFE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41F8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B4F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11</TotalTime>
  <Pages>8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18</cp:revision>
  <cp:lastPrinted>2022-01-26T21:49:00Z</cp:lastPrinted>
  <dcterms:created xsi:type="dcterms:W3CDTF">2022-01-26T21:49:00Z</dcterms:created>
  <dcterms:modified xsi:type="dcterms:W3CDTF">2022-03-24T01:31:00Z</dcterms:modified>
</cp:coreProperties>
</file>