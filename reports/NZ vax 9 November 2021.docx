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1AAAC6F3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676BB2">
        <w:rPr>
          <w:sz w:val="32"/>
          <w:szCs w:val="32"/>
        </w:rPr>
        <w:t>9</w:t>
      </w:r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November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37A5A136" w14:textId="27C20FD0" w:rsidR="0038472D" w:rsidRDefault="00C341AC" w:rsidP="002D1DFD">
      <w:pPr>
        <w:pStyle w:val="Heading1"/>
        <w:spacing w:after="0"/>
      </w:pPr>
      <w:r>
        <w:t>First dose</w:t>
      </w:r>
      <w:r w:rsidR="00507FB9">
        <w:t>s</w:t>
      </w:r>
    </w:p>
    <w:p w14:paraId="1B6767E6" w14:textId="3B2233D5" w:rsidR="00507FB9" w:rsidRDefault="00676BB2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82DFAE0" wp14:editId="03112460">
            <wp:extent cx="5400000" cy="4146637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D16" w14:textId="77777777" w:rsidR="00676BB2" w:rsidRDefault="00676BB2" w:rsidP="00507FB9">
      <w:pPr>
        <w:spacing w:line="240" w:lineRule="auto"/>
      </w:pPr>
    </w:p>
    <w:p w14:paraId="612383A7" w14:textId="77777777" w:rsidR="002D3484" w:rsidRDefault="002D3484" w:rsidP="00507FB9">
      <w:pPr>
        <w:spacing w:line="240" w:lineRule="auto"/>
      </w:pPr>
    </w:p>
    <w:p w14:paraId="21A27BA2" w14:textId="3E1C75FA" w:rsidR="0038472D" w:rsidRDefault="00676BB2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983CF53" wp14:editId="4F20DF45">
            <wp:extent cx="5400000" cy="414663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BF73" w14:textId="02EB3448" w:rsidR="004C3389" w:rsidRDefault="004C3389" w:rsidP="00676BB2">
      <w:pPr>
        <w:spacing w:line="240" w:lineRule="auto"/>
        <w:jc w:val="center"/>
      </w:pPr>
    </w:p>
    <w:p w14:paraId="144169F4" w14:textId="2C8A672C" w:rsidR="00EE6059" w:rsidRDefault="00EE6059" w:rsidP="00676BB2">
      <w:pPr>
        <w:spacing w:line="240" w:lineRule="auto"/>
        <w:jc w:val="center"/>
      </w:pPr>
    </w:p>
    <w:p w14:paraId="54A4CFEF" w14:textId="77777777" w:rsidR="00EE6059" w:rsidRDefault="00EE6059" w:rsidP="00676BB2">
      <w:pPr>
        <w:spacing w:line="240" w:lineRule="auto"/>
        <w:jc w:val="center"/>
      </w:pPr>
    </w:p>
    <w:p w14:paraId="31D8B8EE" w14:textId="74A91E38" w:rsidR="00507FB9" w:rsidRDefault="00EE6059">
      <w:pPr>
        <w:spacing w:line="240" w:lineRule="auto"/>
      </w:pPr>
      <w:r>
        <w:rPr>
          <w:noProof/>
        </w:rPr>
        <w:drawing>
          <wp:inline distT="0" distB="0" distL="0" distR="0" wp14:anchorId="51DC6483" wp14:editId="5CD25494">
            <wp:extent cx="6475730" cy="4483100"/>
            <wp:effectExtent l="0" t="0" r="127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47B4" w14:textId="74407385" w:rsidR="00EE6059" w:rsidRDefault="00EE6059">
      <w:pPr>
        <w:spacing w:line="240" w:lineRule="auto"/>
      </w:pPr>
    </w:p>
    <w:p w14:paraId="679C98D2" w14:textId="77777777" w:rsidR="00EE6059" w:rsidRDefault="00EE6059">
      <w:pPr>
        <w:spacing w:line="240" w:lineRule="auto"/>
      </w:pPr>
    </w:p>
    <w:p w14:paraId="03315B64" w14:textId="178BD057" w:rsidR="00EE6059" w:rsidRDefault="00EE6059">
      <w:pPr>
        <w:spacing w:line="240" w:lineRule="auto"/>
      </w:pPr>
    </w:p>
    <w:p w14:paraId="69C4583F" w14:textId="69DC3812" w:rsidR="00EE6059" w:rsidRDefault="00EE6059">
      <w:pPr>
        <w:spacing w:line="240" w:lineRule="auto"/>
      </w:pPr>
      <w:r>
        <w:rPr>
          <w:noProof/>
        </w:rPr>
        <w:drawing>
          <wp:inline distT="0" distB="0" distL="0" distR="0" wp14:anchorId="405FF4DD" wp14:editId="4A59DE11">
            <wp:extent cx="6475730" cy="3985260"/>
            <wp:effectExtent l="0" t="0" r="1270" b="254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510" w14:textId="77777777" w:rsidR="00B56109" w:rsidRDefault="00B56109">
      <w:pPr>
        <w:spacing w:line="240" w:lineRule="auto"/>
      </w:pPr>
    </w:p>
    <w:p w14:paraId="552B0953" w14:textId="26A7F964" w:rsidR="00C27141" w:rsidRDefault="00C341AC" w:rsidP="008B5D20">
      <w:pPr>
        <w:pStyle w:val="Heading1"/>
      </w:pPr>
      <w:r>
        <w:lastRenderedPageBreak/>
        <w:t>Fully vaccinated</w:t>
      </w:r>
    </w:p>
    <w:p w14:paraId="0159D2A9" w14:textId="15173DFC" w:rsidR="002D3484" w:rsidRDefault="008B5D20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E13B89D" wp14:editId="44886D15">
            <wp:extent cx="5400000" cy="4146637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990E" w14:textId="334983E1" w:rsidR="008B5D20" w:rsidRDefault="008B5D20" w:rsidP="0038472D">
      <w:pPr>
        <w:spacing w:line="240" w:lineRule="auto"/>
        <w:jc w:val="center"/>
      </w:pPr>
    </w:p>
    <w:p w14:paraId="265527C1" w14:textId="77777777" w:rsidR="008B5D20" w:rsidRDefault="008B5D20" w:rsidP="0038472D">
      <w:pPr>
        <w:spacing w:line="240" w:lineRule="auto"/>
        <w:jc w:val="center"/>
      </w:pPr>
    </w:p>
    <w:p w14:paraId="52597546" w14:textId="22C4BA78" w:rsidR="002D3484" w:rsidRDefault="008B5D20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032560C" wp14:editId="1213FABE">
            <wp:extent cx="5400000" cy="414663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D4B4" w14:textId="1CBD3396" w:rsidR="002F5534" w:rsidRDefault="002F5534" w:rsidP="002F5534">
      <w:pPr>
        <w:spacing w:line="240" w:lineRule="auto"/>
        <w:jc w:val="center"/>
      </w:pPr>
    </w:p>
    <w:p w14:paraId="4BD05636" w14:textId="597EA287" w:rsidR="005D0BC3" w:rsidRDefault="005D0BC3">
      <w:pPr>
        <w:spacing w:line="240" w:lineRule="auto"/>
      </w:pPr>
      <w:r>
        <w:br w:type="page"/>
      </w:r>
    </w:p>
    <w:p w14:paraId="632E0442" w14:textId="00FD2DAF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rPr>
          <w:rFonts w:ascii="Fira Sans" w:eastAsiaTheme="majorEastAsia" w:hAnsi="Fira Sans" w:cstheme="majorBidi"/>
          <w:b/>
          <w:bCs/>
          <w:noProof/>
        </w:rPr>
        <w:lastRenderedPageBreak/>
        <w:drawing>
          <wp:inline distT="0" distB="0" distL="0" distR="0" wp14:anchorId="409139B1" wp14:editId="1394F2B3">
            <wp:extent cx="6475730" cy="4483100"/>
            <wp:effectExtent l="0" t="0" r="127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503E" w14:textId="66B5A2BF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1316D60" w14:textId="403DDC9C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20451342" w14:textId="7777777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33B997C4" w14:textId="19D82F2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1595B6EC" w14:textId="2B9747B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rPr>
          <w:rFonts w:ascii="Fira Sans" w:eastAsiaTheme="majorEastAsia" w:hAnsi="Fira Sans" w:cstheme="majorBidi"/>
          <w:b/>
          <w:bCs/>
          <w:noProof/>
        </w:rPr>
        <w:drawing>
          <wp:inline distT="0" distB="0" distL="0" distR="0" wp14:anchorId="65A6F1FF" wp14:editId="137B6C7A">
            <wp:extent cx="6475730" cy="3985260"/>
            <wp:effectExtent l="0" t="0" r="1270" b="254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A38" w14:textId="7FD36D70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D1A524D" w14:textId="7777777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5270A0D7" w14:textId="00315749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0E84CACD" w14:textId="7349AA6A" w:rsidR="00A4755B" w:rsidRDefault="008B5D20" w:rsidP="00A4755B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72B4C901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1C901E02" w14:textId="77777777" w:rsidR="001F347F" w:rsidRDefault="001F347F" w:rsidP="00A4755B"/>
    <w:p w14:paraId="022594C7" w14:textId="7D6C073F" w:rsidR="002C5CCB" w:rsidRDefault="001F347F" w:rsidP="00A4755B">
      <w:r>
        <w:rPr>
          <w:noProof/>
        </w:rPr>
        <w:drawing>
          <wp:inline distT="0" distB="0" distL="0" distR="0" wp14:anchorId="345EFCEA" wp14:editId="1F2F3FF1">
            <wp:extent cx="6475730" cy="4317365"/>
            <wp:effectExtent l="0" t="0" r="1270" b="63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427A40EB" w14:textId="0C05606F" w:rsidR="000F4ECC" w:rsidRDefault="000F4ECC" w:rsidP="000F4ECC">
      <w:pPr>
        <w:pStyle w:val="Heading1"/>
      </w:pPr>
      <w:r>
        <w:lastRenderedPageBreak/>
        <w:t>Absolute number of unvaccinated Māori people</w:t>
      </w:r>
    </w:p>
    <w:p w14:paraId="455145C2" w14:textId="14C9BCAE" w:rsidR="000F4ECC" w:rsidRPr="000F4ECC" w:rsidRDefault="001F347F" w:rsidP="000F4ECC">
      <w:r>
        <w:rPr>
          <w:noProof/>
        </w:rPr>
        <w:drawing>
          <wp:inline distT="0" distB="0" distL="0" distR="0" wp14:anchorId="1A5822CD" wp14:editId="50D540B8">
            <wp:extent cx="6475730" cy="4625340"/>
            <wp:effectExtent l="0" t="0" r="1270" b="0"/>
            <wp:docPr id="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waterfall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ECC" w:rsidRPr="000F4ECC" w:rsidSect="00C27141">
      <w:footerReference w:type="even" r:id="rId18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BB022" w14:textId="77777777" w:rsidR="00173844" w:rsidRDefault="00173844" w:rsidP="00E20868">
      <w:r>
        <w:separator/>
      </w:r>
    </w:p>
    <w:p w14:paraId="0290BF94" w14:textId="77777777" w:rsidR="00173844" w:rsidRDefault="00173844"/>
  </w:endnote>
  <w:endnote w:type="continuationSeparator" w:id="0">
    <w:p w14:paraId="051038DE" w14:textId="77777777" w:rsidR="00173844" w:rsidRDefault="00173844" w:rsidP="00E20868">
      <w:r>
        <w:continuationSeparator/>
      </w:r>
    </w:p>
    <w:p w14:paraId="5A6247DF" w14:textId="77777777" w:rsidR="00173844" w:rsidRDefault="001738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53CA9" w14:textId="77777777" w:rsidR="00173844" w:rsidRDefault="00173844" w:rsidP="00E20868">
      <w:r>
        <w:separator/>
      </w:r>
    </w:p>
    <w:p w14:paraId="3744F4AA" w14:textId="77777777" w:rsidR="00173844" w:rsidRDefault="00173844"/>
  </w:footnote>
  <w:footnote w:type="continuationSeparator" w:id="0">
    <w:p w14:paraId="7FFA4DA6" w14:textId="77777777" w:rsidR="00173844" w:rsidRDefault="00173844" w:rsidP="00E20868">
      <w:r>
        <w:continuationSeparator/>
      </w:r>
    </w:p>
    <w:p w14:paraId="4081DD67" w14:textId="77777777" w:rsidR="00173844" w:rsidRDefault="0017384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844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2</TotalTime>
  <Pages>6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4</cp:revision>
  <cp:lastPrinted>2021-11-10T02:54:00Z</cp:lastPrinted>
  <dcterms:created xsi:type="dcterms:W3CDTF">2021-11-10T02:54:00Z</dcterms:created>
  <dcterms:modified xsi:type="dcterms:W3CDTF">2021-11-10T03:54:00Z</dcterms:modified>
</cp:coreProperties>
</file>